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72FE" w14:textId="77777777" w:rsidR="00D501F6" w:rsidRDefault="002921A6">
      <w:bookmarkStart w:id="0" w:name="_Hlk87116716"/>
      <w:bookmarkEnd w:id="0"/>
      <w:r>
        <w:rPr>
          <w:noProof/>
        </w:rPr>
        <w:pict w14:anchorId="0DDB77F2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" fillcolor="#272727 [2749]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" fillcolor="#272727 [2749]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" fillcolor="#272727 [2749]" stroked="f">
                <v:textbox style="mso-next-textbox:#Cuadro de texto 4">
                  <w:txbxContent>
                    <w:p w14:paraId="63B221F6" w14:textId="77777777" w:rsidR="00D501F6" w:rsidRPr="000E0F01" w:rsidRDefault="001A0ECD" w:rsidP="00FA7162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Hoja04_BBDD_01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" fillcolor="#272727 [2749]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" fillcolor="#272727 [2749]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" fillcolor="#272727 [2749]" stroked="f">
                <v:textbox style="mso-next-textbox:#Cuadro de texto 8">
                  <w:txbxContent>
                    <w:p w14:paraId="49FF3374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5E65CBF8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37952A86" wp14:editId="708D2594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71E782DE" wp14:editId="59947243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1" w:name="_Toc87109076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78D975AD" w14:textId="77777777" w:rsidR="00543014" w:rsidRDefault="00543014" w:rsidP="00543014">
          <w:pPr>
            <w:pStyle w:val="TtuloTDC"/>
          </w:pPr>
          <w:r>
            <w:t>Índice</w:t>
          </w:r>
          <w:bookmarkEnd w:id="1"/>
        </w:p>
        <w:p w14:paraId="2798D189" w14:textId="125BD490" w:rsidR="004028D3" w:rsidRDefault="005D612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7109076" w:history="1">
            <w:r w:rsidR="004028D3" w:rsidRPr="00611E28">
              <w:rPr>
                <w:rStyle w:val="Hipervnculo"/>
                <w:noProof/>
              </w:rPr>
              <w:t>Índice</w:t>
            </w:r>
            <w:r w:rsidR="004028D3">
              <w:rPr>
                <w:noProof/>
                <w:webHidden/>
              </w:rPr>
              <w:tab/>
            </w:r>
            <w:r w:rsidR="004028D3">
              <w:rPr>
                <w:noProof/>
                <w:webHidden/>
              </w:rPr>
              <w:fldChar w:fldCharType="begin"/>
            </w:r>
            <w:r w:rsidR="004028D3">
              <w:rPr>
                <w:noProof/>
                <w:webHidden/>
              </w:rPr>
              <w:instrText xml:space="preserve"> PAGEREF _Toc87109076 \h </w:instrText>
            </w:r>
            <w:r w:rsidR="004028D3">
              <w:rPr>
                <w:noProof/>
                <w:webHidden/>
              </w:rPr>
            </w:r>
            <w:r w:rsidR="004028D3">
              <w:rPr>
                <w:noProof/>
                <w:webHidden/>
              </w:rPr>
              <w:fldChar w:fldCharType="separate"/>
            </w:r>
            <w:r w:rsidR="004028D3">
              <w:rPr>
                <w:noProof/>
                <w:webHidden/>
              </w:rPr>
              <w:t>2</w:t>
            </w:r>
            <w:r w:rsidR="004028D3">
              <w:rPr>
                <w:noProof/>
                <w:webHidden/>
              </w:rPr>
              <w:fldChar w:fldCharType="end"/>
            </w:r>
          </w:hyperlink>
        </w:p>
        <w:p w14:paraId="2CAB446B" w14:textId="69A74400" w:rsidR="004028D3" w:rsidRDefault="004028D3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77" w:history="1">
            <w:r w:rsidRPr="00611E28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C99EF" w14:textId="380B6CDA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78" w:history="1">
            <w:r w:rsidRPr="00611E28">
              <w:rPr>
                <w:rStyle w:val="Hipervnculo"/>
                <w:noProof/>
              </w:rPr>
              <w:t>Crear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A3039" w14:textId="3250FEF4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79" w:history="1">
            <w:r w:rsidRPr="00611E28">
              <w:rPr>
                <w:rStyle w:val="Hipervnculo"/>
                <w:noProof/>
              </w:rPr>
              <w:t>Importar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90912" w14:textId="35BB40D7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0" w:history="1">
            <w:r w:rsidRPr="00611E28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DD5E0" w14:textId="4E7301A4" w:rsidR="004028D3" w:rsidRDefault="004028D3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1" w:history="1">
            <w:r w:rsidRPr="00611E28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2C027" w14:textId="62292BA1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2" w:history="1">
            <w:r w:rsidRPr="00611E28">
              <w:rPr>
                <w:rStyle w:val="Hipervnculo"/>
                <w:noProof/>
              </w:rPr>
              <w:t>Captura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26078" w14:textId="7AB710EB" w:rsidR="004028D3" w:rsidRDefault="004028D3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3" w:history="1">
            <w:r w:rsidRPr="00611E28">
              <w:rPr>
                <w:rStyle w:val="Hipervnculo"/>
                <w:noProof/>
              </w:rPr>
              <w:t>Ejercicio3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E6A9" w14:textId="6647CD88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4" w:history="1">
            <w:r w:rsidRPr="00611E28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CC007" w14:textId="78405230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5" w:history="1">
            <w:r w:rsidRPr="00611E28">
              <w:rPr>
                <w:rStyle w:val="Hipervnculo"/>
                <w:noProof/>
              </w:rPr>
              <w:t>Comprobante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FB631" w14:textId="7027F7FE" w:rsidR="004028D3" w:rsidRDefault="004028D3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6" w:history="1">
            <w:r w:rsidRPr="00611E28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D53FD" w14:textId="6286FEA4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7" w:history="1">
            <w:r w:rsidRPr="00611E28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BD0BF" w14:textId="73121FD4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8" w:history="1">
            <w:r w:rsidRPr="00611E28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4264D" w14:textId="4CCA9CAE" w:rsidR="004028D3" w:rsidRDefault="004028D3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89" w:history="1">
            <w:r w:rsidRPr="00611E28">
              <w:rPr>
                <w:rStyle w:val="Hipervnculo"/>
                <w:noProof/>
              </w:rPr>
              <w:t>Ejercicio5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E15A4" w14:textId="668389AC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90" w:history="1">
            <w:r w:rsidRPr="00611E28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0FADC" w14:textId="445018C4" w:rsidR="004028D3" w:rsidRDefault="004028D3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91" w:history="1">
            <w:r w:rsidRPr="00611E28">
              <w:rPr>
                <w:rStyle w:val="Hipervnculo"/>
                <w:noProof/>
              </w:rPr>
              <w:t>Comprobante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B24C" w14:textId="6D95E22A" w:rsidR="004028D3" w:rsidRDefault="004028D3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92" w:history="1">
            <w:r w:rsidRPr="00611E28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8E86C" w14:textId="47A0198D" w:rsidR="004028D3" w:rsidRDefault="004028D3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109093" w:history="1">
            <w:r w:rsidRPr="00611E28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_Toc87109093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617E9" w14:textId="08D956C6" w:rsidR="00543014" w:rsidRDefault="005D6121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57F01285" w14:textId="77777777" w:rsidR="00D501F6" w:rsidRDefault="00D501F6"/>
    <w:p w14:paraId="30036018" w14:textId="77777777" w:rsidR="00D501F6" w:rsidRPr="00B42AA3" w:rsidRDefault="00005A7C">
      <w:pPr>
        <w:rPr>
          <w:u w:val="single"/>
        </w:rPr>
      </w:pPr>
      <w:r>
        <w:br w:type="page"/>
      </w:r>
    </w:p>
    <w:p w14:paraId="0C8A4227" w14:textId="77777777" w:rsidR="00D501F6" w:rsidRPr="00543014" w:rsidRDefault="00005A7C" w:rsidP="00543014">
      <w:pPr>
        <w:pStyle w:val="Ttulo1"/>
      </w:pPr>
      <w:bookmarkStart w:id="2" w:name="_Toc87109077"/>
      <w:r w:rsidRPr="00543014">
        <w:lastRenderedPageBreak/>
        <w:t>Ejercicio 1</w:t>
      </w:r>
      <w:bookmarkEnd w:id="2"/>
    </w:p>
    <w:p w14:paraId="2F1885F2" w14:textId="77777777" w:rsidR="00D16F40" w:rsidRDefault="001A0ECD" w:rsidP="006001DE">
      <w:pPr>
        <w:pStyle w:val="Ttulo3"/>
      </w:pPr>
      <w:bookmarkStart w:id="3" w:name="_Toc87109078"/>
      <w:r>
        <w:t>Crear base de datos</w:t>
      </w:r>
      <w:bookmarkEnd w:id="3"/>
    </w:p>
    <w:p w14:paraId="5AD75C18" w14:textId="77777777" w:rsidR="001A0ECD" w:rsidRPr="001A0ECD" w:rsidRDefault="001A0ECD" w:rsidP="001A0ECD">
      <w:r>
        <w:rPr>
          <w:noProof/>
          <w:lang w:val="es-ES" w:eastAsia="es-ES"/>
        </w:rPr>
        <w:drawing>
          <wp:inline distT="0" distB="0" distL="0" distR="0" wp14:anchorId="2EF058AC" wp14:editId="55867A47">
            <wp:extent cx="5400040" cy="3341184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4F3FE" w14:textId="77777777" w:rsidR="00B42AA3" w:rsidRDefault="00D62992" w:rsidP="00A574C4">
      <w:pPr>
        <w:spacing w:after="0" w:line="240" w:lineRule="auto"/>
      </w:pPr>
      <w:r>
        <w:t xml:space="preserve"> </w:t>
      </w:r>
    </w:p>
    <w:p w14:paraId="5A4100A2" w14:textId="77777777" w:rsidR="006001DE" w:rsidRDefault="001A0ECD" w:rsidP="002D2606">
      <w:pPr>
        <w:pStyle w:val="Ttulo3"/>
      </w:pPr>
      <w:bookmarkStart w:id="4" w:name="_Toc87109079"/>
      <w:r>
        <w:t>Importar base de datos</w:t>
      </w:r>
      <w:bookmarkEnd w:id="4"/>
    </w:p>
    <w:p w14:paraId="0AC22AE2" w14:textId="77777777" w:rsidR="001A0ECD" w:rsidRPr="001A0ECD" w:rsidRDefault="001A0ECD" w:rsidP="001A0ECD">
      <w:r>
        <w:rPr>
          <w:noProof/>
          <w:lang w:val="es-ES" w:eastAsia="es-ES"/>
        </w:rPr>
        <w:drawing>
          <wp:inline distT="0" distB="0" distL="0" distR="0" wp14:anchorId="230DCDB0" wp14:editId="63988EE2">
            <wp:extent cx="5400040" cy="2791099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3E662" w14:textId="77777777" w:rsidR="001A0ECD" w:rsidRDefault="001A0ECD" w:rsidP="001A0ECD">
      <w:pPr>
        <w:pStyle w:val="Ttulo3"/>
      </w:pPr>
      <w:bookmarkStart w:id="5" w:name="_Toc87109080"/>
      <w:r>
        <w:lastRenderedPageBreak/>
        <w:t>Comprobación en el navegador</w:t>
      </w:r>
      <w:bookmarkEnd w:id="5"/>
    </w:p>
    <w:p w14:paraId="08DA25FB" w14:textId="77777777" w:rsidR="001A0ECD" w:rsidRPr="001A0ECD" w:rsidRDefault="001A0ECD" w:rsidP="001A0ECD">
      <w:r>
        <w:rPr>
          <w:noProof/>
          <w:lang w:val="es-ES" w:eastAsia="es-ES"/>
        </w:rPr>
        <w:drawing>
          <wp:inline distT="0" distB="0" distL="0" distR="0" wp14:anchorId="6EAE6BE9" wp14:editId="346EB47E">
            <wp:extent cx="5400040" cy="2672385"/>
            <wp:effectExtent l="19050" t="0" r="0" b="0"/>
            <wp:docPr id="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FC2A2" w14:textId="77777777" w:rsidR="001A0ECD" w:rsidRPr="00543014" w:rsidRDefault="001A0ECD" w:rsidP="001A0ECD">
      <w:pPr>
        <w:pStyle w:val="Ttulo1"/>
      </w:pPr>
      <w:bookmarkStart w:id="6" w:name="_Toc87109081"/>
      <w:r>
        <w:t>Ejercicio 2</w:t>
      </w:r>
      <w:bookmarkEnd w:id="6"/>
    </w:p>
    <w:p w14:paraId="100AA063" w14:textId="77777777" w:rsidR="001A0ECD" w:rsidRDefault="001A0ECD" w:rsidP="001A0ECD">
      <w:pPr>
        <w:pStyle w:val="Ttulo3"/>
      </w:pPr>
      <w:bookmarkStart w:id="7" w:name="_Toc87109082"/>
      <w:r>
        <w:t>Captura de las tablas</w:t>
      </w:r>
      <w:bookmarkEnd w:id="7"/>
    </w:p>
    <w:p w14:paraId="02B7C026" w14:textId="77777777" w:rsidR="001A0ECD" w:rsidRPr="001A0ECD" w:rsidRDefault="001A0ECD" w:rsidP="001A0ECD">
      <w:r>
        <w:rPr>
          <w:noProof/>
          <w:lang w:val="es-ES" w:eastAsia="es-ES"/>
        </w:rPr>
        <w:drawing>
          <wp:inline distT="0" distB="0" distL="0" distR="0" wp14:anchorId="160F2084" wp14:editId="5D5F1A27">
            <wp:extent cx="5400040" cy="3386073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531E89" w14:textId="1E376020" w:rsidR="006001DE" w:rsidRDefault="006001DE" w:rsidP="00AA0F65">
      <w:pPr>
        <w:pStyle w:val="FrameContents"/>
      </w:pPr>
    </w:p>
    <w:p w14:paraId="4D6F8071" w14:textId="77777777" w:rsidR="0034189B" w:rsidRDefault="0034189B" w:rsidP="00AA0F65">
      <w:pPr>
        <w:pStyle w:val="FrameContents"/>
      </w:pPr>
    </w:p>
    <w:p w14:paraId="35C75879" w14:textId="33AA1012" w:rsidR="00AA0F65" w:rsidRPr="0008618A" w:rsidRDefault="006001DE" w:rsidP="0058484E">
      <w:pPr>
        <w:pStyle w:val="Ttulo1"/>
      </w:pPr>
      <w:bookmarkStart w:id="8" w:name="_Toc87109083"/>
      <w:r>
        <w:lastRenderedPageBreak/>
        <w:t>Ejercicio</w:t>
      </w:r>
      <w:r w:rsidR="00B42AA3">
        <w:t>3</w:t>
      </w:r>
      <w:bookmarkEnd w:id="8"/>
    </w:p>
    <w:p w14:paraId="3B99D740" w14:textId="77777777" w:rsidR="004663EC" w:rsidRDefault="004663EC" w:rsidP="002D2606">
      <w:pPr>
        <w:pStyle w:val="Ttulo3"/>
      </w:pPr>
      <w:bookmarkStart w:id="9" w:name="_Toc87109084"/>
      <w:r>
        <w:t>Captura del código</w:t>
      </w:r>
      <w:bookmarkEnd w:id="9"/>
    </w:p>
    <w:p w14:paraId="17E37C0F" w14:textId="5A11ED67" w:rsidR="00B42AA3" w:rsidRDefault="000405A9" w:rsidP="00CE42C5">
      <w:pPr>
        <w:pStyle w:val="FrameContents"/>
        <w:rPr>
          <w:noProof/>
        </w:rPr>
      </w:pPr>
      <w:r>
        <w:rPr>
          <w:noProof/>
        </w:rPr>
        <w:drawing>
          <wp:inline distT="0" distB="0" distL="0" distR="0" wp14:anchorId="7CCD6E9E" wp14:editId="37CCDD0F">
            <wp:extent cx="5400040" cy="3533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FBB5" w14:textId="77777777" w:rsidR="004663EC" w:rsidRDefault="004663EC" w:rsidP="002D2606">
      <w:pPr>
        <w:pStyle w:val="Ttulo3"/>
      </w:pPr>
      <w:bookmarkStart w:id="10" w:name="_Toc87109085"/>
      <w:r>
        <w:t>Comprobante en el navegador</w:t>
      </w:r>
      <w:bookmarkEnd w:id="10"/>
    </w:p>
    <w:p w14:paraId="5F370154" w14:textId="00994914" w:rsidR="004663EC" w:rsidRDefault="00AA0F65" w:rsidP="004663EC">
      <w:pPr>
        <w:rPr>
          <w:noProof/>
        </w:rPr>
      </w:pPr>
      <w:r w:rsidRPr="00AA0F65">
        <w:rPr>
          <w:noProof/>
        </w:rPr>
        <w:t xml:space="preserve">  </w:t>
      </w:r>
      <w:r w:rsidR="0034189B">
        <w:rPr>
          <w:noProof/>
        </w:rPr>
        <w:drawing>
          <wp:inline distT="0" distB="0" distL="0" distR="0" wp14:anchorId="13952BC2" wp14:editId="7E850C53">
            <wp:extent cx="5400040" cy="15500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E4A8" w14:textId="77777777" w:rsidR="001A0ECD" w:rsidRPr="00543014" w:rsidRDefault="001A0ECD" w:rsidP="001A0ECD">
      <w:pPr>
        <w:pStyle w:val="Ttulo1"/>
      </w:pPr>
      <w:bookmarkStart w:id="11" w:name="_Toc87109086"/>
      <w:r>
        <w:lastRenderedPageBreak/>
        <w:t>Ejercicio 4</w:t>
      </w:r>
      <w:bookmarkEnd w:id="11"/>
    </w:p>
    <w:p w14:paraId="5A62E582" w14:textId="77777777" w:rsidR="001A0ECD" w:rsidRPr="00D16F40" w:rsidRDefault="001A0ECD" w:rsidP="001A0ECD">
      <w:pPr>
        <w:pStyle w:val="Ttulo3"/>
      </w:pPr>
      <w:bookmarkStart w:id="12" w:name="_Toc87109087"/>
      <w:r>
        <w:t>Captura del código</w:t>
      </w:r>
      <w:bookmarkEnd w:id="12"/>
    </w:p>
    <w:p w14:paraId="1F0B9C52" w14:textId="6988F9A1" w:rsidR="001A0ECD" w:rsidRDefault="000405A9" w:rsidP="001A0ECD">
      <w:pPr>
        <w:spacing w:after="0" w:line="240" w:lineRule="auto"/>
      </w:pPr>
      <w:r>
        <w:rPr>
          <w:noProof/>
        </w:rPr>
        <w:drawing>
          <wp:inline distT="0" distB="0" distL="0" distR="0" wp14:anchorId="46DD9457" wp14:editId="2722C789">
            <wp:extent cx="5400040" cy="25736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C571" w14:textId="77777777" w:rsidR="001A0ECD" w:rsidRDefault="001A0ECD" w:rsidP="001A0ECD">
      <w:pPr>
        <w:pStyle w:val="Ttulo3"/>
      </w:pPr>
      <w:bookmarkStart w:id="13" w:name="_Toc87109088"/>
      <w:r>
        <w:t>Comprobación en el navegador</w:t>
      </w:r>
      <w:bookmarkEnd w:id="13"/>
    </w:p>
    <w:p w14:paraId="033B36C1" w14:textId="77777777" w:rsidR="001A0ECD" w:rsidRPr="004663EC" w:rsidRDefault="001A0ECD" w:rsidP="004663EC"/>
    <w:p w14:paraId="11B02E28" w14:textId="77777777" w:rsidR="00640F44" w:rsidRPr="00640F44" w:rsidRDefault="0008618A" w:rsidP="00C05485">
      <w:pPr>
        <w:pStyle w:val="Ttulo1"/>
      </w:pPr>
      <w:bookmarkStart w:id="14" w:name="_Toc87109089"/>
      <w:r>
        <w:t>Ejercicio</w:t>
      </w:r>
      <w:r w:rsidR="00B42AA3">
        <w:t>5</w:t>
      </w:r>
      <w:bookmarkEnd w:id="14"/>
    </w:p>
    <w:p w14:paraId="2EE7762C" w14:textId="77777777" w:rsidR="005D6A52" w:rsidRDefault="00C9142A" w:rsidP="00CE42C5">
      <w:pPr>
        <w:pStyle w:val="Ttulo3"/>
      </w:pPr>
      <w:bookmarkStart w:id="15" w:name="_Toc87109090"/>
      <w:r>
        <w:t>C</w:t>
      </w:r>
      <w:r w:rsidR="00640F44">
        <w:t>aptura del código</w:t>
      </w:r>
      <w:bookmarkEnd w:id="15"/>
    </w:p>
    <w:p w14:paraId="00AD44F7" w14:textId="256CFA5B" w:rsidR="00417630" w:rsidRPr="00417630" w:rsidRDefault="001A0ECD" w:rsidP="00417630">
      <w:r>
        <w:rPr>
          <w:noProof/>
        </w:rPr>
        <w:t xml:space="preserve"> </w:t>
      </w:r>
      <w:r w:rsidR="000405A9">
        <w:rPr>
          <w:noProof/>
        </w:rPr>
        <w:drawing>
          <wp:inline distT="0" distB="0" distL="0" distR="0" wp14:anchorId="60CD4CB9" wp14:editId="6E5A0980">
            <wp:extent cx="5400040" cy="30219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5614" w14:textId="77777777" w:rsidR="00C9142A" w:rsidRDefault="00C9142A" w:rsidP="00C9142A">
      <w:pPr>
        <w:pStyle w:val="Ttulo3"/>
      </w:pPr>
      <w:bookmarkStart w:id="16" w:name="_Toc87109091"/>
      <w:r>
        <w:t>Comprobante en el navegador</w:t>
      </w:r>
      <w:bookmarkEnd w:id="16"/>
    </w:p>
    <w:p w14:paraId="09620667" w14:textId="77777777" w:rsidR="00F53637" w:rsidRPr="00B42AA3" w:rsidRDefault="0052436D" w:rsidP="00FC68FF">
      <w:pPr>
        <w:pStyle w:val="FrameContents"/>
        <w:rPr>
          <w:b/>
          <w:bCs/>
          <w:sz w:val="32"/>
          <w:szCs w:val="32"/>
        </w:rPr>
      </w:pPr>
      <w:r w:rsidRPr="0052436D">
        <w:rPr>
          <w:noProof/>
        </w:rPr>
        <w:t xml:space="preserve"> </w:t>
      </w:r>
      <w:r w:rsidR="00D50F3C" w:rsidRPr="00D50F3C">
        <w:rPr>
          <w:noProof/>
        </w:rPr>
        <w:t xml:space="preserve"> </w:t>
      </w:r>
      <w:r w:rsidRPr="0052436D">
        <w:rPr>
          <w:noProof/>
        </w:rPr>
        <w:t xml:space="preserve"> </w:t>
      </w:r>
      <w:r w:rsidR="000E37F0" w:rsidRPr="000E37F0">
        <w:rPr>
          <w:noProof/>
        </w:rPr>
        <w:t xml:space="preserve"> </w:t>
      </w:r>
    </w:p>
    <w:p w14:paraId="1413D1E9" w14:textId="77777777" w:rsidR="000405A9" w:rsidRDefault="000405A9" w:rsidP="000405A9">
      <w:pPr>
        <w:pStyle w:val="Ttulo1"/>
      </w:pPr>
      <w:r>
        <w:lastRenderedPageBreak/>
        <w:t>Ejercicio 6</w:t>
      </w:r>
    </w:p>
    <w:p w14:paraId="0D900E36" w14:textId="08D2D49C" w:rsidR="000405A9" w:rsidRDefault="000405A9" w:rsidP="000405A9">
      <w:pPr>
        <w:pStyle w:val="Ttulo3"/>
      </w:pPr>
      <w:r>
        <w:t xml:space="preserve">Captura del código </w:t>
      </w:r>
    </w:p>
    <w:p w14:paraId="1B33203E" w14:textId="4EDEED45" w:rsidR="000405A9" w:rsidRPr="000405A9" w:rsidRDefault="000405A9" w:rsidP="000405A9">
      <w:r>
        <w:rPr>
          <w:noProof/>
        </w:rPr>
        <w:drawing>
          <wp:inline distT="0" distB="0" distL="0" distR="0" wp14:anchorId="6BBD5A38" wp14:editId="50B7A2D2">
            <wp:extent cx="4294670" cy="34194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34" cy="342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5A9">
        <w:rPr>
          <w:noProof/>
        </w:rPr>
        <w:t xml:space="preserve"> </w:t>
      </w:r>
    </w:p>
    <w:p w14:paraId="6938AF7C" w14:textId="77777777" w:rsidR="000405A9" w:rsidRDefault="000405A9" w:rsidP="000405A9">
      <w:pPr>
        <w:pStyle w:val="Ttulo3"/>
      </w:pPr>
      <w:r>
        <w:t>Comprobante del navegador</w:t>
      </w:r>
    </w:p>
    <w:p w14:paraId="3EB10EB3" w14:textId="6BEBD369" w:rsidR="000405A9" w:rsidRPr="000405A9" w:rsidRDefault="000405A9" w:rsidP="000405A9">
      <w:pPr>
        <w:pStyle w:val="Ttulo1"/>
        <w:rPr>
          <w:u w:val="single"/>
        </w:rPr>
      </w:pPr>
      <w:r>
        <w:t xml:space="preserve">Ejercicio </w:t>
      </w:r>
      <w:r>
        <w:t>7</w:t>
      </w:r>
    </w:p>
    <w:p w14:paraId="298DBD06" w14:textId="77777777" w:rsidR="000405A9" w:rsidRDefault="000405A9" w:rsidP="000405A9">
      <w:pPr>
        <w:pStyle w:val="Ttulo3"/>
      </w:pPr>
      <w:r>
        <w:t xml:space="preserve">Captura del código </w:t>
      </w:r>
    </w:p>
    <w:p w14:paraId="3D995A68" w14:textId="058663B1" w:rsidR="000405A9" w:rsidRPr="000405A9" w:rsidRDefault="000405A9" w:rsidP="000405A9">
      <w:r>
        <w:rPr>
          <w:noProof/>
        </w:rPr>
        <w:drawing>
          <wp:inline distT="0" distB="0" distL="0" distR="0" wp14:anchorId="0FAB22D8" wp14:editId="3024F309">
            <wp:extent cx="5400040" cy="26257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ED0E" w14:textId="77777777" w:rsidR="000405A9" w:rsidRDefault="000405A9" w:rsidP="000405A9">
      <w:pPr>
        <w:pStyle w:val="Ttulo3"/>
      </w:pPr>
      <w:r>
        <w:lastRenderedPageBreak/>
        <w:t>Comprobante del navegador</w:t>
      </w:r>
      <w:r>
        <w:t xml:space="preserve"> </w:t>
      </w:r>
    </w:p>
    <w:p w14:paraId="4BF2118B" w14:textId="3E6049F0" w:rsidR="000405A9" w:rsidRPr="000405A9" w:rsidRDefault="000405A9" w:rsidP="000405A9">
      <w:pPr>
        <w:pStyle w:val="Ttulo1"/>
        <w:rPr>
          <w:u w:val="single"/>
        </w:rPr>
      </w:pPr>
      <w:r>
        <w:t xml:space="preserve">Ejercicio </w:t>
      </w:r>
      <w:r>
        <w:t>8</w:t>
      </w:r>
    </w:p>
    <w:p w14:paraId="2097EB13" w14:textId="77777777" w:rsidR="000405A9" w:rsidRDefault="000405A9" w:rsidP="000405A9">
      <w:pPr>
        <w:pStyle w:val="Ttulo3"/>
      </w:pPr>
      <w:r>
        <w:t xml:space="preserve">Captura del código </w:t>
      </w:r>
    </w:p>
    <w:p w14:paraId="7F21E8C1" w14:textId="55E3C49D" w:rsidR="000405A9" w:rsidRPr="000405A9" w:rsidRDefault="000405A9" w:rsidP="000405A9">
      <w:r>
        <w:rPr>
          <w:noProof/>
        </w:rPr>
        <w:drawing>
          <wp:inline distT="0" distB="0" distL="0" distR="0" wp14:anchorId="1DFAA79C" wp14:editId="33FCC6B7">
            <wp:extent cx="4314825" cy="333911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2421" cy="33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5673" w14:textId="77777777" w:rsidR="00B0637E" w:rsidRDefault="000405A9" w:rsidP="000405A9">
      <w:pPr>
        <w:pStyle w:val="Ttulo3"/>
      </w:pPr>
      <w:r>
        <w:lastRenderedPageBreak/>
        <w:t xml:space="preserve">Comprobante </w:t>
      </w:r>
      <w:r w:rsidRPr="00B0637E">
        <w:rPr>
          <w:u w:val="single"/>
        </w:rPr>
        <w:t>del</w:t>
      </w:r>
      <w:r>
        <w:t xml:space="preserve"> navegador </w:t>
      </w:r>
    </w:p>
    <w:p w14:paraId="002B3440" w14:textId="77777777" w:rsidR="00B0637E" w:rsidRDefault="00B0637E" w:rsidP="000405A9">
      <w:pPr>
        <w:pStyle w:val="Ttulo3"/>
      </w:pPr>
    </w:p>
    <w:p w14:paraId="5762F359" w14:textId="77777777" w:rsidR="00B0637E" w:rsidRDefault="00B0637E" w:rsidP="00B0637E">
      <w:pPr>
        <w:pStyle w:val="Ttulo2"/>
      </w:pPr>
      <w:r>
        <w:t>PARTE PDO</w:t>
      </w:r>
    </w:p>
    <w:p w14:paraId="233DDBE7" w14:textId="77777777" w:rsidR="00B0637E" w:rsidRDefault="00B0637E" w:rsidP="00B0637E">
      <w:pPr>
        <w:pStyle w:val="Ttulo3"/>
      </w:pPr>
      <w:r>
        <w:t>Ejercicios del 3 al 8</w:t>
      </w:r>
    </w:p>
    <w:p w14:paraId="109C40D3" w14:textId="47B91CC5" w:rsidR="000D1481" w:rsidRPr="000D1481" w:rsidRDefault="00B0637E" w:rsidP="00B0637E">
      <w:pPr>
        <w:pStyle w:val="Ttulo3"/>
      </w:pPr>
      <w:r>
        <w:rPr>
          <w:noProof/>
        </w:rPr>
        <w:lastRenderedPageBreak/>
        <w:drawing>
          <wp:inline distT="0" distB="0" distL="0" distR="0" wp14:anchorId="497E2321" wp14:editId="071673B2">
            <wp:extent cx="5400040" cy="6159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2AD66D8" wp14:editId="514F0D5D">
            <wp:extent cx="5400040" cy="28054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38CD22B" wp14:editId="1C677325">
            <wp:extent cx="5400040" cy="44240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D1481">
        <w:br w:type="page"/>
      </w:r>
    </w:p>
    <w:p w14:paraId="556F9E9A" w14:textId="26F1A4F6" w:rsidR="00C73D32" w:rsidRDefault="00C73D32" w:rsidP="00C73D32">
      <w:pPr>
        <w:pStyle w:val="Ttulo1"/>
      </w:pPr>
      <w:bookmarkStart w:id="17" w:name="_Toc87109092"/>
      <w:r>
        <w:lastRenderedPageBreak/>
        <w:t>Conclusión</w:t>
      </w:r>
      <w:bookmarkEnd w:id="17"/>
    </w:p>
    <w:p w14:paraId="1F524045" w14:textId="4E998D14" w:rsidR="00B0637E" w:rsidRPr="00CC6B0C" w:rsidRDefault="00CC6B0C" w:rsidP="00B0637E">
      <w:pPr>
        <w:rPr>
          <w:highlight w:val="yellow"/>
        </w:rPr>
      </w:pPr>
      <w:r w:rsidRPr="00CC6B0C">
        <w:rPr>
          <w:highlight w:val="yellow"/>
        </w:rPr>
        <w:t xml:space="preserve">NOTA: He tenido un fallo desde el inicio con la conexión a la base datos. Realiza la </w:t>
      </w:r>
      <w:proofErr w:type="gramStart"/>
      <w:r w:rsidRPr="00CC6B0C">
        <w:rPr>
          <w:highlight w:val="yellow"/>
        </w:rPr>
        <w:t>conexión</w:t>
      </w:r>
      <w:proofErr w:type="gramEnd"/>
      <w:r w:rsidRPr="00CC6B0C">
        <w:rPr>
          <w:highlight w:val="yellow"/>
        </w:rPr>
        <w:t xml:space="preserve"> pero no recibe respuesta de la </w:t>
      </w:r>
      <w:proofErr w:type="spellStart"/>
      <w:r w:rsidRPr="00CC6B0C">
        <w:rPr>
          <w:highlight w:val="yellow"/>
        </w:rPr>
        <w:t>query</w:t>
      </w:r>
      <w:proofErr w:type="spellEnd"/>
      <w:r w:rsidRPr="00CC6B0C">
        <w:rPr>
          <w:highlight w:val="yellow"/>
        </w:rPr>
        <w:t xml:space="preserve">. </w:t>
      </w:r>
    </w:p>
    <w:p w14:paraId="73C61493" w14:textId="6B526CFA" w:rsidR="00CC6B0C" w:rsidRDefault="00CC6B0C" w:rsidP="00B0637E">
      <w:r w:rsidRPr="00CC6B0C">
        <w:rPr>
          <w:highlight w:val="yellow"/>
        </w:rPr>
        <w:t xml:space="preserve">He realizado los ejercicios sin poder probarlos ya que he estado varios días para </w:t>
      </w:r>
      <w:proofErr w:type="gramStart"/>
      <w:r w:rsidRPr="00CC6B0C">
        <w:rPr>
          <w:highlight w:val="yellow"/>
        </w:rPr>
        <w:t>solucionarlo</w:t>
      </w:r>
      <w:proofErr w:type="gramEnd"/>
      <w:r w:rsidRPr="00CC6B0C">
        <w:rPr>
          <w:highlight w:val="yellow"/>
        </w:rPr>
        <w:t xml:space="preserve"> pero no sabia como.</w:t>
      </w:r>
      <w:r>
        <w:t xml:space="preserve"> </w:t>
      </w:r>
    </w:p>
    <w:p w14:paraId="542BA4DC" w14:textId="77777777" w:rsidR="00CC6B0C" w:rsidRPr="00B0637E" w:rsidRDefault="00CC6B0C" w:rsidP="00B0637E"/>
    <w:p w14:paraId="36246821" w14:textId="77777777" w:rsidR="007759F0" w:rsidRDefault="00005A7C" w:rsidP="007759F0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18" w:name="_Toc87109093"/>
      <w:r>
        <w:t>Bibliografía</w:t>
      </w:r>
      <w:bookmarkEnd w:id="18"/>
    </w:p>
    <w:p w14:paraId="2DBB849E" w14:textId="77777777" w:rsidR="00915BF1" w:rsidRPr="00915BF1" w:rsidRDefault="00915BF1" w:rsidP="00B77B51"/>
    <w:sectPr w:rsidR="00915BF1" w:rsidRPr="00915BF1" w:rsidSect="0030172C">
      <w:headerReference w:type="default" r:id="rId24"/>
      <w:footerReference w:type="default" r:id="rId25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04B6A" w14:textId="77777777" w:rsidR="002921A6" w:rsidRDefault="002921A6">
      <w:pPr>
        <w:spacing w:after="0" w:line="240" w:lineRule="auto"/>
      </w:pPr>
      <w:r>
        <w:separator/>
      </w:r>
    </w:p>
  </w:endnote>
  <w:endnote w:type="continuationSeparator" w:id="0">
    <w:p w14:paraId="348CFEE5" w14:textId="77777777" w:rsidR="002921A6" w:rsidRDefault="00292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CCB2" w14:textId="77777777" w:rsidR="00D501F6" w:rsidRDefault="002921A6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D16F40">
          <w:rPr>
            <w:lang w:val="es-ES"/>
          </w:rPr>
          <w:t>daw214</w:t>
        </w:r>
      </w:sdtContent>
    </w:sdt>
    <w:r>
      <w:rPr>
        <w:noProof/>
      </w:rPr>
      <w:pict w14:anchorId="49BFF1F5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>
            <w:txbxContent>
              <w:p w14:paraId="3324BAD7" w14:textId="77777777" w:rsidR="00D501F6" w:rsidRDefault="005D6121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1A0ECD">
                  <w:rPr>
                    <w:i/>
                    <w:noProof/>
                    <w:color w:val="FFFFFF"/>
                    <w:sz w:val="32"/>
                  </w:rPr>
                  <w:t>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513B2" w14:textId="77777777" w:rsidR="002921A6" w:rsidRDefault="002921A6">
      <w:pPr>
        <w:spacing w:after="0" w:line="240" w:lineRule="auto"/>
      </w:pPr>
      <w:r>
        <w:separator/>
      </w:r>
    </w:p>
  </w:footnote>
  <w:footnote w:type="continuationSeparator" w:id="0">
    <w:p w14:paraId="601638A4" w14:textId="77777777" w:rsidR="002921A6" w:rsidRDefault="00292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33785222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0EFDA38F" w14:textId="77777777" w:rsidR="00D501F6" w:rsidRDefault="002921A6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643E2DEA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juyyKY&#10;AQAAIg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407453CF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DM&#10;qJ7Q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29F3AA22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1DE"/>
    <w:rsid w:val="00000059"/>
    <w:rsid w:val="00005A7C"/>
    <w:rsid w:val="000405A9"/>
    <w:rsid w:val="00052CC3"/>
    <w:rsid w:val="00056072"/>
    <w:rsid w:val="00060961"/>
    <w:rsid w:val="0007102C"/>
    <w:rsid w:val="0007107F"/>
    <w:rsid w:val="0008618A"/>
    <w:rsid w:val="000A58AD"/>
    <w:rsid w:val="000C5D6A"/>
    <w:rsid w:val="000D1481"/>
    <w:rsid w:val="000E0F01"/>
    <w:rsid w:val="000E37F0"/>
    <w:rsid w:val="000F07D7"/>
    <w:rsid w:val="00102DB3"/>
    <w:rsid w:val="001063E6"/>
    <w:rsid w:val="00153F2F"/>
    <w:rsid w:val="001642F0"/>
    <w:rsid w:val="001A0ECD"/>
    <w:rsid w:val="001B724D"/>
    <w:rsid w:val="001D03B4"/>
    <w:rsid w:val="001E4710"/>
    <w:rsid w:val="002361F6"/>
    <w:rsid w:val="002578F6"/>
    <w:rsid w:val="0027477D"/>
    <w:rsid w:val="002921A6"/>
    <w:rsid w:val="002D2606"/>
    <w:rsid w:val="002E3EF6"/>
    <w:rsid w:val="002E5006"/>
    <w:rsid w:val="0030172C"/>
    <w:rsid w:val="00305372"/>
    <w:rsid w:val="003256BC"/>
    <w:rsid w:val="00337160"/>
    <w:rsid w:val="00337C40"/>
    <w:rsid w:val="0034189B"/>
    <w:rsid w:val="004028D3"/>
    <w:rsid w:val="00411799"/>
    <w:rsid w:val="00417630"/>
    <w:rsid w:val="004371CD"/>
    <w:rsid w:val="004417A1"/>
    <w:rsid w:val="004663EC"/>
    <w:rsid w:val="004760CA"/>
    <w:rsid w:val="00480B1E"/>
    <w:rsid w:val="004918A6"/>
    <w:rsid w:val="00495C6D"/>
    <w:rsid w:val="004B0A37"/>
    <w:rsid w:val="00521832"/>
    <w:rsid w:val="0052436D"/>
    <w:rsid w:val="00543014"/>
    <w:rsid w:val="00547E0C"/>
    <w:rsid w:val="00555A5A"/>
    <w:rsid w:val="0056425B"/>
    <w:rsid w:val="0056729A"/>
    <w:rsid w:val="00570427"/>
    <w:rsid w:val="0058484E"/>
    <w:rsid w:val="005C05E8"/>
    <w:rsid w:val="005D6121"/>
    <w:rsid w:val="005D6A52"/>
    <w:rsid w:val="006001DE"/>
    <w:rsid w:val="006074EF"/>
    <w:rsid w:val="0063306B"/>
    <w:rsid w:val="00640F44"/>
    <w:rsid w:val="00650A18"/>
    <w:rsid w:val="00696597"/>
    <w:rsid w:val="006B054B"/>
    <w:rsid w:val="006B1AAF"/>
    <w:rsid w:val="006E4D40"/>
    <w:rsid w:val="00703BF4"/>
    <w:rsid w:val="007171B3"/>
    <w:rsid w:val="00724F9C"/>
    <w:rsid w:val="007475BD"/>
    <w:rsid w:val="00760A84"/>
    <w:rsid w:val="00763257"/>
    <w:rsid w:val="007759F0"/>
    <w:rsid w:val="0078519E"/>
    <w:rsid w:val="007C0802"/>
    <w:rsid w:val="007E1398"/>
    <w:rsid w:val="00813DDC"/>
    <w:rsid w:val="0082009F"/>
    <w:rsid w:val="0082057E"/>
    <w:rsid w:val="00880CC1"/>
    <w:rsid w:val="008D26D1"/>
    <w:rsid w:val="008E6217"/>
    <w:rsid w:val="008F5DFA"/>
    <w:rsid w:val="009110EE"/>
    <w:rsid w:val="009157E5"/>
    <w:rsid w:val="00915BF1"/>
    <w:rsid w:val="00920718"/>
    <w:rsid w:val="00954755"/>
    <w:rsid w:val="0096151C"/>
    <w:rsid w:val="009779D9"/>
    <w:rsid w:val="009F60F1"/>
    <w:rsid w:val="00A07B88"/>
    <w:rsid w:val="00A13E17"/>
    <w:rsid w:val="00A574C4"/>
    <w:rsid w:val="00A613D8"/>
    <w:rsid w:val="00A66D7F"/>
    <w:rsid w:val="00A80040"/>
    <w:rsid w:val="00A909E1"/>
    <w:rsid w:val="00A92CA8"/>
    <w:rsid w:val="00AA0F65"/>
    <w:rsid w:val="00AA2A82"/>
    <w:rsid w:val="00AC028C"/>
    <w:rsid w:val="00AD1B15"/>
    <w:rsid w:val="00AE2017"/>
    <w:rsid w:val="00B0637E"/>
    <w:rsid w:val="00B1476D"/>
    <w:rsid w:val="00B264D6"/>
    <w:rsid w:val="00B42AA3"/>
    <w:rsid w:val="00B42C37"/>
    <w:rsid w:val="00B7498E"/>
    <w:rsid w:val="00B77B51"/>
    <w:rsid w:val="00B931ED"/>
    <w:rsid w:val="00BA4342"/>
    <w:rsid w:val="00BB14EB"/>
    <w:rsid w:val="00BB49E4"/>
    <w:rsid w:val="00BC16BE"/>
    <w:rsid w:val="00BE6E7F"/>
    <w:rsid w:val="00BF7DCF"/>
    <w:rsid w:val="00C05485"/>
    <w:rsid w:val="00C12EA6"/>
    <w:rsid w:val="00C346FA"/>
    <w:rsid w:val="00C73D32"/>
    <w:rsid w:val="00C863CC"/>
    <w:rsid w:val="00C9142A"/>
    <w:rsid w:val="00CB6006"/>
    <w:rsid w:val="00CC5009"/>
    <w:rsid w:val="00CC6B0C"/>
    <w:rsid w:val="00CE1183"/>
    <w:rsid w:val="00CE42C5"/>
    <w:rsid w:val="00D043C2"/>
    <w:rsid w:val="00D05192"/>
    <w:rsid w:val="00D16F40"/>
    <w:rsid w:val="00D501F6"/>
    <w:rsid w:val="00D50F3C"/>
    <w:rsid w:val="00D547BC"/>
    <w:rsid w:val="00D62992"/>
    <w:rsid w:val="00D977DE"/>
    <w:rsid w:val="00E700F9"/>
    <w:rsid w:val="00E7401E"/>
    <w:rsid w:val="00EA05E4"/>
    <w:rsid w:val="00EA24FD"/>
    <w:rsid w:val="00EA3CBE"/>
    <w:rsid w:val="00EA5235"/>
    <w:rsid w:val="00EE2573"/>
    <w:rsid w:val="00F0454F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C68FF"/>
    <w:rsid w:val="00FD010B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"/>
    </o:shapedefaults>
    <o:shapelayout v:ext="edit">
      <o:idmap v:ext="edit" data="2"/>
    </o:shapelayout>
  </w:shapeDefaults>
  <w:decimalSymbol w:val=","/>
  <w:listSeparator w:val=";"/>
  <w14:docId w14:val="53D1DE04"/>
  <w15:docId w15:val="{AC0B5135-3D03-4636-A9FE-FFAE8A13B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BC6A71-B4A7-4094-8CDC-8337064E8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1902</TotalTime>
  <Pages>12</Pages>
  <Words>360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49</cp:revision>
  <dcterms:created xsi:type="dcterms:W3CDTF">2021-09-21T14:08:00Z</dcterms:created>
  <dcterms:modified xsi:type="dcterms:W3CDTF">2021-11-06T17:56:00Z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