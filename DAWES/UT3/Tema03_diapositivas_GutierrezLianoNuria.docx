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88935" w14:textId="77777777" w:rsidR="00D501F6" w:rsidRDefault="007475BD">
      <w:r>
        <w:rPr>
          <w:noProof/>
        </w:rPr>
        <w:pict w14:anchorId="53B5D4D0">
          <v:group id="Grupo 18" o:spid="_x0000_s1026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">
            <v:group id="Lienzo 3" o:spid="_x0000_s1027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ángulo 2" o:spid="_x0000_s1028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" fillcolor="#272727 [2749]" stroked="f"/>
              <v:rect id="Rectángulo 3" o:spid="_x0000_s1029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" fillcolor="#272727 [2749]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30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" fillcolor="#272727 [2749]" stroked="f">
                <v:textbox>
                  <w:txbxContent>
                    <w:p w14:paraId="7B7F381D" w14:textId="4BCD6EDD" w:rsidR="00D501F6" w:rsidRPr="00FA7162" w:rsidRDefault="00FA7162" w:rsidP="00FA7162">
                      <w:pPr>
                        <w:jc w:val="center"/>
                      </w:pPr>
                      <w:r w:rsidRPr="00FA7162">
                        <w:rPr>
                          <w:color w:val="FFFFFF"/>
                          <w:sz w:val="96"/>
                        </w:rPr>
                        <w:t>Hoja0</w:t>
                      </w:r>
                      <w:r w:rsidR="00703BF4">
                        <w:rPr>
                          <w:color w:val="FFFFFF"/>
                          <w:sz w:val="96"/>
                        </w:rPr>
                        <w:t>1</w:t>
                      </w:r>
                      <w:r w:rsidRPr="00FA7162">
                        <w:rPr>
                          <w:color w:val="FFFFFF"/>
                          <w:sz w:val="96"/>
                        </w:rPr>
                        <w:t>_PHP_0</w:t>
                      </w:r>
                      <w:r w:rsidR="00C863CC">
                        <w:rPr>
                          <w:color w:val="FFFFFF"/>
                          <w:sz w:val="96"/>
                        </w:rPr>
                        <w:t>3</w:t>
                      </w:r>
                    </w:p>
                  </w:txbxContent>
                </v:textbox>
              </v:shape>
              <v:shape id="Cuadro de texto 5" o:spid="_x0000_s1031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" fillcolor="#272727 [2749]" stroked="f"/>
              <v:line id="Conector recto 6" o:spid="_x0000_s1032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" strokecolor="#bfbfbf"/>
              <v:shape id="Cuadro de texto 7" o:spid="_x0000_s1033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" fillcolor="#272727 [2749]" stroked="f"/>
              <v:shape id="Cuadro de texto 8" o:spid="_x0000_s1034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" fillcolor="#272727 [2749]" stroked="f">
                <v:textbox>
                  <w:txbxContent>
                    <w:p w14:paraId="3025845F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A540495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1035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01B20522" wp14:editId="257BAD77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14BA65FC" wp14:editId="4DE71E0E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8374098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751460CF" w14:textId="77777777" w:rsidR="00543014" w:rsidRDefault="00543014" w:rsidP="00543014">
          <w:pPr>
            <w:pStyle w:val="TtuloTDC"/>
          </w:pPr>
          <w:r>
            <w:t>Índice</w:t>
          </w:r>
          <w:bookmarkEnd w:id="0"/>
        </w:p>
        <w:p w14:paraId="7EE4B83C" w14:textId="653F5F5F" w:rsidR="00F8551E" w:rsidRDefault="004371C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3740989" w:history="1">
            <w:r w:rsidR="00F8551E" w:rsidRPr="006B7D31">
              <w:rPr>
                <w:rStyle w:val="Hipervnculo"/>
                <w:noProof/>
              </w:rPr>
              <w:t>Índice</w:t>
            </w:r>
            <w:r w:rsidR="00F8551E">
              <w:rPr>
                <w:noProof/>
                <w:webHidden/>
              </w:rPr>
              <w:tab/>
            </w:r>
            <w:r w:rsidR="00F8551E">
              <w:rPr>
                <w:noProof/>
                <w:webHidden/>
              </w:rPr>
              <w:fldChar w:fldCharType="begin"/>
            </w:r>
            <w:r w:rsidR="00F8551E">
              <w:rPr>
                <w:noProof/>
                <w:webHidden/>
              </w:rPr>
              <w:instrText xml:space="preserve"> PAGEREF _Toc83740989 \h </w:instrText>
            </w:r>
            <w:r w:rsidR="00F8551E">
              <w:rPr>
                <w:noProof/>
                <w:webHidden/>
              </w:rPr>
            </w:r>
            <w:r w:rsidR="00F8551E">
              <w:rPr>
                <w:noProof/>
                <w:webHidden/>
              </w:rPr>
              <w:fldChar w:fldCharType="separate"/>
            </w:r>
            <w:r w:rsidR="00F8551E">
              <w:rPr>
                <w:noProof/>
                <w:webHidden/>
              </w:rPr>
              <w:t>2</w:t>
            </w:r>
            <w:r w:rsidR="00F8551E">
              <w:rPr>
                <w:noProof/>
                <w:webHidden/>
              </w:rPr>
              <w:fldChar w:fldCharType="end"/>
            </w:r>
          </w:hyperlink>
        </w:p>
        <w:p w14:paraId="277CE4D6" w14:textId="08B3B780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0" w:history="1">
            <w:r w:rsidRPr="006B7D31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3B623" w14:textId="4BF14AC6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1" w:history="1">
            <w:r w:rsidRPr="006B7D3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F5918" w14:textId="0592E2FA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2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9DBA5" w14:textId="06DDA93A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3" w:history="1">
            <w:r w:rsidRPr="006B7D31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BE809" w14:textId="678D171E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4" w:history="1">
            <w:r w:rsidRPr="006B7D31">
              <w:rPr>
                <w:rStyle w:val="Hipervnculo"/>
                <w:noProof/>
              </w:rPr>
              <w:t>Ejercicio2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89B9" w14:textId="5092286F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5" w:history="1">
            <w:r w:rsidRPr="006B7D31">
              <w:rPr>
                <w:rStyle w:val="Hipervnculo"/>
                <w:noProof/>
              </w:rPr>
              <w:t>Código1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D476A" w14:textId="06C55EE8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6" w:history="1">
            <w:r w:rsidRPr="006B7D31">
              <w:rPr>
                <w:rStyle w:val="Hipervnculo"/>
                <w:noProof/>
              </w:rPr>
              <w:t>Código2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972BE" w14:textId="5D109ECC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7" w:history="1">
            <w:r w:rsidRPr="006B7D31">
              <w:rPr>
                <w:rStyle w:val="Hipervnculo"/>
                <w:noProof/>
              </w:rPr>
              <w:t>Código3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3B691" w14:textId="3AD38CC5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8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FC6D2" w14:textId="5148A9DA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0999" w:history="1">
            <w:r w:rsidRPr="006B7D31">
              <w:rPr>
                <w:rStyle w:val="Hipervnculo"/>
                <w:noProof/>
              </w:rPr>
              <w:t>Comprobante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B4094" w14:textId="392C9EB9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0" w:history="1">
            <w:r w:rsidRPr="006B7D31">
              <w:rPr>
                <w:rStyle w:val="Hipervnculo"/>
                <w:noProof/>
              </w:rPr>
              <w:t>Ejercicio3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942E2" w14:textId="6B11AE48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1" w:history="1">
            <w:r w:rsidRPr="006B7D31">
              <w:rPr>
                <w:rStyle w:val="Hipervnculo"/>
                <w:noProof/>
              </w:rPr>
              <w:t>Código1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BF21" w14:textId="07653F1A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2" w:history="1">
            <w:r w:rsidRPr="006B7D31">
              <w:rPr>
                <w:rStyle w:val="Hipervnculo"/>
                <w:noProof/>
              </w:rPr>
              <w:t>Código2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C2576" w14:textId="4F6035D0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3" w:history="1">
            <w:r w:rsidRPr="006B7D31">
              <w:rPr>
                <w:rStyle w:val="Hipervnculo"/>
                <w:noProof/>
              </w:rPr>
              <w:t>Código3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5FCDA" w14:textId="6744215C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4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220FF" w14:textId="77F64743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5" w:history="1">
            <w:r w:rsidRPr="006B7D31">
              <w:rPr>
                <w:rStyle w:val="Hipervnculo"/>
                <w:noProof/>
              </w:rPr>
              <w:t>Comprobante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89C65" w14:textId="43AD0609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6" w:history="1">
            <w:r w:rsidRPr="006B7D31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ACA6" w14:textId="58B6201A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7" w:history="1">
            <w:r w:rsidRPr="006B7D3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053F8" w14:textId="4C652CBB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8" w:history="1">
            <w:r w:rsidRPr="006B7D31">
              <w:rPr>
                <w:rStyle w:val="Hipervnculo"/>
                <w:noProof/>
              </w:rPr>
              <w:t>Código2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207B8" w14:textId="1665615C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09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EE147" w14:textId="65866163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0" w:history="1">
            <w:r w:rsidRPr="006B7D31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55A91" w14:textId="6E21658F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1" w:history="1">
            <w:r w:rsidRPr="006B7D31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06B61" w14:textId="0507D5DE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2" w:history="1">
            <w:r w:rsidRPr="006B7D3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4813" w14:textId="117E3AE5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3" w:history="1">
            <w:r w:rsidRPr="006B7D31">
              <w:rPr>
                <w:rStyle w:val="Hipervnculo"/>
                <w:noProof/>
              </w:rPr>
              <w:t>Código2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DC097" w14:textId="5324F24F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4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249D4" w14:textId="4F26D63D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5" w:history="1">
            <w:r w:rsidRPr="006B7D31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364A" w14:textId="22F6E2A3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6" w:history="1">
            <w:r w:rsidRPr="006B7D31">
              <w:rPr>
                <w:rStyle w:val="Hipervnculo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A7A6B" w14:textId="1C492C8B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7" w:history="1">
            <w:r w:rsidRPr="006B7D3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23ED" w14:textId="63FB210B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8" w:history="1">
            <w:r w:rsidRPr="006B7D31">
              <w:rPr>
                <w:rStyle w:val="Hipervnculo"/>
                <w:noProof/>
              </w:rPr>
              <w:t>Código2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18C2" w14:textId="3602204B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19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4A643" w14:textId="18186FD2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0" w:history="1">
            <w:r w:rsidRPr="006B7D31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B45BC" w14:textId="5B95C118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1" w:history="1">
            <w:r w:rsidRPr="006B7D31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1EA1" w14:textId="402A8E4D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2" w:history="1">
            <w:r w:rsidRPr="006B7D3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DE75" w14:textId="3458DDD0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3" w:history="1">
            <w:r w:rsidRPr="006B7D31">
              <w:rPr>
                <w:rStyle w:val="Hipervnculo"/>
                <w:noProof/>
              </w:rPr>
              <w:t>Código2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0EB6B" w14:textId="0221025B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4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45B8F" w14:textId="7A6CE6BA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5" w:history="1">
            <w:r w:rsidRPr="006B7D31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9682C" w14:textId="3B1D920D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6" w:history="1">
            <w:r w:rsidRPr="006B7D31">
              <w:rPr>
                <w:rStyle w:val="Hipervnculo"/>
                <w:noProof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370D" w14:textId="030B5AB6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7" w:history="1">
            <w:r w:rsidRPr="006B7D3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2CA1C" w14:textId="2159A9E5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8" w:history="1">
            <w:r w:rsidRPr="006B7D31">
              <w:rPr>
                <w:rStyle w:val="Hipervnculo"/>
                <w:noProof/>
              </w:rPr>
              <w:t>Código2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6C96" w14:textId="534ABA50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29" w:history="1">
            <w:r w:rsidRPr="006B7D31">
              <w:rPr>
                <w:rStyle w:val="Hipervnculo"/>
                <w:noProof/>
              </w:rPr>
              <w:t>Código3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29D37" w14:textId="05CBD582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30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0C5F4" w14:textId="3A563F8B" w:rsidR="00F8551E" w:rsidRPr="00F8551E" w:rsidRDefault="00F8551E" w:rsidP="00F8551E">
          <w:pPr>
            <w:pStyle w:val="TDC3"/>
            <w:tabs>
              <w:tab w:val="right" w:leader="dot" w:pos="8494"/>
            </w:tabs>
            <w:rPr>
              <w:noProof/>
              <w:u w:val="single"/>
              <w:lang w:val="es-ES" w:eastAsia="es-ES"/>
            </w:rPr>
          </w:pPr>
          <w:hyperlink w:anchor="_Toc83741031" w:history="1">
            <w:r w:rsidRPr="006B7D31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717E0" w14:textId="68625882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33" w:history="1">
            <w:r w:rsidRPr="006B7D31">
              <w:rPr>
                <w:rStyle w:val="Hipervnculo"/>
                <w:noProof/>
              </w:rPr>
              <w:t>Ejercicio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DE58" w14:textId="1D320A54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34" w:history="1">
            <w:r w:rsidRPr="006B7D3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D9403" w14:textId="6C48546F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35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F9D9" w14:textId="6CDCE939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36" w:history="1">
            <w:r w:rsidRPr="006B7D31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4F3F7" w14:textId="4FB8D315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37" w:history="1">
            <w:r w:rsidRPr="006B7D31">
              <w:rPr>
                <w:rStyle w:val="Hipervnculo"/>
                <w:noProof/>
              </w:rPr>
              <w:t>Ejercicio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02791" w14:textId="5B5194E7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38" w:history="1">
            <w:r w:rsidRPr="006B7D3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C189" w14:textId="2F726BDF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39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F9922" w14:textId="6A964473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40" w:history="1">
            <w:r w:rsidRPr="006B7D31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28A90" w14:textId="32CFD97A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41" w:history="1">
            <w:r w:rsidRPr="006B7D31">
              <w:rPr>
                <w:rStyle w:val="Hipervnculo"/>
                <w:noProof/>
              </w:rPr>
              <w:t>Ejercicio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A8EA7" w14:textId="3AAD0F47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42" w:history="1">
            <w:r w:rsidRPr="006B7D31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F7C6E" w14:textId="46E15EA2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43" w:history="1">
            <w:r w:rsidRPr="006B7D31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540AF" w14:textId="0822D381" w:rsidR="00F8551E" w:rsidRDefault="00F8551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44" w:history="1">
            <w:r w:rsidRPr="006B7D31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F404E" w14:textId="04743C28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45" w:history="1">
            <w:r w:rsidRPr="006B7D31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E7A9" w14:textId="7390A6BD" w:rsidR="00F8551E" w:rsidRDefault="00F8551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741046" w:history="1">
            <w:r w:rsidRPr="006B7D31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_Toc83741046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38CDB" w14:textId="0E0E0F3F" w:rsidR="00543014" w:rsidRDefault="004371C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98F890C" w14:textId="77777777" w:rsidR="00D501F6" w:rsidRDefault="00D501F6"/>
    <w:p w14:paraId="228962E2" w14:textId="77777777" w:rsidR="00D501F6" w:rsidRDefault="00005A7C">
      <w:r>
        <w:br w:type="page"/>
      </w:r>
    </w:p>
    <w:p w14:paraId="0BA3438F" w14:textId="77777777" w:rsidR="00D501F6" w:rsidRPr="00543014" w:rsidRDefault="00005A7C" w:rsidP="00543014">
      <w:pPr>
        <w:pStyle w:val="Ttulo1"/>
      </w:pPr>
      <w:bookmarkStart w:id="1" w:name="_Toc83740990"/>
      <w:r w:rsidRPr="00543014">
        <w:lastRenderedPageBreak/>
        <w:t>Ejercicio 1</w:t>
      </w:r>
      <w:bookmarkEnd w:id="1"/>
    </w:p>
    <w:p w14:paraId="2F8E6517" w14:textId="77777777" w:rsidR="00C9142A" w:rsidRPr="00C9142A" w:rsidRDefault="00495C6D" w:rsidP="00C9142A">
      <w:pPr>
        <w:pStyle w:val="Ttulo3"/>
      </w:pPr>
      <w:bookmarkStart w:id="2" w:name="_Toc83740991"/>
      <w:r>
        <w:t>Código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16F40" w14:paraId="777945BD" w14:textId="77777777" w:rsidTr="00D16F40">
        <w:tc>
          <w:tcPr>
            <w:tcW w:w="8644" w:type="dxa"/>
            <w:shd w:val="clear" w:color="auto" w:fill="F2F2F2" w:themeFill="background1" w:themeFillShade="F2"/>
          </w:tcPr>
          <w:p w14:paraId="0A5A0977" w14:textId="77777777" w:rsidR="00AD1B15" w:rsidRDefault="00AD1B15" w:rsidP="00AD1B15">
            <w:pPr>
              <w:spacing w:after="0"/>
            </w:pPr>
            <w:r>
              <w:t xml:space="preserve">&lt;?php </w:t>
            </w:r>
          </w:p>
          <w:p w14:paraId="3B29DBB8" w14:textId="77777777" w:rsidR="00AD1B15" w:rsidRDefault="00AD1B15" w:rsidP="00AD1B15">
            <w:pPr>
              <w:spacing w:after="0"/>
            </w:pPr>
            <w:r>
              <w:t xml:space="preserve">    $a = 1;</w:t>
            </w:r>
          </w:p>
          <w:p w14:paraId="4FDEF23E" w14:textId="77777777" w:rsidR="00AD1B15" w:rsidRDefault="00AD1B15" w:rsidP="00AD1B15">
            <w:pPr>
              <w:spacing w:after="0"/>
            </w:pPr>
            <w:r>
              <w:t xml:space="preserve">    goto salto;</w:t>
            </w:r>
          </w:p>
          <w:p w14:paraId="37000A8B" w14:textId="77777777" w:rsidR="00AD1B15" w:rsidRDefault="00AD1B15" w:rsidP="00AD1B15">
            <w:pPr>
              <w:spacing w:after="0"/>
            </w:pPr>
            <w:r>
              <w:t xml:space="preserve">    $a ++;</w:t>
            </w:r>
          </w:p>
          <w:p w14:paraId="17A13E0E" w14:textId="77777777" w:rsidR="00AD1B15" w:rsidRDefault="00AD1B15" w:rsidP="00AD1B15">
            <w:pPr>
              <w:spacing w:after="0"/>
            </w:pPr>
            <w:r>
              <w:t xml:space="preserve">    salto:</w:t>
            </w:r>
          </w:p>
          <w:p w14:paraId="7ED93112" w14:textId="664BE71D" w:rsidR="00AD1B15" w:rsidRDefault="00AD1B15" w:rsidP="00AD1B15">
            <w:pPr>
              <w:spacing w:after="0"/>
            </w:pPr>
            <w:r>
              <w:t xml:space="preserve">    echo $a;</w:t>
            </w:r>
          </w:p>
          <w:p w14:paraId="508773FB" w14:textId="6D3C8BCD" w:rsidR="00D16F40" w:rsidRDefault="00AD1B15" w:rsidP="00AD1B15">
            <w:pPr>
              <w:spacing w:after="0"/>
            </w:pPr>
            <w:r>
              <w:t>?&gt;</w:t>
            </w:r>
          </w:p>
        </w:tc>
      </w:tr>
    </w:tbl>
    <w:p w14:paraId="02755089" w14:textId="77777777" w:rsidR="00D16F40" w:rsidRPr="00D16F40" w:rsidRDefault="006001DE" w:rsidP="006001DE">
      <w:pPr>
        <w:pStyle w:val="Ttulo3"/>
      </w:pPr>
      <w:bookmarkStart w:id="3" w:name="_Toc83740992"/>
      <w:r>
        <w:t>Captura del código</w:t>
      </w:r>
      <w:bookmarkEnd w:id="3"/>
    </w:p>
    <w:p w14:paraId="699F4865" w14:textId="5526B10D" w:rsidR="00D62992" w:rsidRDefault="00D62992" w:rsidP="00D62992">
      <w:pPr>
        <w:spacing w:after="0" w:line="240" w:lineRule="auto"/>
      </w:pPr>
      <w:r>
        <w:t xml:space="preserve"> </w:t>
      </w:r>
      <w:r w:rsidR="00AD1B15">
        <w:rPr>
          <w:noProof/>
        </w:rPr>
        <w:drawing>
          <wp:inline distT="0" distB="0" distL="0" distR="0" wp14:anchorId="48632C25" wp14:editId="1FA15AEA">
            <wp:extent cx="5391150" cy="3162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467A" w14:textId="0C332907" w:rsidR="00D16F40" w:rsidRDefault="00D16F40" w:rsidP="004918A6">
      <w:pPr>
        <w:pStyle w:val="Descripcin"/>
      </w:pPr>
    </w:p>
    <w:p w14:paraId="5F01837F" w14:textId="77777777" w:rsidR="006001DE" w:rsidRDefault="006001DE" w:rsidP="002D2606">
      <w:pPr>
        <w:pStyle w:val="Ttulo3"/>
      </w:pPr>
      <w:bookmarkStart w:id="4" w:name="_Toc83740993"/>
      <w:r>
        <w:t>Comprobación en el navegador</w:t>
      </w:r>
      <w:bookmarkEnd w:id="4"/>
    </w:p>
    <w:p w14:paraId="581E7C6C" w14:textId="7A35BDC9" w:rsidR="006001DE" w:rsidRDefault="00AA0F65" w:rsidP="00AA0F65">
      <w:pPr>
        <w:pStyle w:val="FrameContents"/>
      </w:pPr>
      <w:r>
        <w:rPr>
          <w:noProof/>
        </w:rPr>
        <w:drawing>
          <wp:inline distT="0" distB="0" distL="0" distR="0" wp14:anchorId="7ABEC06D" wp14:editId="29C9EC76">
            <wp:extent cx="5400040" cy="23094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51CF" w14:textId="302A1D6C" w:rsidR="001063E6" w:rsidRPr="00FA7162" w:rsidRDefault="006001DE" w:rsidP="00F0454F">
      <w:pPr>
        <w:pStyle w:val="Ttulo1"/>
      </w:pPr>
      <w:bookmarkStart w:id="5" w:name="_Toc83740994"/>
      <w:r>
        <w:lastRenderedPageBreak/>
        <w:t>Ejercicio2</w:t>
      </w:r>
      <w:bookmarkEnd w:id="5"/>
    </w:p>
    <w:p w14:paraId="11085BED" w14:textId="50110043" w:rsidR="00C9142A" w:rsidRPr="00C9142A" w:rsidRDefault="00C9142A" w:rsidP="00C9142A">
      <w:pPr>
        <w:pStyle w:val="Ttulo3"/>
      </w:pPr>
      <w:bookmarkStart w:id="6" w:name="_Toc83740995"/>
      <w:r>
        <w:t>Código</w:t>
      </w:r>
      <w:r w:rsidR="00AA0F65">
        <w:t>1</w:t>
      </w:r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8618A" w14:paraId="047E42FD" w14:textId="77777777" w:rsidTr="00C9142A">
        <w:tc>
          <w:tcPr>
            <w:tcW w:w="8644" w:type="dxa"/>
            <w:shd w:val="clear" w:color="auto" w:fill="F2F2F2" w:themeFill="background1" w:themeFillShade="F2"/>
          </w:tcPr>
          <w:p w14:paraId="3C74E700" w14:textId="77777777" w:rsidR="00AA0F65" w:rsidRDefault="00AA0F65" w:rsidP="00AA0F65">
            <w:pPr>
              <w:spacing w:after="0"/>
            </w:pPr>
            <w:r>
              <w:t>&lt;?php</w:t>
            </w:r>
          </w:p>
          <w:p w14:paraId="6BCEC091" w14:textId="77777777" w:rsidR="00AA0F65" w:rsidRDefault="00AA0F65" w:rsidP="00AA0F65">
            <w:pPr>
              <w:spacing w:after="0"/>
            </w:pPr>
            <w:r>
              <w:t xml:space="preserve">    </w:t>
            </w:r>
          </w:p>
          <w:p w14:paraId="75BE6525" w14:textId="77777777" w:rsidR="00AA0F65" w:rsidRDefault="00AA0F65" w:rsidP="00AA0F65">
            <w:pPr>
              <w:spacing w:after="0"/>
            </w:pPr>
            <w:r>
              <w:t xml:space="preserve">    $a = 4;</w:t>
            </w:r>
          </w:p>
          <w:p w14:paraId="243B40FE" w14:textId="77777777" w:rsidR="00AA0F65" w:rsidRDefault="00AA0F65" w:rsidP="00AA0F65">
            <w:pPr>
              <w:spacing w:after="0"/>
            </w:pPr>
            <w:r>
              <w:t xml:space="preserve">    $b = 2; </w:t>
            </w:r>
          </w:p>
          <w:p w14:paraId="10391031" w14:textId="77777777" w:rsidR="00AA0F65" w:rsidRDefault="00AA0F65" w:rsidP="00AA0F65">
            <w:pPr>
              <w:spacing w:after="0"/>
            </w:pPr>
            <w:r>
              <w:t xml:space="preserve">    if ($a &lt; $b)</w:t>
            </w:r>
          </w:p>
          <w:p w14:paraId="782ED8F3" w14:textId="77777777" w:rsidR="00AA0F65" w:rsidRDefault="00AA0F65" w:rsidP="00AA0F65">
            <w:pPr>
              <w:spacing w:after="0"/>
            </w:pPr>
            <w:r>
              <w:t xml:space="preserve">        print "a es menor que b";</w:t>
            </w:r>
          </w:p>
          <w:p w14:paraId="3845E87A" w14:textId="77777777" w:rsidR="00AA0F65" w:rsidRDefault="00AA0F65" w:rsidP="00AA0F65">
            <w:pPr>
              <w:spacing w:after="0"/>
            </w:pPr>
            <w:r>
              <w:t xml:space="preserve">    elseif ($a &gt; $b)</w:t>
            </w:r>
          </w:p>
          <w:p w14:paraId="6CF45015" w14:textId="77777777" w:rsidR="00AA0F65" w:rsidRDefault="00AA0F65" w:rsidP="00AA0F65">
            <w:pPr>
              <w:spacing w:after="0"/>
            </w:pPr>
            <w:r>
              <w:t xml:space="preserve">        print "a es mayor que b";</w:t>
            </w:r>
          </w:p>
          <w:p w14:paraId="73B12592" w14:textId="77777777" w:rsidR="00AA0F65" w:rsidRDefault="00AA0F65" w:rsidP="00AA0F65">
            <w:pPr>
              <w:spacing w:after="0"/>
            </w:pPr>
            <w:r>
              <w:t xml:space="preserve">    else</w:t>
            </w:r>
          </w:p>
          <w:p w14:paraId="6DFB3A43" w14:textId="77777777" w:rsidR="00AA0F65" w:rsidRDefault="00AA0F65" w:rsidP="00AA0F65">
            <w:pPr>
              <w:spacing w:after="0"/>
            </w:pPr>
            <w:r>
              <w:t xml:space="preserve">        print "a es igual que b";</w:t>
            </w:r>
          </w:p>
          <w:p w14:paraId="33DB70AC" w14:textId="59F70FA7" w:rsidR="0008618A" w:rsidRDefault="00AA0F65" w:rsidP="00AA0F65">
            <w:pPr>
              <w:spacing w:after="0"/>
            </w:pPr>
            <w:r>
              <w:t>?&gt;</w:t>
            </w:r>
          </w:p>
        </w:tc>
      </w:tr>
    </w:tbl>
    <w:p w14:paraId="7ADCA8D7" w14:textId="2F0B6AFB" w:rsidR="0008618A" w:rsidRDefault="0008618A" w:rsidP="0008618A"/>
    <w:p w14:paraId="6034F93B" w14:textId="19FAE4AA" w:rsidR="00AA0F65" w:rsidRDefault="00AA0F65" w:rsidP="00AA0F65">
      <w:pPr>
        <w:pStyle w:val="Ttulo3"/>
      </w:pPr>
      <w:bookmarkStart w:id="7" w:name="_Toc83740996"/>
      <w:r>
        <w:t>Código</w:t>
      </w:r>
      <w:r>
        <w:t>2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A0F65" w14:paraId="3E55BB55" w14:textId="77777777" w:rsidTr="00AA0F65">
        <w:tc>
          <w:tcPr>
            <w:tcW w:w="8644" w:type="dxa"/>
          </w:tcPr>
          <w:p w14:paraId="59572014" w14:textId="77777777" w:rsidR="00AA0F65" w:rsidRDefault="00AA0F65" w:rsidP="00AA0F65">
            <w:pPr>
              <w:spacing w:after="0"/>
            </w:pPr>
            <w:r>
              <w:t>&lt;?php</w:t>
            </w:r>
          </w:p>
          <w:p w14:paraId="7E76829E" w14:textId="77777777" w:rsidR="00AA0F65" w:rsidRDefault="00AA0F65" w:rsidP="00AA0F65">
            <w:pPr>
              <w:spacing w:after="0"/>
            </w:pPr>
            <w:r>
              <w:t xml:space="preserve">    </w:t>
            </w:r>
          </w:p>
          <w:p w14:paraId="237DE20F" w14:textId="77777777" w:rsidR="00AA0F65" w:rsidRDefault="00AA0F65" w:rsidP="00AA0F65">
            <w:pPr>
              <w:spacing w:after="0"/>
            </w:pPr>
            <w:r>
              <w:t xml:space="preserve">    $a = 2;</w:t>
            </w:r>
          </w:p>
          <w:p w14:paraId="2F561A43" w14:textId="675F0EE8" w:rsidR="00AA0F65" w:rsidRDefault="00AA0F65" w:rsidP="00AA0F65">
            <w:pPr>
              <w:spacing w:after="0"/>
            </w:pPr>
            <w:r>
              <w:t xml:space="preserve">    $b = </w:t>
            </w:r>
            <w:r>
              <w:t>4</w:t>
            </w:r>
            <w:r>
              <w:t xml:space="preserve">; </w:t>
            </w:r>
          </w:p>
          <w:p w14:paraId="153A5AC1" w14:textId="77777777" w:rsidR="00AA0F65" w:rsidRDefault="00AA0F65" w:rsidP="00AA0F65">
            <w:pPr>
              <w:spacing w:after="0"/>
            </w:pPr>
            <w:r>
              <w:t xml:space="preserve">    if ($a &lt; $b)</w:t>
            </w:r>
          </w:p>
          <w:p w14:paraId="7AB84C7E" w14:textId="77777777" w:rsidR="00AA0F65" w:rsidRDefault="00AA0F65" w:rsidP="00AA0F65">
            <w:pPr>
              <w:spacing w:after="0"/>
            </w:pPr>
            <w:r>
              <w:t xml:space="preserve">        print "a es menor que b";</w:t>
            </w:r>
          </w:p>
          <w:p w14:paraId="0B5B6853" w14:textId="77777777" w:rsidR="00AA0F65" w:rsidRDefault="00AA0F65" w:rsidP="00AA0F65">
            <w:pPr>
              <w:spacing w:after="0"/>
            </w:pPr>
            <w:r>
              <w:t xml:space="preserve">    elseif ($a &gt; $b)</w:t>
            </w:r>
          </w:p>
          <w:p w14:paraId="4CBDF704" w14:textId="77777777" w:rsidR="00AA0F65" w:rsidRDefault="00AA0F65" w:rsidP="00AA0F65">
            <w:pPr>
              <w:spacing w:after="0"/>
            </w:pPr>
            <w:r>
              <w:t xml:space="preserve">        print "a es mayor que b";</w:t>
            </w:r>
          </w:p>
          <w:p w14:paraId="2EBA3D81" w14:textId="77777777" w:rsidR="00AA0F65" w:rsidRDefault="00AA0F65" w:rsidP="00AA0F65">
            <w:pPr>
              <w:spacing w:after="0"/>
            </w:pPr>
            <w:r>
              <w:t xml:space="preserve">    else</w:t>
            </w:r>
          </w:p>
          <w:p w14:paraId="39D64AAA" w14:textId="77777777" w:rsidR="00AA0F65" w:rsidRDefault="00AA0F65" w:rsidP="00AA0F65">
            <w:pPr>
              <w:spacing w:after="0"/>
            </w:pPr>
            <w:r>
              <w:t xml:space="preserve">        print "a es igual que b";</w:t>
            </w:r>
          </w:p>
          <w:p w14:paraId="362B8338" w14:textId="6CFB3C90" w:rsidR="00AA0F65" w:rsidRDefault="00AA0F65" w:rsidP="00AA0F65">
            <w:r>
              <w:t>?&gt;</w:t>
            </w:r>
          </w:p>
        </w:tc>
      </w:tr>
    </w:tbl>
    <w:p w14:paraId="49230EDF" w14:textId="77777777" w:rsidR="00AA0F65" w:rsidRPr="00AA0F65" w:rsidRDefault="00AA0F65" w:rsidP="00AA0F65"/>
    <w:p w14:paraId="141A643C" w14:textId="0A6684A2" w:rsidR="00AA0F65" w:rsidRPr="00C9142A" w:rsidRDefault="00AA0F65" w:rsidP="00AA0F65">
      <w:pPr>
        <w:pStyle w:val="Ttulo3"/>
      </w:pPr>
      <w:bookmarkStart w:id="8" w:name="_Toc83740997"/>
      <w:r>
        <w:t>Código</w:t>
      </w:r>
      <w:r>
        <w:t>3</w:t>
      </w:r>
      <w:bookmarkEnd w:id="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A0F65" w14:paraId="68BF7C0C" w14:textId="77777777" w:rsidTr="00AA0F65">
        <w:tc>
          <w:tcPr>
            <w:tcW w:w="8644" w:type="dxa"/>
          </w:tcPr>
          <w:p w14:paraId="3691E659" w14:textId="77777777" w:rsidR="00AA0F65" w:rsidRDefault="00AA0F65" w:rsidP="00AA0F65">
            <w:pPr>
              <w:spacing w:after="0"/>
            </w:pPr>
            <w:r>
              <w:t>&lt;?php</w:t>
            </w:r>
          </w:p>
          <w:p w14:paraId="163EB6FB" w14:textId="77777777" w:rsidR="00AA0F65" w:rsidRDefault="00AA0F65" w:rsidP="00AA0F65">
            <w:pPr>
              <w:spacing w:after="0"/>
            </w:pPr>
            <w:r>
              <w:t xml:space="preserve">    </w:t>
            </w:r>
          </w:p>
          <w:p w14:paraId="7EFE7C11" w14:textId="77777777" w:rsidR="00AA0F65" w:rsidRDefault="00AA0F65" w:rsidP="00AA0F65">
            <w:pPr>
              <w:spacing w:after="0"/>
            </w:pPr>
            <w:r>
              <w:t xml:space="preserve">    $a = 2;</w:t>
            </w:r>
          </w:p>
          <w:p w14:paraId="03EAA3EC" w14:textId="77777777" w:rsidR="00AA0F65" w:rsidRDefault="00AA0F65" w:rsidP="00AA0F65">
            <w:pPr>
              <w:spacing w:after="0"/>
            </w:pPr>
            <w:r>
              <w:t xml:space="preserve">    $b = 2; </w:t>
            </w:r>
          </w:p>
          <w:p w14:paraId="5B9F3F11" w14:textId="77777777" w:rsidR="00AA0F65" w:rsidRDefault="00AA0F65" w:rsidP="00AA0F65">
            <w:pPr>
              <w:spacing w:after="0"/>
            </w:pPr>
            <w:r>
              <w:t xml:space="preserve">    if ($a &lt; $b)</w:t>
            </w:r>
          </w:p>
          <w:p w14:paraId="07436112" w14:textId="77777777" w:rsidR="00AA0F65" w:rsidRDefault="00AA0F65" w:rsidP="00AA0F65">
            <w:pPr>
              <w:spacing w:after="0"/>
            </w:pPr>
            <w:r>
              <w:t xml:space="preserve">        print "a es menor que b";</w:t>
            </w:r>
          </w:p>
          <w:p w14:paraId="3EEFA69D" w14:textId="77777777" w:rsidR="00AA0F65" w:rsidRDefault="00AA0F65" w:rsidP="00AA0F65">
            <w:pPr>
              <w:spacing w:after="0"/>
            </w:pPr>
            <w:r>
              <w:t xml:space="preserve">    elseif ($a &gt; $b)</w:t>
            </w:r>
          </w:p>
          <w:p w14:paraId="0AD79BEC" w14:textId="77777777" w:rsidR="00AA0F65" w:rsidRDefault="00AA0F65" w:rsidP="00AA0F65">
            <w:pPr>
              <w:spacing w:after="0"/>
            </w:pPr>
            <w:r>
              <w:t xml:space="preserve">        print "a es mayor que b";</w:t>
            </w:r>
          </w:p>
          <w:p w14:paraId="0C8559C5" w14:textId="77777777" w:rsidR="00AA0F65" w:rsidRDefault="00AA0F65" w:rsidP="00AA0F65">
            <w:pPr>
              <w:spacing w:after="0"/>
            </w:pPr>
            <w:r>
              <w:t xml:space="preserve">    else</w:t>
            </w:r>
          </w:p>
          <w:p w14:paraId="72D19469" w14:textId="77777777" w:rsidR="00AA0F65" w:rsidRDefault="00AA0F65" w:rsidP="00AA0F65">
            <w:pPr>
              <w:spacing w:after="0"/>
            </w:pPr>
            <w:r>
              <w:t xml:space="preserve">        print "a es igual que b";</w:t>
            </w:r>
          </w:p>
          <w:p w14:paraId="08135563" w14:textId="6D3762AC" w:rsidR="00AA0F65" w:rsidRDefault="00AA0F65" w:rsidP="00AA0F65">
            <w:pPr>
              <w:spacing w:after="0"/>
            </w:pPr>
            <w:r>
              <w:t>?&gt;</w:t>
            </w:r>
          </w:p>
        </w:tc>
      </w:tr>
    </w:tbl>
    <w:p w14:paraId="42716AC8" w14:textId="77777777" w:rsidR="00AA0F65" w:rsidRPr="00AA0F65" w:rsidRDefault="00AA0F65" w:rsidP="00AA0F65"/>
    <w:p w14:paraId="6413DBA6" w14:textId="77777777" w:rsidR="00AA0F65" w:rsidRPr="0008618A" w:rsidRDefault="00AA0F65" w:rsidP="0008618A"/>
    <w:p w14:paraId="7E464480" w14:textId="7766AD79" w:rsidR="004663EC" w:rsidRDefault="004663EC" w:rsidP="002D2606">
      <w:pPr>
        <w:pStyle w:val="Ttulo3"/>
      </w:pPr>
      <w:bookmarkStart w:id="9" w:name="_Toc83740998"/>
      <w:r>
        <w:t>Captura del código</w:t>
      </w:r>
      <w:bookmarkEnd w:id="9"/>
    </w:p>
    <w:p w14:paraId="3B662B6E" w14:textId="1D1A6982" w:rsidR="00AA0F65" w:rsidRPr="004663EC" w:rsidRDefault="00AA0F65" w:rsidP="0056425B">
      <w:pPr>
        <w:pStyle w:val="FrameContents"/>
      </w:pPr>
      <w:r>
        <w:rPr>
          <w:noProof/>
        </w:rPr>
        <w:drawing>
          <wp:inline distT="0" distB="0" distL="0" distR="0" wp14:anchorId="3560E838" wp14:editId="7683B33F">
            <wp:extent cx="3533097" cy="2324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0007" cy="23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E65C3" wp14:editId="52F44E17">
            <wp:extent cx="3520440" cy="234889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532" cy="23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D8B10" wp14:editId="187569A4">
            <wp:extent cx="3512820" cy="281311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777" cy="28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67B8" w14:textId="3152AD45" w:rsidR="004663EC" w:rsidRDefault="004663EC" w:rsidP="002D2606">
      <w:pPr>
        <w:pStyle w:val="Ttulo3"/>
      </w:pPr>
      <w:bookmarkStart w:id="10" w:name="_Toc83740999"/>
      <w:r>
        <w:lastRenderedPageBreak/>
        <w:t>Comprobante en el navegador</w:t>
      </w:r>
      <w:bookmarkEnd w:id="10"/>
    </w:p>
    <w:p w14:paraId="4BCE08A2" w14:textId="235699A9" w:rsidR="00F0454F" w:rsidRPr="00F0454F" w:rsidRDefault="00AA0F65" w:rsidP="00F0454F">
      <w:r>
        <w:rPr>
          <w:noProof/>
        </w:rPr>
        <w:drawing>
          <wp:inline distT="0" distB="0" distL="0" distR="0" wp14:anchorId="2F94373E" wp14:editId="5B332A75">
            <wp:extent cx="2897436" cy="1828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992" cy="18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29E520" wp14:editId="20A0D64A">
            <wp:extent cx="2962183" cy="1676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9416" cy="168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0EE477" wp14:editId="1BF7C54C">
            <wp:extent cx="2971800" cy="17492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0657" cy="17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0A43" w14:textId="77EF79DE" w:rsidR="004663EC" w:rsidRPr="004663EC" w:rsidRDefault="004663EC" w:rsidP="004663EC"/>
    <w:p w14:paraId="79B06F19" w14:textId="77777777" w:rsidR="0008618A" w:rsidRDefault="0008618A" w:rsidP="00C9142A">
      <w:pPr>
        <w:pStyle w:val="Ttulo1"/>
      </w:pPr>
      <w:bookmarkStart w:id="11" w:name="_Toc83741000"/>
      <w:r>
        <w:t>Ejercicio3</w:t>
      </w:r>
      <w:bookmarkEnd w:id="11"/>
    </w:p>
    <w:p w14:paraId="0A1876D2" w14:textId="44CBD264" w:rsidR="00640F44" w:rsidRDefault="00640F44" w:rsidP="00640F44">
      <w:pPr>
        <w:pStyle w:val="Ttulo3"/>
      </w:pPr>
      <w:bookmarkStart w:id="12" w:name="_Toc83741001"/>
      <w:r>
        <w:t>Código</w:t>
      </w:r>
      <w:r w:rsidR="00AA0F65">
        <w:t>1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40F44" w14:paraId="682D9A4F" w14:textId="77777777" w:rsidTr="00640F44">
        <w:tc>
          <w:tcPr>
            <w:tcW w:w="8644" w:type="dxa"/>
            <w:shd w:val="clear" w:color="auto" w:fill="F2F2F2" w:themeFill="background1" w:themeFillShade="F2"/>
          </w:tcPr>
          <w:p w14:paraId="5E2A88EB" w14:textId="77777777" w:rsidR="00AA0F65" w:rsidRDefault="00AA0F65" w:rsidP="00AA0F65">
            <w:pPr>
              <w:spacing w:after="0"/>
            </w:pPr>
            <w:r>
              <w:t xml:space="preserve">&lt;?php </w:t>
            </w:r>
          </w:p>
          <w:p w14:paraId="20D38427" w14:textId="77777777" w:rsidR="00AA0F65" w:rsidRDefault="00AA0F65" w:rsidP="00AA0F65">
            <w:pPr>
              <w:spacing w:after="0"/>
            </w:pPr>
            <w:r>
              <w:t xml:space="preserve">    </w:t>
            </w:r>
          </w:p>
          <w:p w14:paraId="6D818B68" w14:textId="77777777" w:rsidR="00AA0F65" w:rsidRDefault="00AA0F65" w:rsidP="00AA0F65">
            <w:pPr>
              <w:spacing w:after="0"/>
            </w:pPr>
            <w:r>
              <w:t xml:space="preserve">    $a = 0;</w:t>
            </w:r>
          </w:p>
          <w:p w14:paraId="1DCDFA50" w14:textId="77777777" w:rsidR="00AA0F65" w:rsidRDefault="00AA0F65" w:rsidP="00AA0F65">
            <w:pPr>
              <w:spacing w:after="0"/>
            </w:pPr>
            <w:r>
              <w:t xml:space="preserve">    switch ($a){</w:t>
            </w:r>
          </w:p>
          <w:p w14:paraId="02088756" w14:textId="77777777" w:rsidR="00AA0F65" w:rsidRDefault="00AA0F65" w:rsidP="00AA0F65">
            <w:pPr>
              <w:spacing w:after="0"/>
            </w:pPr>
            <w:r>
              <w:t xml:space="preserve">        case 0:</w:t>
            </w:r>
          </w:p>
          <w:p w14:paraId="1C3CB188" w14:textId="77777777" w:rsidR="00AA0F65" w:rsidRDefault="00AA0F65" w:rsidP="00AA0F65">
            <w:pPr>
              <w:spacing w:after="0"/>
            </w:pPr>
            <w:r>
              <w:t xml:space="preserve">            print "a vale igual a 0";</w:t>
            </w:r>
          </w:p>
          <w:p w14:paraId="5F73663B" w14:textId="77777777" w:rsidR="00AA0F65" w:rsidRDefault="00AA0F65" w:rsidP="00AA0F65">
            <w:pPr>
              <w:spacing w:after="0"/>
            </w:pPr>
            <w:r>
              <w:t xml:space="preserve">            break;</w:t>
            </w:r>
          </w:p>
          <w:p w14:paraId="6925BC46" w14:textId="77777777" w:rsidR="00AA0F65" w:rsidRDefault="00AA0F65" w:rsidP="00AA0F65">
            <w:pPr>
              <w:spacing w:after="0"/>
            </w:pPr>
            <w:r>
              <w:t xml:space="preserve">        case 1:</w:t>
            </w:r>
          </w:p>
          <w:p w14:paraId="67B4B746" w14:textId="77777777" w:rsidR="00AA0F65" w:rsidRDefault="00AA0F65" w:rsidP="00AA0F65">
            <w:pPr>
              <w:spacing w:after="0"/>
            </w:pPr>
            <w:r>
              <w:t xml:space="preserve">            print "a vale 1";</w:t>
            </w:r>
          </w:p>
          <w:p w14:paraId="1AE7DD36" w14:textId="77777777" w:rsidR="00AA0F65" w:rsidRDefault="00AA0F65" w:rsidP="00AA0F65">
            <w:pPr>
              <w:spacing w:after="0"/>
            </w:pPr>
            <w:r>
              <w:lastRenderedPageBreak/>
              <w:t xml:space="preserve">            break;</w:t>
            </w:r>
          </w:p>
          <w:p w14:paraId="4C1E1FDB" w14:textId="77777777" w:rsidR="00AA0F65" w:rsidRDefault="00AA0F65" w:rsidP="00AA0F65">
            <w:pPr>
              <w:spacing w:after="0"/>
            </w:pPr>
            <w:r>
              <w:t xml:space="preserve">        default:</w:t>
            </w:r>
          </w:p>
          <w:p w14:paraId="3AB8FA16" w14:textId="77777777" w:rsidR="00AA0F65" w:rsidRDefault="00AA0F65" w:rsidP="00AA0F65">
            <w:pPr>
              <w:spacing w:after="0"/>
            </w:pPr>
            <w:r>
              <w:t xml:space="preserve">            print "a no vale 0 ni 1";</w:t>
            </w:r>
          </w:p>
          <w:p w14:paraId="655EFC8D" w14:textId="77777777" w:rsidR="00AA0F65" w:rsidRDefault="00AA0F65" w:rsidP="00AA0F65">
            <w:pPr>
              <w:spacing w:after="0"/>
            </w:pPr>
            <w:r>
              <w:t xml:space="preserve">    }</w:t>
            </w:r>
          </w:p>
          <w:p w14:paraId="080B8FE8" w14:textId="77777777" w:rsidR="00AA0F65" w:rsidRDefault="00AA0F65" w:rsidP="00AA0F65">
            <w:pPr>
              <w:spacing w:after="0"/>
            </w:pPr>
          </w:p>
          <w:p w14:paraId="312EB6F5" w14:textId="3E9C7339" w:rsidR="00640F44" w:rsidRDefault="00AA0F65" w:rsidP="00AA0F65">
            <w:pPr>
              <w:spacing w:after="0"/>
            </w:pPr>
            <w:r>
              <w:t>?&gt;</w:t>
            </w:r>
          </w:p>
        </w:tc>
      </w:tr>
    </w:tbl>
    <w:p w14:paraId="70DB8A1F" w14:textId="119F171F" w:rsidR="00AA0F65" w:rsidRDefault="00AA0F65" w:rsidP="00AA0F65">
      <w:pPr>
        <w:pStyle w:val="Ttulo3"/>
      </w:pPr>
      <w:bookmarkStart w:id="13" w:name="_Toc83741002"/>
      <w:r>
        <w:t>Código</w:t>
      </w:r>
      <w:r>
        <w:t>2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A0F65" w14:paraId="10F4E9D9" w14:textId="77777777" w:rsidTr="00AA0F65">
        <w:tc>
          <w:tcPr>
            <w:tcW w:w="8644" w:type="dxa"/>
          </w:tcPr>
          <w:p w14:paraId="06FD8150" w14:textId="77777777" w:rsidR="00AA0F65" w:rsidRDefault="00AA0F65" w:rsidP="00AA0F65">
            <w:pPr>
              <w:spacing w:after="0"/>
            </w:pPr>
            <w:r>
              <w:t xml:space="preserve">&lt;?php </w:t>
            </w:r>
          </w:p>
          <w:p w14:paraId="46569ED9" w14:textId="77777777" w:rsidR="00AA0F65" w:rsidRDefault="00AA0F65" w:rsidP="00AA0F65">
            <w:pPr>
              <w:spacing w:after="0"/>
            </w:pPr>
            <w:r>
              <w:t xml:space="preserve">    </w:t>
            </w:r>
          </w:p>
          <w:p w14:paraId="0418BAEF" w14:textId="77777777" w:rsidR="00AA0F65" w:rsidRDefault="00AA0F65" w:rsidP="00AA0F65">
            <w:pPr>
              <w:spacing w:after="0"/>
            </w:pPr>
            <w:r>
              <w:t xml:space="preserve">    $a = 1;</w:t>
            </w:r>
          </w:p>
          <w:p w14:paraId="43C81CF8" w14:textId="77777777" w:rsidR="00AA0F65" w:rsidRDefault="00AA0F65" w:rsidP="00AA0F65">
            <w:pPr>
              <w:spacing w:after="0"/>
            </w:pPr>
            <w:r>
              <w:t xml:space="preserve">    switch ($a){</w:t>
            </w:r>
          </w:p>
          <w:p w14:paraId="6F0C2E22" w14:textId="77777777" w:rsidR="00AA0F65" w:rsidRDefault="00AA0F65" w:rsidP="00AA0F65">
            <w:pPr>
              <w:spacing w:after="0"/>
            </w:pPr>
            <w:r>
              <w:t xml:space="preserve">        case 0:</w:t>
            </w:r>
          </w:p>
          <w:p w14:paraId="4152B89A" w14:textId="77777777" w:rsidR="00AA0F65" w:rsidRDefault="00AA0F65" w:rsidP="00AA0F65">
            <w:pPr>
              <w:spacing w:after="0"/>
            </w:pPr>
            <w:r>
              <w:t xml:space="preserve">            print "a vale igual a 0";</w:t>
            </w:r>
          </w:p>
          <w:p w14:paraId="1D80B54D" w14:textId="77777777" w:rsidR="00AA0F65" w:rsidRDefault="00AA0F65" w:rsidP="00AA0F65">
            <w:pPr>
              <w:spacing w:after="0"/>
            </w:pPr>
            <w:r>
              <w:t xml:space="preserve">            break;</w:t>
            </w:r>
          </w:p>
          <w:p w14:paraId="6DB81E24" w14:textId="77777777" w:rsidR="00AA0F65" w:rsidRDefault="00AA0F65" w:rsidP="00AA0F65">
            <w:pPr>
              <w:spacing w:after="0"/>
            </w:pPr>
            <w:r>
              <w:t xml:space="preserve">        case 1:</w:t>
            </w:r>
          </w:p>
          <w:p w14:paraId="4B693CBE" w14:textId="77777777" w:rsidR="00AA0F65" w:rsidRDefault="00AA0F65" w:rsidP="00AA0F65">
            <w:pPr>
              <w:spacing w:after="0"/>
            </w:pPr>
            <w:r>
              <w:t xml:space="preserve">            print "a vale 1";</w:t>
            </w:r>
          </w:p>
          <w:p w14:paraId="1F4C33FF" w14:textId="77777777" w:rsidR="00AA0F65" w:rsidRDefault="00AA0F65" w:rsidP="00AA0F65">
            <w:pPr>
              <w:spacing w:after="0"/>
            </w:pPr>
            <w:r>
              <w:t xml:space="preserve">            break;</w:t>
            </w:r>
          </w:p>
          <w:p w14:paraId="4973717D" w14:textId="77777777" w:rsidR="00AA0F65" w:rsidRDefault="00AA0F65" w:rsidP="00AA0F65">
            <w:pPr>
              <w:spacing w:after="0"/>
            </w:pPr>
            <w:r>
              <w:t xml:space="preserve">        default:</w:t>
            </w:r>
          </w:p>
          <w:p w14:paraId="6CD5968F" w14:textId="77777777" w:rsidR="00AA0F65" w:rsidRDefault="00AA0F65" w:rsidP="00AA0F65">
            <w:pPr>
              <w:spacing w:after="0"/>
            </w:pPr>
            <w:r>
              <w:t xml:space="preserve">            print "a no vale 0 ni 1";</w:t>
            </w:r>
          </w:p>
          <w:p w14:paraId="58FDD718" w14:textId="77777777" w:rsidR="00AA0F65" w:rsidRDefault="00AA0F65" w:rsidP="00AA0F65">
            <w:pPr>
              <w:spacing w:after="0"/>
            </w:pPr>
            <w:r>
              <w:t xml:space="preserve">    }</w:t>
            </w:r>
          </w:p>
          <w:p w14:paraId="1D31AA55" w14:textId="77777777" w:rsidR="00AA0F65" w:rsidRDefault="00AA0F65" w:rsidP="00AA0F65">
            <w:pPr>
              <w:spacing w:after="0"/>
            </w:pPr>
          </w:p>
          <w:p w14:paraId="190286AA" w14:textId="156046F6" w:rsidR="00AA0F65" w:rsidRDefault="00AA0F65" w:rsidP="00AA0F65">
            <w:pPr>
              <w:spacing w:after="0"/>
            </w:pPr>
            <w:r>
              <w:t>?&gt;</w:t>
            </w:r>
          </w:p>
        </w:tc>
      </w:tr>
    </w:tbl>
    <w:p w14:paraId="1F46BBD5" w14:textId="77777777" w:rsidR="00AA0F65" w:rsidRPr="00AA0F65" w:rsidRDefault="00AA0F65" w:rsidP="00AA0F65"/>
    <w:p w14:paraId="314EB615" w14:textId="67CF2A85" w:rsidR="00AA0F65" w:rsidRDefault="00AA0F65" w:rsidP="00AA0F65">
      <w:pPr>
        <w:pStyle w:val="Ttulo3"/>
      </w:pPr>
      <w:bookmarkStart w:id="14" w:name="_Toc83741003"/>
      <w:r>
        <w:t>Código</w:t>
      </w:r>
      <w:r>
        <w:t>3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A0F65" w14:paraId="7C735B93" w14:textId="77777777" w:rsidTr="00AA0F65">
        <w:tc>
          <w:tcPr>
            <w:tcW w:w="8644" w:type="dxa"/>
          </w:tcPr>
          <w:p w14:paraId="40AE826C" w14:textId="77777777" w:rsidR="00AA0F65" w:rsidRDefault="00AA0F65" w:rsidP="00AA0F65">
            <w:pPr>
              <w:spacing w:after="0"/>
            </w:pPr>
            <w:r>
              <w:t xml:space="preserve">&lt;?php </w:t>
            </w:r>
          </w:p>
          <w:p w14:paraId="01CE384A" w14:textId="77777777" w:rsidR="00AA0F65" w:rsidRDefault="00AA0F65" w:rsidP="00AA0F65">
            <w:pPr>
              <w:spacing w:after="0"/>
            </w:pPr>
            <w:r>
              <w:t xml:space="preserve">    </w:t>
            </w:r>
          </w:p>
          <w:p w14:paraId="5F521432" w14:textId="4C7E6229" w:rsidR="00AA0F65" w:rsidRDefault="00AA0F65" w:rsidP="00AA0F65">
            <w:pPr>
              <w:spacing w:after="0"/>
            </w:pPr>
            <w:r>
              <w:t xml:space="preserve">    $a = </w:t>
            </w:r>
            <w:r>
              <w:t>3</w:t>
            </w:r>
            <w:r>
              <w:t>;</w:t>
            </w:r>
          </w:p>
          <w:p w14:paraId="6ADDAD89" w14:textId="77777777" w:rsidR="00AA0F65" w:rsidRDefault="00AA0F65" w:rsidP="00AA0F65">
            <w:pPr>
              <w:spacing w:after="0"/>
            </w:pPr>
            <w:r>
              <w:t xml:space="preserve">    switch ($a){</w:t>
            </w:r>
          </w:p>
          <w:p w14:paraId="55575CC6" w14:textId="77777777" w:rsidR="00AA0F65" w:rsidRDefault="00AA0F65" w:rsidP="00AA0F65">
            <w:pPr>
              <w:spacing w:after="0"/>
            </w:pPr>
            <w:r>
              <w:t xml:space="preserve">        case 0:</w:t>
            </w:r>
          </w:p>
          <w:p w14:paraId="138F0973" w14:textId="77777777" w:rsidR="00AA0F65" w:rsidRDefault="00AA0F65" w:rsidP="00AA0F65">
            <w:pPr>
              <w:spacing w:after="0"/>
            </w:pPr>
            <w:r>
              <w:t xml:space="preserve">            print "a vale igual a 0";</w:t>
            </w:r>
          </w:p>
          <w:p w14:paraId="716A3B5E" w14:textId="77777777" w:rsidR="00AA0F65" w:rsidRDefault="00AA0F65" w:rsidP="00AA0F65">
            <w:pPr>
              <w:spacing w:after="0"/>
            </w:pPr>
            <w:r>
              <w:t xml:space="preserve">            break;</w:t>
            </w:r>
          </w:p>
          <w:p w14:paraId="13748701" w14:textId="77777777" w:rsidR="00AA0F65" w:rsidRDefault="00AA0F65" w:rsidP="00AA0F65">
            <w:pPr>
              <w:spacing w:after="0"/>
            </w:pPr>
            <w:r>
              <w:t xml:space="preserve">        case 1:</w:t>
            </w:r>
          </w:p>
          <w:p w14:paraId="786BDC98" w14:textId="77777777" w:rsidR="00AA0F65" w:rsidRDefault="00AA0F65" w:rsidP="00AA0F65">
            <w:pPr>
              <w:spacing w:after="0"/>
            </w:pPr>
            <w:r>
              <w:t xml:space="preserve">            print "a vale 1";</w:t>
            </w:r>
          </w:p>
          <w:p w14:paraId="5CFAAC00" w14:textId="77777777" w:rsidR="00AA0F65" w:rsidRDefault="00AA0F65" w:rsidP="00AA0F65">
            <w:pPr>
              <w:spacing w:after="0"/>
            </w:pPr>
            <w:r>
              <w:t xml:space="preserve">            break;</w:t>
            </w:r>
          </w:p>
          <w:p w14:paraId="17A574B6" w14:textId="77777777" w:rsidR="00AA0F65" w:rsidRDefault="00AA0F65" w:rsidP="00AA0F65">
            <w:pPr>
              <w:spacing w:after="0"/>
            </w:pPr>
            <w:r>
              <w:t xml:space="preserve">        default:</w:t>
            </w:r>
          </w:p>
          <w:p w14:paraId="417B357F" w14:textId="77777777" w:rsidR="00AA0F65" w:rsidRDefault="00AA0F65" w:rsidP="00AA0F65">
            <w:pPr>
              <w:spacing w:after="0"/>
            </w:pPr>
            <w:r>
              <w:t xml:space="preserve">            print "a no vale 0 ni 1";</w:t>
            </w:r>
          </w:p>
          <w:p w14:paraId="2EC018A3" w14:textId="77777777" w:rsidR="00AA0F65" w:rsidRDefault="00AA0F65" w:rsidP="00AA0F65">
            <w:pPr>
              <w:spacing w:after="0"/>
            </w:pPr>
            <w:r>
              <w:t xml:space="preserve">    }</w:t>
            </w:r>
          </w:p>
          <w:p w14:paraId="1A7DF457" w14:textId="77777777" w:rsidR="00AA0F65" w:rsidRDefault="00AA0F65" w:rsidP="00AA0F65">
            <w:pPr>
              <w:spacing w:after="0"/>
            </w:pPr>
          </w:p>
          <w:p w14:paraId="5661AE95" w14:textId="6D138040" w:rsidR="00AA0F65" w:rsidRDefault="00AA0F65" w:rsidP="00AA0F65">
            <w:pPr>
              <w:spacing w:after="0"/>
            </w:pPr>
            <w:r>
              <w:t>?&gt;</w:t>
            </w:r>
          </w:p>
        </w:tc>
      </w:tr>
    </w:tbl>
    <w:p w14:paraId="3885C994" w14:textId="77777777" w:rsidR="00640F44" w:rsidRPr="00640F44" w:rsidRDefault="00640F44" w:rsidP="00640F44"/>
    <w:p w14:paraId="7F92F66C" w14:textId="3A2DFD27" w:rsidR="00C9142A" w:rsidRDefault="00C9142A" w:rsidP="00C9142A">
      <w:pPr>
        <w:pStyle w:val="Ttulo3"/>
      </w:pPr>
      <w:bookmarkStart w:id="15" w:name="_Toc83741004"/>
      <w:r>
        <w:lastRenderedPageBreak/>
        <w:t>C</w:t>
      </w:r>
      <w:r w:rsidR="00640F44">
        <w:t>aptura del código</w:t>
      </w:r>
      <w:bookmarkEnd w:id="15"/>
    </w:p>
    <w:p w14:paraId="44048E43" w14:textId="11768BBF" w:rsidR="00FA7162" w:rsidRPr="00FA7162" w:rsidRDefault="00AA0F65" w:rsidP="00FA7162">
      <w:r>
        <w:rPr>
          <w:noProof/>
        </w:rPr>
        <w:drawing>
          <wp:inline distT="0" distB="0" distL="0" distR="0" wp14:anchorId="2F84B996" wp14:editId="64514EC0">
            <wp:extent cx="3022971" cy="24001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771" cy="240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85839D" wp14:editId="2DB97F20">
            <wp:extent cx="3070860" cy="220492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5132" cy="22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1CB94B" wp14:editId="0BDBD9CF">
            <wp:extent cx="3025140" cy="242886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680" cy="24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7215" w14:textId="1B1759B0" w:rsidR="00C9142A" w:rsidRDefault="00C9142A" w:rsidP="00C9142A">
      <w:pPr>
        <w:pStyle w:val="Ttulo3"/>
      </w:pPr>
      <w:bookmarkStart w:id="16" w:name="_Toc83741005"/>
      <w:r>
        <w:lastRenderedPageBreak/>
        <w:t>Comprobante en el navegador</w:t>
      </w:r>
      <w:bookmarkEnd w:id="16"/>
    </w:p>
    <w:p w14:paraId="0D6F965A" w14:textId="60F3BC63" w:rsidR="007E1398" w:rsidRDefault="00AA0F65" w:rsidP="00F63D8D">
      <w:pPr>
        <w:pStyle w:val="FrameContents"/>
      </w:pPr>
      <w:r>
        <w:rPr>
          <w:noProof/>
        </w:rPr>
        <w:drawing>
          <wp:inline distT="0" distB="0" distL="0" distR="0" wp14:anchorId="28383DB2" wp14:editId="55E64B10">
            <wp:extent cx="2987040" cy="16175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8730" cy="16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FE1E5" wp14:editId="5A89C4D0">
            <wp:extent cx="3054585" cy="17430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9770" cy="174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36D" w:rsidRPr="0052436D">
        <w:rPr>
          <w:noProof/>
        </w:rPr>
        <w:t xml:space="preserve"> </w:t>
      </w:r>
      <w:r w:rsidR="0052436D">
        <w:rPr>
          <w:noProof/>
        </w:rPr>
        <w:drawing>
          <wp:inline distT="0" distB="0" distL="0" distR="0" wp14:anchorId="7D6754CD" wp14:editId="20D0796E">
            <wp:extent cx="3129280" cy="17602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433" cy="17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C4F4" w14:textId="77777777" w:rsidR="007E1398" w:rsidRDefault="007E1398" w:rsidP="007E1398">
      <w:pPr>
        <w:pStyle w:val="Ttulo1"/>
      </w:pPr>
      <w:bookmarkStart w:id="17" w:name="_Toc83741006"/>
      <w:r>
        <w:t>Ejercicio 4</w:t>
      </w:r>
      <w:bookmarkEnd w:id="17"/>
    </w:p>
    <w:p w14:paraId="45C4882F" w14:textId="77777777" w:rsidR="007E1398" w:rsidRDefault="007E1398" w:rsidP="007E1398">
      <w:pPr>
        <w:pStyle w:val="Ttulo3"/>
      </w:pPr>
      <w:bookmarkStart w:id="18" w:name="_Toc83741007"/>
      <w:r>
        <w:t>Código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E1398" w14:paraId="479E913B" w14:textId="77777777" w:rsidTr="007E1398">
        <w:tc>
          <w:tcPr>
            <w:tcW w:w="8644" w:type="dxa"/>
            <w:shd w:val="clear" w:color="auto" w:fill="F2F2F2" w:themeFill="background1" w:themeFillShade="F2"/>
          </w:tcPr>
          <w:p w14:paraId="297279C7" w14:textId="77777777" w:rsidR="0052436D" w:rsidRDefault="0052436D" w:rsidP="0052436D">
            <w:pPr>
              <w:spacing w:after="0"/>
            </w:pPr>
            <w:r>
              <w:t>&lt;?php</w:t>
            </w:r>
          </w:p>
          <w:p w14:paraId="27B6A209" w14:textId="77777777" w:rsidR="0052436D" w:rsidRDefault="0052436D" w:rsidP="0052436D">
            <w:pPr>
              <w:spacing w:after="0"/>
            </w:pPr>
            <w:r>
              <w:t xml:space="preserve">    $a = 1;</w:t>
            </w:r>
          </w:p>
          <w:p w14:paraId="2472FC7A" w14:textId="77777777" w:rsidR="0052436D" w:rsidRDefault="0052436D" w:rsidP="0052436D">
            <w:pPr>
              <w:spacing w:after="0"/>
            </w:pPr>
            <w:r>
              <w:t xml:space="preserve">    while ($a &lt; 8)</w:t>
            </w:r>
          </w:p>
          <w:p w14:paraId="6A4C998D" w14:textId="77777777" w:rsidR="0052436D" w:rsidRDefault="0052436D" w:rsidP="0052436D">
            <w:pPr>
              <w:spacing w:after="0"/>
            </w:pPr>
            <w:r>
              <w:t xml:space="preserve">        $a += 3;</w:t>
            </w:r>
          </w:p>
          <w:p w14:paraId="17ABB022" w14:textId="77777777" w:rsidR="0052436D" w:rsidRDefault="0052436D" w:rsidP="0052436D">
            <w:pPr>
              <w:spacing w:after="0"/>
            </w:pPr>
            <w:r>
              <w:t xml:space="preserve">    print $a;</w:t>
            </w:r>
          </w:p>
          <w:p w14:paraId="3D357A38" w14:textId="3090D022" w:rsidR="007E1398" w:rsidRDefault="0052436D" w:rsidP="0052436D">
            <w:pPr>
              <w:spacing w:after="0"/>
            </w:pPr>
            <w:r>
              <w:t>?&gt;</w:t>
            </w:r>
          </w:p>
        </w:tc>
      </w:tr>
    </w:tbl>
    <w:p w14:paraId="424B50CA" w14:textId="77777777" w:rsidR="00AA0F65" w:rsidRDefault="00AA0F65" w:rsidP="00AA0F65">
      <w:pPr>
        <w:pStyle w:val="Ttulo3"/>
      </w:pPr>
      <w:bookmarkStart w:id="19" w:name="_Toc83741008"/>
      <w:r>
        <w:t>Código2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A0F65" w14:paraId="37BF2D0D" w14:textId="77777777" w:rsidTr="007B0DDE">
        <w:tc>
          <w:tcPr>
            <w:tcW w:w="8644" w:type="dxa"/>
          </w:tcPr>
          <w:p w14:paraId="7F8E24D8" w14:textId="77777777" w:rsidR="0052436D" w:rsidRDefault="0052436D" w:rsidP="0052436D">
            <w:pPr>
              <w:spacing w:after="0"/>
            </w:pPr>
            <w:r>
              <w:t>&lt;?php</w:t>
            </w:r>
          </w:p>
          <w:p w14:paraId="0B28815C" w14:textId="77777777" w:rsidR="0052436D" w:rsidRDefault="0052436D" w:rsidP="0052436D">
            <w:pPr>
              <w:spacing w:after="0"/>
            </w:pPr>
            <w:r>
              <w:t xml:space="preserve">    $a = 8;</w:t>
            </w:r>
          </w:p>
          <w:p w14:paraId="2BF768E3" w14:textId="77777777" w:rsidR="0052436D" w:rsidRDefault="0052436D" w:rsidP="0052436D">
            <w:pPr>
              <w:spacing w:after="0"/>
            </w:pPr>
            <w:r>
              <w:t xml:space="preserve">    while ($a &lt; 8)</w:t>
            </w:r>
          </w:p>
          <w:p w14:paraId="4D7F845C" w14:textId="77777777" w:rsidR="0052436D" w:rsidRDefault="0052436D" w:rsidP="0052436D">
            <w:pPr>
              <w:spacing w:after="0"/>
            </w:pPr>
            <w:r>
              <w:t xml:space="preserve">        $a += 3;</w:t>
            </w:r>
          </w:p>
          <w:p w14:paraId="3005AA98" w14:textId="77777777" w:rsidR="0052436D" w:rsidRDefault="0052436D" w:rsidP="0052436D">
            <w:pPr>
              <w:spacing w:after="0"/>
            </w:pPr>
            <w:r>
              <w:lastRenderedPageBreak/>
              <w:t xml:space="preserve">    print $a;</w:t>
            </w:r>
          </w:p>
          <w:p w14:paraId="5E673092" w14:textId="646E55A5" w:rsidR="00AA0F65" w:rsidRDefault="0052436D" w:rsidP="0052436D">
            <w:pPr>
              <w:spacing w:after="0"/>
            </w:pPr>
            <w:r>
              <w:t>?&gt;</w:t>
            </w:r>
          </w:p>
        </w:tc>
      </w:tr>
    </w:tbl>
    <w:p w14:paraId="29366AF0" w14:textId="77777777" w:rsidR="007E1398" w:rsidRPr="007E1398" w:rsidRDefault="007E1398" w:rsidP="007E1398"/>
    <w:p w14:paraId="27B13F3F" w14:textId="2F470F61" w:rsidR="007E1398" w:rsidRDefault="007E1398" w:rsidP="007E1398">
      <w:pPr>
        <w:pStyle w:val="Ttulo3"/>
      </w:pPr>
      <w:bookmarkStart w:id="20" w:name="_Toc83741009"/>
      <w:r>
        <w:t>Captura del código</w:t>
      </w:r>
      <w:bookmarkEnd w:id="20"/>
    </w:p>
    <w:p w14:paraId="55D4275B" w14:textId="0D1146BD" w:rsidR="007E1398" w:rsidRPr="007E1398" w:rsidRDefault="0052436D" w:rsidP="007E1398">
      <w:r>
        <w:rPr>
          <w:noProof/>
        </w:rPr>
        <w:drawing>
          <wp:inline distT="0" distB="0" distL="0" distR="0" wp14:anchorId="6BB89F56" wp14:editId="026E0A4C">
            <wp:extent cx="2392680" cy="189118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4135" cy="18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3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D38152" wp14:editId="1857BD81">
            <wp:extent cx="3391016" cy="20040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9023" cy="200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B53C" w14:textId="46DB19BF" w:rsidR="007E1398" w:rsidRDefault="007E1398" w:rsidP="007E1398">
      <w:pPr>
        <w:pStyle w:val="Ttulo3"/>
      </w:pPr>
      <w:bookmarkStart w:id="21" w:name="_Toc83741010"/>
      <w:r>
        <w:lastRenderedPageBreak/>
        <w:t>Comprobación en el navegador</w:t>
      </w:r>
      <w:bookmarkEnd w:id="21"/>
    </w:p>
    <w:p w14:paraId="61CBF72F" w14:textId="57F1390A" w:rsidR="007E1398" w:rsidRDefault="0052436D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6464A" w:themeColor="text2"/>
          <w:sz w:val="24"/>
        </w:rPr>
      </w:pPr>
      <w:r>
        <w:rPr>
          <w:noProof/>
        </w:rPr>
        <w:drawing>
          <wp:inline distT="0" distB="0" distL="0" distR="0" wp14:anchorId="4768884D" wp14:editId="2A1A9191">
            <wp:extent cx="2758440" cy="168379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427" cy="16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3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F9B8F1" wp14:editId="52AD07B7">
            <wp:extent cx="2768999" cy="18592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2520" cy="18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B6A7" w14:textId="77777777" w:rsidR="007E1398" w:rsidRDefault="007E1398" w:rsidP="007E1398">
      <w:pPr>
        <w:pStyle w:val="Ttulo1"/>
      </w:pPr>
      <w:bookmarkStart w:id="22" w:name="_Toc83741011"/>
      <w:r>
        <w:t>Ejercicio 5</w:t>
      </w:r>
      <w:bookmarkEnd w:id="22"/>
    </w:p>
    <w:p w14:paraId="3879D75A" w14:textId="77777777" w:rsidR="007E1398" w:rsidRDefault="007E1398" w:rsidP="007E1398">
      <w:pPr>
        <w:pStyle w:val="Ttulo3"/>
      </w:pPr>
      <w:bookmarkStart w:id="23" w:name="_Toc83741012"/>
      <w:r>
        <w:t>Código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E1398" w14:paraId="472AC685" w14:textId="77777777" w:rsidTr="003B4C80">
        <w:tc>
          <w:tcPr>
            <w:tcW w:w="8644" w:type="dxa"/>
            <w:shd w:val="clear" w:color="auto" w:fill="F2F2F2" w:themeFill="background1" w:themeFillShade="F2"/>
          </w:tcPr>
          <w:p w14:paraId="19BF9F25" w14:textId="77777777" w:rsidR="0052436D" w:rsidRDefault="0052436D" w:rsidP="0052436D">
            <w:pPr>
              <w:spacing w:after="0"/>
            </w:pPr>
            <w:r>
              <w:t xml:space="preserve">&lt;?php </w:t>
            </w:r>
          </w:p>
          <w:p w14:paraId="6749067C" w14:textId="77777777" w:rsidR="0052436D" w:rsidRDefault="0052436D" w:rsidP="0052436D">
            <w:pPr>
              <w:spacing w:after="0"/>
            </w:pPr>
            <w:r>
              <w:t xml:space="preserve">    $a = 1;</w:t>
            </w:r>
          </w:p>
          <w:p w14:paraId="778ABE27" w14:textId="77777777" w:rsidR="0052436D" w:rsidRDefault="0052436D" w:rsidP="0052436D">
            <w:pPr>
              <w:spacing w:after="0"/>
            </w:pPr>
            <w:r>
              <w:t xml:space="preserve">    do</w:t>
            </w:r>
          </w:p>
          <w:p w14:paraId="20ADC8B8" w14:textId="77777777" w:rsidR="0052436D" w:rsidRDefault="0052436D" w:rsidP="0052436D">
            <w:pPr>
              <w:spacing w:after="0"/>
            </w:pPr>
            <w:r>
              <w:t xml:space="preserve">       $a -= 3;</w:t>
            </w:r>
          </w:p>
          <w:p w14:paraId="45F9F9B5" w14:textId="77777777" w:rsidR="0052436D" w:rsidRDefault="0052436D" w:rsidP="0052436D">
            <w:pPr>
              <w:spacing w:after="0"/>
            </w:pPr>
            <w:r>
              <w:t xml:space="preserve">    while ($a &gt; 10);</w:t>
            </w:r>
          </w:p>
          <w:p w14:paraId="21ED7DCE" w14:textId="77777777" w:rsidR="0052436D" w:rsidRDefault="0052436D" w:rsidP="0052436D">
            <w:pPr>
              <w:spacing w:after="0"/>
            </w:pPr>
            <w:r>
              <w:t xml:space="preserve">    print $a;</w:t>
            </w:r>
          </w:p>
          <w:p w14:paraId="2F0014A4" w14:textId="77777777" w:rsidR="0052436D" w:rsidRDefault="0052436D" w:rsidP="0052436D">
            <w:pPr>
              <w:spacing w:after="0"/>
            </w:pPr>
          </w:p>
          <w:p w14:paraId="22AC4DA0" w14:textId="31249206" w:rsidR="007E1398" w:rsidRDefault="0052436D" w:rsidP="0052436D">
            <w:pPr>
              <w:spacing w:after="0"/>
            </w:pPr>
            <w:r>
              <w:t>?&gt;</w:t>
            </w:r>
          </w:p>
        </w:tc>
      </w:tr>
    </w:tbl>
    <w:p w14:paraId="56577797" w14:textId="77777777" w:rsidR="00AA0F65" w:rsidRDefault="00AA0F65" w:rsidP="00AA0F65">
      <w:pPr>
        <w:pStyle w:val="Ttulo3"/>
      </w:pPr>
      <w:bookmarkStart w:id="24" w:name="_Toc83741013"/>
      <w:r>
        <w:t>Código2</w:t>
      </w:r>
      <w:bookmarkEnd w:id="2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A0F65" w14:paraId="6520B7A2" w14:textId="77777777" w:rsidTr="007B0DDE">
        <w:tc>
          <w:tcPr>
            <w:tcW w:w="8644" w:type="dxa"/>
          </w:tcPr>
          <w:p w14:paraId="65528E6A" w14:textId="77777777" w:rsidR="0052436D" w:rsidRDefault="0052436D" w:rsidP="0052436D">
            <w:pPr>
              <w:spacing w:after="0"/>
            </w:pPr>
            <w:r>
              <w:t xml:space="preserve">&lt;?php </w:t>
            </w:r>
          </w:p>
          <w:p w14:paraId="2B2E6C6C" w14:textId="77777777" w:rsidR="0052436D" w:rsidRDefault="0052436D" w:rsidP="0052436D">
            <w:pPr>
              <w:spacing w:after="0"/>
            </w:pPr>
            <w:r>
              <w:t xml:space="preserve">    $a = 10;</w:t>
            </w:r>
          </w:p>
          <w:p w14:paraId="2F024500" w14:textId="77777777" w:rsidR="0052436D" w:rsidRDefault="0052436D" w:rsidP="0052436D">
            <w:pPr>
              <w:spacing w:after="0"/>
            </w:pPr>
            <w:r>
              <w:t xml:space="preserve">    do</w:t>
            </w:r>
          </w:p>
          <w:p w14:paraId="051DDBB5" w14:textId="77777777" w:rsidR="0052436D" w:rsidRDefault="0052436D" w:rsidP="0052436D">
            <w:pPr>
              <w:spacing w:after="0"/>
            </w:pPr>
            <w:r>
              <w:t xml:space="preserve">       $a -= 3;</w:t>
            </w:r>
          </w:p>
          <w:p w14:paraId="658265E6" w14:textId="77777777" w:rsidR="0052436D" w:rsidRDefault="0052436D" w:rsidP="0052436D">
            <w:pPr>
              <w:spacing w:after="0"/>
            </w:pPr>
            <w:r>
              <w:t xml:space="preserve">    while ($a &gt; 10);</w:t>
            </w:r>
          </w:p>
          <w:p w14:paraId="568C1CC4" w14:textId="77777777" w:rsidR="0052436D" w:rsidRDefault="0052436D" w:rsidP="0052436D">
            <w:pPr>
              <w:spacing w:after="0"/>
            </w:pPr>
            <w:r>
              <w:t xml:space="preserve">    print $a;</w:t>
            </w:r>
          </w:p>
          <w:p w14:paraId="583880D7" w14:textId="77777777" w:rsidR="0052436D" w:rsidRDefault="0052436D" w:rsidP="0052436D">
            <w:pPr>
              <w:spacing w:after="0"/>
            </w:pPr>
          </w:p>
          <w:p w14:paraId="7493CCB2" w14:textId="0AB398B1" w:rsidR="00AA0F65" w:rsidRDefault="0052436D" w:rsidP="0052436D">
            <w:pPr>
              <w:spacing w:after="0"/>
            </w:pPr>
            <w:r>
              <w:t>?&gt;</w:t>
            </w:r>
          </w:p>
        </w:tc>
      </w:tr>
    </w:tbl>
    <w:p w14:paraId="4F0EBC86" w14:textId="77777777" w:rsidR="007E1398" w:rsidRPr="007E1398" w:rsidRDefault="007E1398" w:rsidP="007E1398"/>
    <w:p w14:paraId="52BD6065" w14:textId="34DC16C0" w:rsidR="007E1398" w:rsidRDefault="007E1398" w:rsidP="000A58AD">
      <w:pPr>
        <w:pStyle w:val="Ttulo3"/>
      </w:pPr>
      <w:bookmarkStart w:id="25" w:name="_Toc83741014"/>
      <w:r>
        <w:lastRenderedPageBreak/>
        <w:t>Captura del código</w:t>
      </w:r>
      <w:bookmarkEnd w:id="25"/>
      <w:r w:rsidR="00F53637">
        <w:tab/>
      </w:r>
    </w:p>
    <w:p w14:paraId="7A619BF0" w14:textId="48159147" w:rsidR="00FC68FF" w:rsidRPr="00FC68FF" w:rsidRDefault="0052436D" w:rsidP="00FC68FF">
      <w:r>
        <w:rPr>
          <w:noProof/>
        </w:rPr>
        <w:drawing>
          <wp:inline distT="0" distB="0" distL="0" distR="0" wp14:anchorId="10E015A2" wp14:editId="3F135D8A">
            <wp:extent cx="2621280" cy="182961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2730" cy="18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3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4DD7E2" wp14:editId="2DBE258D">
            <wp:extent cx="2895600" cy="174715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7486" cy="1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EA9E" w14:textId="77777777" w:rsidR="007E1398" w:rsidRPr="007E1398" w:rsidRDefault="007E1398" w:rsidP="007E1398">
      <w:pPr>
        <w:pStyle w:val="Ttulo3"/>
      </w:pPr>
      <w:bookmarkStart w:id="26" w:name="_Toc83741015"/>
      <w:r>
        <w:t>Comprobación en el navegador</w:t>
      </w:r>
      <w:bookmarkEnd w:id="26"/>
    </w:p>
    <w:p w14:paraId="061EDF1B" w14:textId="4407CBCF" w:rsidR="00F53637" w:rsidRDefault="0052436D" w:rsidP="00FC68FF">
      <w:pPr>
        <w:pStyle w:val="FrameContents"/>
      </w:pPr>
      <w:r>
        <w:rPr>
          <w:noProof/>
        </w:rPr>
        <w:drawing>
          <wp:inline distT="0" distB="0" distL="0" distR="0" wp14:anchorId="3ABBC0C4" wp14:editId="791288AB">
            <wp:extent cx="2827020" cy="159550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4685" cy="15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3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D76D60" wp14:editId="5AF53C64">
            <wp:extent cx="2918460" cy="17338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0585" cy="17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B060" w14:textId="77777777" w:rsidR="00F53637" w:rsidRDefault="00F53637" w:rsidP="00F53637">
      <w:pPr>
        <w:pStyle w:val="Ttulo1"/>
      </w:pPr>
      <w:bookmarkStart w:id="27" w:name="_Toc83741016"/>
      <w:r>
        <w:t>Ejercicio 6</w:t>
      </w:r>
      <w:bookmarkEnd w:id="27"/>
    </w:p>
    <w:p w14:paraId="2DC02153" w14:textId="77777777" w:rsidR="00F53637" w:rsidRDefault="00F53637" w:rsidP="00F53637">
      <w:pPr>
        <w:pStyle w:val="Ttulo3"/>
      </w:pPr>
      <w:bookmarkStart w:id="28" w:name="_Toc83741017"/>
      <w:r>
        <w:t>Código</w:t>
      </w:r>
      <w:bookmarkEnd w:id="2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F53637" w14:paraId="5FD32B03" w14:textId="77777777" w:rsidTr="000B68A0">
        <w:tc>
          <w:tcPr>
            <w:tcW w:w="8644" w:type="dxa"/>
            <w:shd w:val="clear" w:color="auto" w:fill="F2F2F2" w:themeFill="background1" w:themeFillShade="F2"/>
          </w:tcPr>
          <w:p w14:paraId="22F7703D" w14:textId="77777777" w:rsidR="0052436D" w:rsidRDefault="0052436D" w:rsidP="0052436D">
            <w:pPr>
              <w:spacing w:after="0"/>
            </w:pPr>
            <w:r>
              <w:t xml:space="preserve">&lt;?php </w:t>
            </w:r>
          </w:p>
          <w:p w14:paraId="0999931B" w14:textId="77777777" w:rsidR="0052436D" w:rsidRDefault="0052436D" w:rsidP="0052436D">
            <w:pPr>
              <w:spacing w:after="0"/>
            </w:pPr>
            <w:r>
              <w:lastRenderedPageBreak/>
              <w:t xml:space="preserve">    for ($a = 5; $a&lt;10; $a+=3){</w:t>
            </w:r>
          </w:p>
          <w:p w14:paraId="63AD2D1A" w14:textId="77777777" w:rsidR="0052436D" w:rsidRDefault="0052436D" w:rsidP="0052436D">
            <w:pPr>
              <w:spacing w:after="0"/>
            </w:pPr>
            <w:r>
              <w:t xml:space="preserve">        print $a;</w:t>
            </w:r>
          </w:p>
          <w:p w14:paraId="05A8246D" w14:textId="77777777" w:rsidR="0052436D" w:rsidRDefault="0052436D" w:rsidP="0052436D">
            <w:pPr>
              <w:spacing w:after="0"/>
            </w:pPr>
            <w:r>
              <w:t xml:space="preserve">        print "&lt;br/&gt;";</w:t>
            </w:r>
          </w:p>
          <w:p w14:paraId="1E8A253E" w14:textId="77777777" w:rsidR="0052436D" w:rsidRDefault="0052436D" w:rsidP="0052436D">
            <w:pPr>
              <w:spacing w:after="0"/>
            </w:pPr>
            <w:r>
              <w:t xml:space="preserve">    }</w:t>
            </w:r>
          </w:p>
          <w:p w14:paraId="34C3857B" w14:textId="77777777" w:rsidR="0052436D" w:rsidRDefault="0052436D" w:rsidP="0052436D">
            <w:pPr>
              <w:spacing w:after="0"/>
            </w:pPr>
          </w:p>
          <w:p w14:paraId="390A6BB7" w14:textId="4BE47DE0" w:rsidR="00F53637" w:rsidRDefault="0052436D" w:rsidP="0052436D">
            <w:pPr>
              <w:spacing w:after="0"/>
            </w:pPr>
            <w:r>
              <w:t>?&gt;</w:t>
            </w:r>
          </w:p>
        </w:tc>
      </w:tr>
    </w:tbl>
    <w:p w14:paraId="4B9C8D75" w14:textId="77777777" w:rsidR="00AA0F65" w:rsidRDefault="00AA0F65" w:rsidP="00AA0F65">
      <w:pPr>
        <w:pStyle w:val="Ttulo3"/>
      </w:pPr>
      <w:bookmarkStart w:id="29" w:name="_Toc83741018"/>
      <w:r>
        <w:t>Código2</w:t>
      </w:r>
      <w:bookmarkEnd w:id="2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A0F65" w14:paraId="1D516988" w14:textId="77777777" w:rsidTr="007B0DDE">
        <w:tc>
          <w:tcPr>
            <w:tcW w:w="8644" w:type="dxa"/>
          </w:tcPr>
          <w:p w14:paraId="1EC53787" w14:textId="77777777" w:rsidR="0052436D" w:rsidRDefault="0052436D" w:rsidP="0052436D">
            <w:pPr>
              <w:spacing w:after="0"/>
            </w:pPr>
            <w:r>
              <w:t xml:space="preserve">&lt;?php </w:t>
            </w:r>
          </w:p>
          <w:p w14:paraId="0EEFF8F5" w14:textId="77777777" w:rsidR="0052436D" w:rsidRDefault="0052436D" w:rsidP="0052436D">
            <w:pPr>
              <w:spacing w:after="0"/>
            </w:pPr>
            <w:r>
              <w:t xml:space="preserve">    </w:t>
            </w:r>
          </w:p>
          <w:p w14:paraId="272E8A59" w14:textId="283F13A0" w:rsidR="0052436D" w:rsidRDefault="0052436D" w:rsidP="0052436D">
            <w:pPr>
              <w:spacing w:after="0"/>
            </w:pPr>
            <w:r>
              <w:t xml:space="preserve">    for ($a = 5; $a&lt;10; $a+=</w:t>
            </w:r>
            <w:r>
              <w:t>1</w:t>
            </w:r>
            <w:r>
              <w:t>){</w:t>
            </w:r>
          </w:p>
          <w:p w14:paraId="3F7E4CC7" w14:textId="77777777" w:rsidR="0052436D" w:rsidRDefault="0052436D" w:rsidP="0052436D">
            <w:pPr>
              <w:spacing w:after="0"/>
            </w:pPr>
            <w:r>
              <w:t xml:space="preserve">        print $a;</w:t>
            </w:r>
          </w:p>
          <w:p w14:paraId="6B543CF7" w14:textId="77777777" w:rsidR="0052436D" w:rsidRDefault="0052436D" w:rsidP="0052436D">
            <w:pPr>
              <w:spacing w:after="0"/>
            </w:pPr>
            <w:r>
              <w:t xml:space="preserve">        print "&lt;br/&gt;";</w:t>
            </w:r>
          </w:p>
          <w:p w14:paraId="19B3C54C" w14:textId="77777777" w:rsidR="0052436D" w:rsidRDefault="0052436D" w:rsidP="0052436D">
            <w:pPr>
              <w:spacing w:after="0"/>
            </w:pPr>
            <w:r>
              <w:t xml:space="preserve">    }</w:t>
            </w:r>
          </w:p>
          <w:p w14:paraId="20A4A7F0" w14:textId="77777777" w:rsidR="0052436D" w:rsidRDefault="0052436D" w:rsidP="0052436D">
            <w:pPr>
              <w:spacing w:after="0"/>
            </w:pPr>
          </w:p>
          <w:p w14:paraId="4FEB9F77" w14:textId="67CB65EC" w:rsidR="00AA0F65" w:rsidRDefault="0052436D" w:rsidP="0052436D">
            <w:pPr>
              <w:spacing w:after="0"/>
            </w:pPr>
            <w:r>
              <w:t>?&gt;</w:t>
            </w:r>
          </w:p>
        </w:tc>
      </w:tr>
    </w:tbl>
    <w:p w14:paraId="2652A54F" w14:textId="77777777" w:rsidR="00AA0F65" w:rsidRDefault="00AA0F65" w:rsidP="00F53637">
      <w:pPr>
        <w:pStyle w:val="Ttulo3"/>
      </w:pPr>
    </w:p>
    <w:p w14:paraId="2604BD13" w14:textId="6FDDAD6A" w:rsidR="00F0454F" w:rsidRDefault="00F53637" w:rsidP="00F53637">
      <w:pPr>
        <w:pStyle w:val="Ttulo3"/>
      </w:pPr>
      <w:bookmarkStart w:id="30" w:name="_Toc83741019"/>
      <w:r>
        <w:t>Captura del código</w:t>
      </w:r>
      <w:bookmarkEnd w:id="30"/>
    </w:p>
    <w:p w14:paraId="243FD3F3" w14:textId="59A472AA" w:rsidR="00F53637" w:rsidRDefault="0052436D" w:rsidP="000A58AD">
      <w:pPr>
        <w:pStyle w:val="FrameContents"/>
      </w:pPr>
      <w:r>
        <w:rPr>
          <w:noProof/>
        </w:rPr>
        <w:drawing>
          <wp:inline distT="0" distB="0" distL="0" distR="0" wp14:anchorId="2B75300E" wp14:editId="0BF3E41A">
            <wp:extent cx="3961499" cy="18256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4034" cy="18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3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72E7A9" wp14:editId="12358037">
            <wp:extent cx="3877833" cy="207708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3555" cy="20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0596" w14:textId="77777777" w:rsidR="00F0454F" w:rsidRDefault="00F53637" w:rsidP="0082057E">
      <w:pPr>
        <w:pStyle w:val="Ttulo3"/>
      </w:pPr>
      <w:bookmarkStart w:id="31" w:name="_Toc83741020"/>
      <w:r>
        <w:lastRenderedPageBreak/>
        <w:t>Comprobación en el navegador</w:t>
      </w:r>
      <w:bookmarkEnd w:id="31"/>
    </w:p>
    <w:p w14:paraId="3FB2D59D" w14:textId="69AE2C9D" w:rsidR="00F53637" w:rsidRPr="0082057E" w:rsidRDefault="0052436D" w:rsidP="000A58AD">
      <w:pPr>
        <w:pStyle w:val="FrameContents"/>
      </w:pPr>
      <w:r>
        <w:rPr>
          <w:noProof/>
        </w:rPr>
        <w:drawing>
          <wp:inline distT="0" distB="0" distL="0" distR="0" wp14:anchorId="74C16E49" wp14:editId="17729DCD">
            <wp:extent cx="3566160" cy="225646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160" cy="225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3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DFD837" wp14:editId="6C3670C2">
            <wp:extent cx="3558540" cy="231128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701" cy="23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B4B0" w14:textId="77777777" w:rsidR="00F53637" w:rsidRDefault="00F53637" w:rsidP="00F53637">
      <w:pPr>
        <w:pStyle w:val="Ttulo1"/>
      </w:pPr>
      <w:bookmarkStart w:id="32" w:name="_Toc83741021"/>
      <w:r>
        <w:t>Ejercicio 7</w:t>
      </w:r>
      <w:bookmarkEnd w:id="32"/>
    </w:p>
    <w:p w14:paraId="5B8758FE" w14:textId="77777777" w:rsidR="00F53637" w:rsidRDefault="00F53637" w:rsidP="00F53637">
      <w:pPr>
        <w:pStyle w:val="Ttulo3"/>
      </w:pPr>
      <w:bookmarkStart w:id="33" w:name="_Toc83741022"/>
      <w:r>
        <w:t>Código</w:t>
      </w:r>
      <w:bookmarkEnd w:id="3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F53637" w14:paraId="29B8693C" w14:textId="77777777" w:rsidTr="000B68A0">
        <w:tc>
          <w:tcPr>
            <w:tcW w:w="8644" w:type="dxa"/>
            <w:shd w:val="clear" w:color="auto" w:fill="F2F2F2" w:themeFill="background1" w:themeFillShade="F2"/>
          </w:tcPr>
          <w:p w14:paraId="350C0C43" w14:textId="77777777" w:rsidR="00EA3CBE" w:rsidRDefault="00EA3CBE" w:rsidP="00EA3CBE">
            <w:pPr>
              <w:spacing w:after="0"/>
            </w:pPr>
            <w:r>
              <w:t xml:space="preserve">&lt;?php </w:t>
            </w:r>
          </w:p>
          <w:p w14:paraId="2A3F3D55" w14:textId="77777777" w:rsidR="00EA3CBE" w:rsidRDefault="00EA3CBE" w:rsidP="00EA3CBE">
            <w:pPr>
              <w:spacing w:after="0"/>
            </w:pPr>
          </w:p>
          <w:p w14:paraId="5720BB4C" w14:textId="77777777" w:rsidR="00EA3CBE" w:rsidRDefault="00EA3CBE" w:rsidP="00EA3CBE">
            <w:pPr>
              <w:spacing w:after="0"/>
            </w:pPr>
            <w:r>
              <w:t xml:space="preserve">    function precio_con_iva(){</w:t>
            </w:r>
          </w:p>
          <w:p w14:paraId="1DBE2F26" w14:textId="77777777" w:rsidR="00EA3CBE" w:rsidRDefault="00EA3CBE" w:rsidP="00EA3CBE">
            <w:pPr>
              <w:spacing w:after="0"/>
            </w:pPr>
            <w:r>
              <w:t xml:space="preserve">        global $precio;</w:t>
            </w:r>
          </w:p>
          <w:p w14:paraId="242384CC" w14:textId="77777777" w:rsidR="00EA3CBE" w:rsidRDefault="00EA3CBE" w:rsidP="00EA3CBE">
            <w:pPr>
              <w:spacing w:after="0"/>
            </w:pPr>
            <w:r>
              <w:t xml:space="preserve">        $precio_con_iva = $precio *1.21;</w:t>
            </w:r>
          </w:p>
          <w:p w14:paraId="01AA3E3C" w14:textId="77777777" w:rsidR="00EA3CBE" w:rsidRDefault="00EA3CBE" w:rsidP="00EA3CBE">
            <w:pPr>
              <w:spacing w:after="0"/>
            </w:pPr>
            <w:r>
              <w:t xml:space="preserve">        print "el precio con iva es". $precio_con_iva;</w:t>
            </w:r>
          </w:p>
          <w:p w14:paraId="7B223924" w14:textId="77777777" w:rsidR="00EA3CBE" w:rsidRDefault="00EA3CBE" w:rsidP="00EA3CBE">
            <w:pPr>
              <w:spacing w:after="0"/>
            </w:pPr>
            <w:r>
              <w:t xml:space="preserve">    }</w:t>
            </w:r>
          </w:p>
          <w:p w14:paraId="6AF726DE" w14:textId="77777777" w:rsidR="00EA3CBE" w:rsidRDefault="00EA3CBE" w:rsidP="00EA3CBE">
            <w:pPr>
              <w:spacing w:after="0"/>
            </w:pPr>
            <w:r>
              <w:t xml:space="preserve">    $precio = 10;</w:t>
            </w:r>
          </w:p>
          <w:p w14:paraId="269B03B8" w14:textId="77777777" w:rsidR="00EA3CBE" w:rsidRDefault="00EA3CBE" w:rsidP="00EA3CBE">
            <w:pPr>
              <w:spacing w:after="0"/>
            </w:pPr>
            <w:r>
              <w:t xml:space="preserve">    precio_con_iva();</w:t>
            </w:r>
          </w:p>
          <w:p w14:paraId="23EA6111" w14:textId="77777777" w:rsidR="00EA3CBE" w:rsidRDefault="00EA3CBE" w:rsidP="00EA3CBE">
            <w:pPr>
              <w:spacing w:after="0"/>
            </w:pPr>
            <w:r>
              <w:t xml:space="preserve">    </w:t>
            </w:r>
          </w:p>
          <w:p w14:paraId="48F2E7EE" w14:textId="719A9DFE" w:rsidR="00F53637" w:rsidRDefault="00EA3CBE" w:rsidP="00EA3CBE">
            <w:pPr>
              <w:spacing w:after="0"/>
            </w:pPr>
            <w:r>
              <w:t>?&gt;</w:t>
            </w:r>
          </w:p>
        </w:tc>
      </w:tr>
    </w:tbl>
    <w:p w14:paraId="2E39FC69" w14:textId="77777777" w:rsidR="00AA0F65" w:rsidRDefault="00AA0F65" w:rsidP="00AA0F65">
      <w:pPr>
        <w:pStyle w:val="Ttulo3"/>
      </w:pPr>
      <w:bookmarkStart w:id="34" w:name="_Toc83741023"/>
      <w:r>
        <w:t>Código2</w:t>
      </w:r>
      <w:bookmarkEnd w:id="3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A0F65" w14:paraId="501D7F8A" w14:textId="77777777" w:rsidTr="007B0DDE">
        <w:tc>
          <w:tcPr>
            <w:tcW w:w="8644" w:type="dxa"/>
          </w:tcPr>
          <w:p w14:paraId="14348518" w14:textId="77777777" w:rsidR="00D547BC" w:rsidRDefault="00D547BC" w:rsidP="00D547BC">
            <w:pPr>
              <w:spacing w:after="0"/>
            </w:pPr>
            <w:r>
              <w:t xml:space="preserve">&lt;?php </w:t>
            </w:r>
          </w:p>
          <w:p w14:paraId="3DE2A5E3" w14:textId="77777777" w:rsidR="00D547BC" w:rsidRDefault="00D547BC" w:rsidP="00D547BC">
            <w:pPr>
              <w:spacing w:after="0"/>
            </w:pPr>
            <w:r>
              <w:t xml:space="preserve">    </w:t>
            </w:r>
          </w:p>
          <w:p w14:paraId="3B02C9D6" w14:textId="77777777" w:rsidR="00D547BC" w:rsidRDefault="00D547BC" w:rsidP="00D547BC">
            <w:pPr>
              <w:spacing w:after="0"/>
            </w:pPr>
            <w:r>
              <w:lastRenderedPageBreak/>
              <w:t xml:space="preserve">    precio_con_iva();</w:t>
            </w:r>
          </w:p>
          <w:p w14:paraId="7505DE72" w14:textId="77777777" w:rsidR="00D547BC" w:rsidRDefault="00D547BC" w:rsidP="00D547BC">
            <w:pPr>
              <w:spacing w:after="0"/>
            </w:pPr>
            <w:r>
              <w:t xml:space="preserve">    function precio_con_iva(){</w:t>
            </w:r>
          </w:p>
          <w:p w14:paraId="7D33B518" w14:textId="77777777" w:rsidR="00D547BC" w:rsidRDefault="00D547BC" w:rsidP="00D547BC">
            <w:pPr>
              <w:spacing w:after="0"/>
            </w:pPr>
            <w:r>
              <w:t xml:space="preserve">        global $precio;</w:t>
            </w:r>
          </w:p>
          <w:p w14:paraId="43B75952" w14:textId="77777777" w:rsidR="00D547BC" w:rsidRDefault="00D547BC" w:rsidP="00D547BC">
            <w:pPr>
              <w:spacing w:after="0"/>
            </w:pPr>
            <w:r>
              <w:t xml:space="preserve">        $precio_con_iva = $precio *1.21;</w:t>
            </w:r>
          </w:p>
          <w:p w14:paraId="6BEA8583" w14:textId="77777777" w:rsidR="00D547BC" w:rsidRDefault="00D547BC" w:rsidP="00D547BC">
            <w:pPr>
              <w:spacing w:after="0"/>
            </w:pPr>
            <w:r>
              <w:t xml:space="preserve">        print "el precio con iva es ". $precio_con_iva;</w:t>
            </w:r>
          </w:p>
          <w:p w14:paraId="1F10F3EB" w14:textId="77777777" w:rsidR="00D547BC" w:rsidRDefault="00D547BC" w:rsidP="00D547BC">
            <w:pPr>
              <w:spacing w:after="0"/>
            </w:pPr>
            <w:r>
              <w:t xml:space="preserve">    }</w:t>
            </w:r>
          </w:p>
          <w:p w14:paraId="686A45A0" w14:textId="77777777" w:rsidR="00D547BC" w:rsidRDefault="00D547BC" w:rsidP="00D547BC">
            <w:pPr>
              <w:spacing w:after="0"/>
            </w:pPr>
            <w:r>
              <w:t xml:space="preserve">    $precio = 10;</w:t>
            </w:r>
          </w:p>
          <w:p w14:paraId="01951A45" w14:textId="7FBF725D" w:rsidR="00AA0F65" w:rsidRDefault="00D547BC" w:rsidP="00D547BC">
            <w:pPr>
              <w:spacing w:after="0"/>
            </w:pPr>
            <w:r>
              <w:t>?&gt;</w:t>
            </w:r>
          </w:p>
        </w:tc>
      </w:tr>
    </w:tbl>
    <w:p w14:paraId="22A9D91F" w14:textId="77777777" w:rsidR="00F53637" w:rsidRPr="007E1398" w:rsidRDefault="00F53637" w:rsidP="00F53637"/>
    <w:p w14:paraId="68FB482F" w14:textId="1CFE4268" w:rsidR="00F53637" w:rsidRDefault="00F53637" w:rsidP="00F53637">
      <w:pPr>
        <w:pStyle w:val="Ttulo3"/>
      </w:pPr>
      <w:bookmarkStart w:id="35" w:name="_Toc83741024"/>
      <w:r>
        <w:t>Captura del código</w:t>
      </w:r>
      <w:bookmarkEnd w:id="35"/>
    </w:p>
    <w:p w14:paraId="0B0D2FAF" w14:textId="3469ADC9" w:rsidR="00D977DE" w:rsidRPr="00D977DE" w:rsidRDefault="00EA3CBE" w:rsidP="00D977DE">
      <w:r>
        <w:rPr>
          <w:noProof/>
        </w:rPr>
        <w:drawing>
          <wp:inline distT="0" distB="0" distL="0" distR="0" wp14:anchorId="0595CA95" wp14:editId="08BB267A">
            <wp:extent cx="3810996" cy="232092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8274" cy="23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7BC" w:rsidRPr="00D547BC">
        <w:rPr>
          <w:noProof/>
        </w:rPr>
        <w:t xml:space="preserve"> </w:t>
      </w:r>
      <w:r w:rsidR="00D547BC">
        <w:rPr>
          <w:noProof/>
        </w:rPr>
        <w:drawing>
          <wp:inline distT="0" distB="0" distL="0" distR="0" wp14:anchorId="68C46085" wp14:editId="08020279">
            <wp:extent cx="3825240" cy="203946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4780" cy="204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FE23" w14:textId="2E97661F" w:rsidR="00D547BC" w:rsidRPr="00D547BC" w:rsidRDefault="00F53637" w:rsidP="00D547BC">
      <w:pPr>
        <w:pStyle w:val="Ttulo3"/>
      </w:pPr>
      <w:bookmarkStart w:id="36" w:name="_Toc83741025"/>
      <w:r>
        <w:lastRenderedPageBreak/>
        <w:t>Comprobación en el navegador</w:t>
      </w:r>
      <w:bookmarkEnd w:id="36"/>
    </w:p>
    <w:p w14:paraId="07D25866" w14:textId="1B77C2E8" w:rsidR="00F0454F" w:rsidRPr="00F0454F" w:rsidRDefault="00D547BC" w:rsidP="00D547BC">
      <w:r>
        <w:rPr>
          <w:noProof/>
        </w:rPr>
        <w:drawing>
          <wp:inline distT="0" distB="0" distL="0" distR="0" wp14:anchorId="755FA6F0" wp14:editId="5EE7D0E3">
            <wp:extent cx="4000500" cy="237584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1824" cy="23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592D0" wp14:editId="6284CB4A">
            <wp:extent cx="4076700" cy="219264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5140" cy="21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DED3" w14:textId="444CCE64" w:rsidR="00EA3CBE" w:rsidRDefault="00EA3CBE" w:rsidP="00EA3CBE">
      <w:pPr>
        <w:pStyle w:val="Ttulo1"/>
      </w:pPr>
      <w:bookmarkStart w:id="37" w:name="_Toc83741026"/>
      <w:r>
        <w:t xml:space="preserve">Ejercicio </w:t>
      </w:r>
      <w:r>
        <w:t>8</w:t>
      </w:r>
      <w:bookmarkEnd w:id="37"/>
    </w:p>
    <w:p w14:paraId="33A616B3" w14:textId="77777777" w:rsidR="00EA3CBE" w:rsidRDefault="00EA3CBE" w:rsidP="00EA3CBE">
      <w:pPr>
        <w:pStyle w:val="Ttulo3"/>
      </w:pPr>
      <w:bookmarkStart w:id="38" w:name="_Toc83741027"/>
      <w:r>
        <w:t>Código</w:t>
      </w:r>
      <w:bookmarkEnd w:id="3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A3CBE" w14:paraId="712C7F2C" w14:textId="77777777" w:rsidTr="007B0DDE">
        <w:tc>
          <w:tcPr>
            <w:tcW w:w="8644" w:type="dxa"/>
            <w:shd w:val="clear" w:color="auto" w:fill="F2F2F2" w:themeFill="background1" w:themeFillShade="F2"/>
          </w:tcPr>
          <w:p w14:paraId="1B131268" w14:textId="77777777" w:rsidR="00D547BC" w:rsidRDefault="00D547BC" w:rsidP="00D547BC">
            <w:pPr>
              <w:spacing w:after="0"/>
            </w:pPr>
            <w:r>
              <w:t xml:space="preserve">&lt;?php </w:t>
            </w:r>
          </w:p>
          <w:p w14:paraId="45B5DEF2" w14:textId="77777777" w:rsidR="00D547BC" w:rsidRDefault="00D547BC" w:rsidP="00D547BC">
            <w:pPr>
              <w:spacing w:after="0"/>
            </w:pPr>
          </w:p>
          <w:p w14:paraId="6D36C879" w14:textId="77777777" w:rsidR="00D547BC" w:rsidRDefault="00D547BC" w:rsidP="00D547BC">
            <w:pPr>
              <w:spacing w:after="0"/>
            </w:pPr>
            <w:r>
              <w:t xml:space="preserve">    $iva = true;</w:t>
            </w:r>
          </w:p>
          <w:p w14:paraId="69B5ACA3" w14:textId="77777777" w:rsidR="00D547BC" w:rsidRDefault="00D547BC" w:rsidP="00D547BC">
            <w:pPr>
              <w:spacing w:after="0"/>
            </w:pPr>
            <w:r>
              <w:t xml:space="preserve">    $precio = 10;</w:t>
            </w:r>
          </w:p>
          <w:p w14:paraId="79ACCB98" w14:textId="77777777" w:rsidR="00D547BC" w:rsidRDefault="00D547BC" w:rsidP="00D547BC">
            <w:pPr>
              <w:spacing w:after="0"/>
            </w:pPr>
            <w:r>
              <w:t xml:space="preserve">    </w:t>
            </w:r>
          </w:p>
          <w:p w14:paraId="750B7303" w14:textId="77777777" w:rsidR="00D547BC" w:rsidRDefault="00D547BC" w:rsidP="00D547BC">
            <w:pPr>
              <w:spacing w:after="0"/>
            </w:pPr>
            <w:r>
              <w:t xml:space="preserve">    if ($iva){</w:t>
            </w:r>
          </w:p>
          <w:p w14:paraId="53483067" w14:textId="77777777" w:rsidR="00D547BC" w:rsidRDefault="00D547BC" w:rsidP="00D547BC">
            <w:pPr>
              <w:spacing w:after="0"/>
            </w:pPr>
            <w:r>
              <w:t xml:space="preserve">        function precio_con_iva(){</w:t>
            </w:r>
          </w:p>
          <w:p w14:paraId="1375B211" w14:textId="77777777" w:rsidR="00D547BC" w:rsidRDefault="00D547BC" w:rsidP="00D547BC">
            <w:pPr>
              <w:spacing w:after="0"/>
            </w:pPr>
            <w:r>
              <w:t xml:space="preserve">            global $precio;</w:t>
            </w:r>
          </w:p>
          <w:p w14:paraId="253CF711" w14:textId="77777777" w:rsidR="00D547BC" w:rsidRDefault="00D547BC" w:rsidP="00D547BC">
            <w:pPr>
              <w:spacing w:after="0"/>
            </w:pPr>
            <w:r>
              <w:t xml:space="preserve">            $precio_iva = $precio * 1.21;</w:t>
            </w:r>
          </w:p>
          <w:p w14:paraId="2EDF0631" w14:textId="77777777" w:rsidR="00D547BC" w:rsidRDefault="00D547BC" w:rsidP="00D547BC">
            <w:pPr>
              <w:spacing w:after="0"/>
            </w:pPr>
            <w:r>
              <w:t xml:space="preserve">            print "el precio con iva es ". $precio_iva;</w:t>
            </w:r>
          </w:p>
          <w:p w14:paraId="3CFD566D" w14:textId="77777777" w:rsidR="00D547BC" w:rsidRDefault="00D547BC" w:rsidP="00D547BC">
            <w:pPr>
              <w:spacing w:after="0"/>
            </w:pPr>
            <w:r>
              <w:t xml:space="preserve">        }</w:t>
            </w:r>
          </w:p>
          <w:p w14:paraId="5DE95828" w14:textId="77777777" w:rsidR="00D547BC" w:rsidRDefault="00D547BC" w:rsidP="00D547BC">
            <w:pPr>
              <w:spacing w:after="0"/>
            </w:pPr>
            <w:r>
              <w:t xml:space="preserve">    }</w:t>
            </w:r>
          </w:p>
          <w:p w14:paraId="5BE7D816" w14:textId="77777777" w:rsidR="00D547BC" w:rsidRDefault="00D547BC" w:rsidP="00D547BC">
            <w:pPr>
              <w:spacing w:after="0"/>
            </w:pPr>
            <w:r>
              <w:t xml:space="preserve">    precio_con_iva();</w:t>
            </w:r>
          </w:p>
          <w:p w14:paraId="6859B0DC" w14:textId="77777777" w:rsidR="00D547BC" w:rsidRDefault="00D547BC" w:rsidP="00D547BC">
            <w:pPr>
              <w:spacing w:after="0"/>
            </w:pPr>
          </w:p>
          <w:p w14:paraId="05C1A6E6" w14:textId="53E2E533" w:rsidR="00EA3CBE" w:rsidRDefault="00D547BC" w:rsidP="00D547BC">
            <w:pPr>
              <w:spacing w:after="0"/>
            </w:pPr>
            <w:r>
              <w:t>?&gt;</w:t>
            </w:r>
          </w:p>
        </w:tc>
      </w:tr>
    </w:tbl>
    <w:p w14:paraId="5317AEF9" w14:textId="77777777" w:rsidR="00EA3CBE" w:rsidRDefault="00EA3CBE" w:rsidP="00EA3CBE">
      <w:pPr>
        <w:pStyle w:val="Ttulo3"/>
      </w:pPr>
      <w:bookmarkStart w:id="39" w:name="_Toc83741028"/>
      <w:r>
        <w:lastRenderedPageBreak/>
        <w:t>Código2</w:t>
      </w:r>
      <w:bookmarkEnd w:id="3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A3CBE" w14:paraId="7AA38961" w14:textId="77777777" w:rsidTr="007B0DDE">
        <w:tc>
          <w:tcPr>
            <w:tcW w:w="8644" w:type="dxa"/>
          </w:tcPr>
          <w:p w14:paraId="3B391D6A" w14:textId="77777777" w:rsidR="00D547BC" w:rsidRDefault="00D547BC" w:rsidP="00D547BC">
            <w:pPr>
              <w:spacing w:after="0"/>
            </w:pPr>
            <w:r>
              <w:t xml:space="preserve">&lt;?php </w:t>
            </w:r>
          </w:p>
          <w:p w14:paraId="192A2C06" w14:textId="77777777" w:rsidR="00D547BC" w:rsidRDefault="00D547BC" w:rsidP="00D547BC">
            <w:pPr>
              <w:spacing w:after="0"/>
            </w:pPr>
            <w:r>
              <w:t xml:space="preserve">    </w:t>
            </w:r>
          </w:p>
          <w:p w14:paraId="01E7A4B8" w14:textId="77777777" w:rsidR="00D547BC" w:rsidRDefault="00D547BC" w:rsidP="00D547BC">
            <w:pPr>
              <w:spacing w:after="0"/>
            </w:pPr>
            <w:r>
              <w:t xml:space="preserve">    precio_con_iva();</w:t>
            </w:r>
          </w:p>
          <w:p w14:paraId="2EA6E5B6" w14:textId="77777777" w:rsidR="00D547BC" w:rsidRDefault="00D547BC" w:rsidP="00D547BC">
            <w:pPr>
              <w:spacing w:after="0"/>
            </w:pPr>
            <w:r>
              <w:t xml:space="preserve">    function precio_con_iva(){</w:t>
            </w:r>
          </w:p>
          <w:p w14:paraId="53C739CE" w14:textId="77777777" w:rsidR="00D547BC" w:rsidRDefault="00D547BC" w:rsidP="00D547BC">
            <w:pPr>
              <w:spacing w:after="0"/>
            </w:pPr>
            <w:r>
              <w:t xml:space="preserve">        global $precio;</w:t>
            </w:r>
          </w:p>
          <w:p w14:paraId="1D0177A5" w14:textId="77777777" w:rsidR="00D547BC" w:rsidRDefault="00D547BC" w:rsidP="00D547BC">
            <w:pPr>
              <w:spacing w:after="0"/>
            </w:pPr>
            <w:r>
              <w:t xml:space="preserve">        $precio_con_iva = $precio *1.21;</w:t>
            </w:r>
          </w:p>
          <w:p w14:paraId="5C57A651" w14:textId="77777777" w:rsidR="00D547BC" w:rsidRDefault="00D547BC" w:rsidP="00D547BC">
            <w:pPr>
              <w:spacing w:after="0"/>
            </w:pPr>
            <w:r>
              <w:t xml:space="preserve">        print "el precio con iva es ". $precio_con_iva;</w:t>
            </w:r>
          </w:p>
          <w:p w14:paraId="2994662A" w14:textId="77777777" w:rsidR="00D547BC" w:rsidRDefault="00D547BC" w:rsidP="00D547BC">
            <w:pPr>
              <w:spacing w:after="0"/>
            </w:pPr>
            <w:r>
              <w:t xml:space="preserve">    }</w:t>
            </w:r>
          </w:p>
          <w:p w14:paraId="3D2032F3" w14:textId="77777777" w:rsidR="00D547BC" w:rsidRDefault="00D547BC" w:rsidP="00D547BC">
            <w:pPr>
              <w:spacing w:after="0"/>
            </w:pPr>
            <w:r>
              <w:t xml:space="preserve">    $precio = 10;</w:t>
            </w:r>
          </w:p>
          <w:p w14:paraId="174F5804" w14:textId="77777777" w:rsidR="00D547BC" w:rsidRDefault="00D547BC" w:rsidP="00D547BC">
            <w:pPr>
              <w:spacing w:after="0"/>
            </w:pPr>
            <w:r>
              <w:t xml:space="preserve">    </w:t>
            </w:r>
          </w:p>
          <w:p w14:paraId="59F04CB8" w14:textId="77777777" w:rsidR="00D547BC" w:rsidRDefault="00D547BC" w:rsidP="00D547BC">
            <w:pPr>
              <w:spacing w:after="0"/>
            </w:pPr>
            <w:r>
              <w:t xml:space="preserve">    </w:t>
            </w:r>
          </w:p>
          <w:p w14:paraId="4EA06730" w14:textId="72BC22AE" w:rsidR="00EA3CBE" w:rsidRDefault="00D547BC" w:rsidP="00D547BC">
            <w:pPr>
              <w:spacing w:after="0"/>
            </w:pPr>
            <w:r>
              <w:t>?&gt;</w:t>
            </w:r>
          </w:p>
        </w:tc>
      </w:tr>
    </w:tbl>
    <w:p w14:paraId="6EDA527C" w14:textId="77777777" w:rsidR="00EA3CBE" w:rsidRPr="00AA0F65" w:rsidRDefault="00EA3CBE" w:rsidP="00EA3CBE"/>
    <w:p w14:paraId="489B4FD0" w14:textId="77777777" w:rsidR="00EA3CBE" w:rsidRDefault="00EA3CBE" w:rsidP="00EA3CBE">
      <w:pPr>
        <w:pStyle w:val="Ttulo3"/>
      </w:pPr>
      <w:bookmarkStart w:id="40" w:name="_Toc83741029"/>
      <w:r>
        <w:t>Código3</w:t>
      </w:r>
      <w:bookmarkEnd w:id="4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A3CBE" w14:paraId="213E4085" w14:textId="77777777" w:rsidTr="007B0DDE">
        <w:tc>
          <w:tcPr>
            <w:tcW w:w="8644" w:type="dxa"/>
          </w:tcPr>
          <w:p w14:paraId="0951C6A4" w14:textId="77777777" w:rsidR="00EA3CBE" w:rsidRDefault="00EA3CBE" w:rsidP="007B0DDE"/>
        </w:tc>
      </w:tr>
    </w:tbl>
    <w:p w14:paraId="6C3DF7F8" w14:textId="77777777" w:rsidR="00EA3CBE" w:rsidRPr="007E1398" w:rsidRDefault="00EA3CBE" w:rsidP="00EA3CBE"/>
    <w:p w14:paraId="205ED424" w14:textId="77777777" w:rsidR="00EA3CBE" w:rsidRDefault="00EA3CBE" w:rsidP="00EA3CBE">
      <w:pPr>
        <w:pStyle w:val="Ttulo3"/>
      </w:pPr>
      <w:bookmarkStart w:id="41" w:name="_Toc83741030"/>
      <w:r>
        <w:lastRenderedPageBreak/>
        <w:t>Captura del código</w:t>
      </w:r>
      <w:bookmarkEnd w:id="41"/>
    </w:p>
    <w:p w14:paraId="70FD240B" w14:textId="243CA9C0" w:rsidR="00EA3CBE" w:rsidRPr="00D977DE" w:rsidRDefault="00D547BC" w:rsidP="00EA3CBE">
      <w:r>
        <w:rPr>
          <w:noProof/>
        </w:rPr>
        <w:drawing>
          <wp:inline distT="0" distB="0" distL="0" distR="0" wp14:anchorId="67D93F2B" wp14:editId="45BA43F4">
            <wp:extent cx="3821873" cy="243586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5085" cy="243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7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48E738" wp14:editId="480773FE">
            <wp:extent cx="3903740" cy="278320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9546" cy="27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B853" w14:textId="77777777" w:rsidR="00EA3CBE" w:rsidRDefault="00EA3CBE" w:rsidP="00EA3CBE">
      <w:pPr>
        <w:pStyle w:val="Ttulo3"/>
      </w:pPr>
      <w:bookmarkStart w:id="42" w:name="_Toc83741031"/>
      <w:r>
        <w:lastRenderedPageBreak/>
        <w:t>Comprobación en el navegador</w:t>
      </w:r>
      <w:bookmarkEnd w:id="42"/>
    </w:p>
    <w:p w14:paraId="1A53F29C" w14:textId="60F9ADB4" w:rsidR="00F53637" w:rsidRDefault="00D547BC" w:rsidP="000D1481">
      <w:pPr>
        <w:pStyle w:val="Ttulo3"/>
      </w:pPr>
      <w:bookmarkStart w:id="43" w:name="_Toc83741032"/>
      <w:r>
        <w:rPr>
          <w:noProof/>
        </w:rPr>
        <w:drawing>
          <wp:inline distT="0" distB="0" distL="0" distR="0" wp14:anchorId="47FDB272" wp14:editId="60903829">
            <wp:extent cx="3703320" cy="164045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0753" cy="164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6589AD0D" w14:textId="0472BD4F" w:rsidR="00D547BC" w:rsidRPr="00D547BC" w:rsidRDefault="00D547BC" w:rsidP="00D547BC">
      <w:r>
        <w:rPr>
          <w:noProof/>
        </w:rPr>
        <w:drawing>
          <wp:inline distT="0" distB="0" distL="0" distR="0" wp14:anchorId="40D53EDD" wp14:editId="6C55A3DC">
            <wp:extent cx="4495800" cy="1287837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2964" cy="128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B54F" w14:textId="50D622B4" w:rsidR="00EA3CBE" w:rsidRDefault="00EA3CBE" w:rsidP="00EA3CBE">
      <w:pPr>
        <w:pStyle w:val="Ttulo1"/>
      </w:pPr>
      <w:bookmarkStart w:id="44" w:name="_Toc83741033"/>
      <w:r>
        <w:t xml:space="preserve">Ejercicio </w:t>
      </w:r>
      <w:r>
        <w:t>9</w:t>
      </w:r>
      <w:bookmarkEnd w:id="44"/>
    </w:p>
    <w:p w14:paraId="1DB66F85" w14:textId="77777777" w:rsidR="00EA3CBE" w:rsidRDefault="00EA3CBE" w:rsidP="00EA3CBE">
      <w:pPr>
        <w:pStyle w:val="Ttulo3"/>
      </w:pPr>
      <w:bookmarkStart w:id="45" w:name="_Toc83741034"/>
      <w:r>
        <w:t>Código</w:t>
      </w:r>
      <w:bookmarkEnd w:id="4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A3CBE" w14:paraId="226F692E" w14:textId="77777777" w:rsidTr="007B0DDE">
        <w:tc>
          <w:tcPr>
            <w:tcW w:w="8644" w:type="dxa"/>
            <w:shd w:val="clear" w:color="auto" w:fill="F2F2F2" w:themeFill="background1" w:themeFillShade="F2"/>
          </w:tcPr>
          <w:p w14:paraId="292599AF" w14:textId="77777777" w:rsidR="002361F6" w:rsidRDefault="002361F6" w:rsidP="002361F6">
            <w:pPr>
              <w:spacing w:after="0"/>
            </w:pPr>
            <w:r>
              <w:t xml:space="preserve">&lt;?php </w:t>
            </w:r>
          </w:p>
          <w:p w14:paraId="22858E91" w14:textId="77777777" w:rsidR="002361F6" w:rsidRDefault="002361F6" w:rsidP="002361F6">
            <w:pPr>
              <w:spacing w:after="0"/>
            </w:pPr>
          </w:p>
          <w:p w14:paraId="78BB08CB" w14:textId="77777777" w:rsidR="002361F6" w:rsidRDefault="002361F6" w:rsidP="002361F6">
            <w:pPr>
              <w:spacing w:after="0"/>
            </w:pPr>
            <w:r>
              <w:t xml:space="preserve">    include 'ejer8.php';</w:t>
            </w:r>
          </w:p>
          <w:p w14:paraId="3A4D55D3" w14:textId="77777777" w:rsidR="002361F6" w:rsidRDefault="002361F6" w:rsidP="002361F6">
            <w:pPr>
              <w:spacing w:after="0"/>
            </w:pPr>
            <w:r>
              <w:t xml:space="preserve">    precio_con_iva();</w:t>
            </w:r>
          </w:p>
          <w:p w14:paraId="43E23FB7" w14:textId="77777777" w:rsidR="002361F6" w:rsidRDefault="002361F6" w:rsidP="002361F6">
            <w:pPr>
              <w:spacing w:after="0"/>
            </w:pPr>
          </w:p>
          <w:p w14:paraId="7AE0F04B" w14:textId="59B334EF" w:rsidR="00EA3CBE" w:rsidRDefault="002361F6" w:rsidP="002361F6">
            <w:pPr>
              <w:spacing w:after="0"/>
            </w:pPr>
            <w:r>
              <w:t>?&gt;</w:t>
            </w:r>
          </w:p>
        </w:tc>
      </w:tr>
    </w:tbl>
    <w:p w14:paraId="4483A87D" w14:textId="77777777" w:rsidR="00EA3CBE" w:rsidRPr="007E1398" w:rsidRDefault="00EA3CBE" w:rsidP="00EA3CBE"/>
    <w:p w14:paraId="09E3954F" w14:textId="77777777" w:rsidR="00EA3CBE" w:rsidRDefault="00EA3CBE" w:rsidP="00EA3CBE">
      <w:pPr>
        <w:pStyle w:val="Ttulo3"/>
      </w:pPr>
      <w:bookmarkStart w:id="46" w:name="_Toc83741035"/>
      <w:r>
        <w:t>Captura del código</w:t>
      </w:r>
      <w:bookmarkEnd w:id="46"/>
    </w:p>
    <w:p w14:paraId="7AE3BFA1" w14:textId="27CAFE59" w:rsidR="00EA3CBE" w:rsidRPr="00D977DE" w:rsidRDefault="002361F6" w:rsidP="00EA3CBE">
      <w:r>
        <w:rPr>
          <w:noProof/>
        </w:rPr>
        <w:drawing>
          <wp:inline distT="0" distB="0" distL="0" distR="0" wp14:anchorId="318C549B" wp14:editId="14F6DEDA">
            <wp:extent cx="5400040" cy="25476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6BB8" w14:textId="77777777" w:rsidR="00EA3CBE" w:rsidRDefault="00EA3CBE" w:rsidP="00EA3CBE">
      <w:pPr>
        <w:pStyle w:val="Ttulo3"/>
      </w:pPr>
      <w:bookmarkStart w:id="47" w:name="_Toc83741036"/>
      <w:r>
        <w:lastRenderedPageBreak/>
        <w:t>Comprobación en el navegador</w:t>
      </w:r>
      <w:bookmarkEnd w:id="47"/>
    </w:p>
    <w:p w14:paraId="51C62353" w14:textId="73A3D777" w:rsidR="00EA3CBE" w:rsidRDefault="002361F6" w:rsidP="000D1481">
      <w:pPr>
        <w:spacing w:after="0" w:line="240" w:lineRule="auto"/>
      </w:pPr>
      <w:r>
        <w:rPr>
          <w:noProof/>
        </w:rPr>
        <w:drawing>
          <wp:inline distT="0" distB="0" distL="0" distR="0" wp14:anchorId="6F8DE258" wp14:editId="703F2D07">
            <wp:extent cx="5400040" cy="211391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12D" w14:textId="197F58DF" w:rsidR="00EA3CBE" w:rsidRDefault="00EA3CBE" w:rsidP="00EA3CBE">
      <w:pPr>
        <w:pStyle w:val="Ttulo1"/>
      </w:pPr>
      <w:bookmarkStart w:id="48" w:name="_Toc83741037"/>
      <w:r>
        <w:t xml:space="preserve">Ejercicio </w:t>
      </w:r>
      <w:r>
        <w:t>10</w:t>
      </w:r>
      <w:bookmarkEnd w:id="48"/>
    </w:p>
    <w:p w14:paraId="500DC603" w14:textId="77777777" w:rsidR="00EA3CBE" w:rsidRDefault="00EA3CBE" w:rsidP="00EA3CBE">
      <w:pPr>
        <w:pStyle w:val="Ttulo3"/>
      </w:pPr>
      <w:bookmarkStart w:id="49" w:name="_Toc83741038"/>
      <w:r>
        <w:t>Código</w:t>
      </w:r>
      <w:bookmarkEnd w:id="4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A3CBE" w14:paraId="270F5C5C" w14:textId="77777777" w:rsidTr="007B0DDE">
        <w:tc>
          <w:tcPr>
            <w:tcW w:w="8644" w:type="dxa"/>
            <w:shd w:val="clear" w:color="auto" w:fill="F2F2F2" w:themeFill="background1" w:themeFillShade="F2"/>
          </w:tcPr>
          <w:p w14:paraId="015D987A" w14:textId="77777777" w:rsidR="002361F6" w:rsidRDefault="002361F6" w:rsidP="002361F6">
            <w:pPr>
              <w:spacing w:after="0"/>
            </w:pPr>
            <w:r>
              <w:t xml:space="preserve">&lt;?php </w:t>
            </w:r>
          </w:p>
          <w:p w14:paraId="7EAF4121" w14:textId="77777777" w:rsidR="002361F6" w:rsidRDefault="002361F6" w:rsidP="002361F6">
            <w:pPr>
              <w:spacing w:after="0"/>
            </w:pPr>
          </w:p>
          <w:p w14:paraId="246293C4" w14:textId="77777777" w:rsidR="002361F6" w:rsidRDefault="002361F6" w:rsidP="002361F6">
            <w:pPr>
              <w:spacing w:after="0"/>
            </w:pPr>
            <w:r>
              <w:t xml:space="preserve">    function precio_con_iva($precio){</w:t>
            </w:r>
          </w:p>
          <w:p w14:paraId="74CB801F" w14:textId="77777777" w:rsidR="002361F6" w:rsidRDefault="002361F6" w:rsidP="002361F6">
            <w:pPr>
              <w:spacing w:after="0"/>
            </w:pPr>
            <w:r>
              <w:t xml:space="preserve">        return $precio * 1.21;</w:t>
            </w:r>
          </w:p>
          <w:p w14:paraId="3DFF0EC3" w14:textId="77777777" w:rsidR="002361F6" w:rsidRDefault="002361F6" w:rsidP="002361F6">
            <w:pPr>
              <w:spacing w:after="0"/>
            </w:pPr>
            <w:r>
              <w:t xml:space="preserve">    }</w:t>
            </w:r>
          </w:p>
          <w:p w14:paraId="7CE61F16" w14:textId="77777777" w:rsidR="002361F6" w:rsidRDefault="002361F6" w:rsidP="002361F6">
            <w:pPr>
              <w:spacing w:after="0"/>
            </w:pPr>
            <w:r>
              <w:t xml:space="preserve">    $precio = 10;</w:t>
            </w:r>
          </w:p>
          <w:p w14:paraId="23437D70" w14:textId="77777777" w:rsidR="002361F6" w:rsidRDefault="002361F6" w:rsidP="002361F6">
            <w:pPr>
              <w:spacing w:after="0"/>
            </w:pPr>
            <w:r>
              <w:t xml:space="preserve">    $precio_iva = precio_con_iva($precio);</w:t>
            </w:r>
          </w:p>
          <w:p w14:paraId="6F3001A2" w14:textId="77777777" w:rsidR="002361F6" w:rsidRDefault="002361F6" w:rsidP="002361F6">
            <w:pPr>
              <w:spacing w:after="0"/>
            </w:pPr>
            <w:r>
              <w:t xml:space="preserve">    print "el precio con iva es ". $precio_iva;</w:t>
            </w:r>
          </w:p>
          <w:p w14:paraId="3B7232B0" w14:textId="1FBB9CCA" w:rsidR="00EA3CBE" w:rsidRDefault="002361F6" w:rsidP="002361F6">
            <w:pPr>
              <w:spacing w:after="0"/>
            </w:pPr>
            <w:r>
              <w:t>?&gt;</w:t>
            </w:r>
          </w:p>
        </w:tc>
      </w:tr>
    </w:tbl>
    <w:p w14:paraId="582A8E97" w14:textId="77777777" w:rsidR="00EA3CBE" w:rsidRPr="007E1398" w:rsidRDefault="00EA3CBE" w:rsidP="00EA3CBE"/>
    <w:p w14:paraId="73AD21C6" w14:textId="77777777" w:rsidR="00EA3CBE" w:rsidRDefault="00EA3CBE" w:rsidP="00EA3CBE">
      <w:pPr>
        <w:pStyle w:val="Ttulo3"/>
      </w:pPr>
      <w:bookmarkStart w:id="50" w:name="_Toc83741039"/>
      <w:r>
        <w:t>Captura del código</w:t>
      </w:r>
      <w:bookmarkEnd w:id="50"/>
    </w:p>
    <w:p w14:paraId="53F5B0D9" w14:textId="5C0F8E7F" w:rsidR="00EA3CBE" w:rsidRPr="00D977DE" w:rsidRDefault="002361F6" w:rsidP="00EA3CBE">
      <w:r>
        <w:rPr>
          <w:noProof/>
        </w:rPr>
        <w:drawing>
          <wp:inline distT="0" distB="0" distL="0" distR="0" wp14:anchorId="5BDA914D" wp14:editId="3737E412">
            <wp:extent cx="5400040" cy="275209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61DB" w14:textId="77777777" w:rsidR="00EA3CBE" w:rsidRDefault="00EA3CBE" w:rsidP="00EA3CBE">
      <w:pPr>
        <w:pStyle w:val="Ttulo3"/>
      </w:pPr>
      <w:bookmarkStart w:id="51" w:name="_Toc83741040"/>
      <w:r>
        <w:lastRenderedPageBreak/>
        <w:t>Comprobación en el navegador</w:t>
      </w:r>
      <w:bookmarkEnd w:id="51"/>
    </w:p>
    <w:p w14:paraId="4DB13EF2" w14:textId="58478469" w:rsidR="002361F6" w:rsidRDefault="002361F6" w:rsidP="000D1481">
      <w:pPr>
        <w:spacing w:after="0" w:line="240" w:lineRule="auto"/>
      </w:pPr>
      <w:r>
        <w:rPr>
          <w:noProof/>
        </w:rPr>
        <w:drawing>
          <wp:inline distT="0" distB="0" distL="0" distR="0" wp14:anchorId="4AAFA6C1" wp14:editId="05B50F72">
            <wp:extent cx="5400040" cy="20701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075" w14:textId="5006A8D6" w:rsidR="002361F6" w:rsidRDefault="002361F6" w:rsidP="002361F6">
      <w:pPr>
        <w:pStyle w:val="Ttulo1"/>
      </w:pPr>
      <w:bookmarkStart w:id="52" w:name="_Toc83741041"/>
      <w:r>
        <w:t>Ejercicio 1</w:t>
      </w:r>
      <w:r>
        <w:t>1</w:t>
      </w:r>
      <w:bookmarkEnd w:id="52"/>
    </w:p>
    <w:p w14:paraId="62C07A79" w14:textId="77777777" w:rsidR="002361F6" w:rsidRDefault="002361F6" w:rsidP="002361F6">
      <w:pPr>
        <w:pStyle w:val="Ttulo3"/>
      </w:pPr>
      <w:bookmarkStart w:id="53" w:name="_Toc83741042"/>
      <w:r>
        <w:t>Código</w:t>
      </w:r>
      <w:bookmarkEnd w:id="5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361F6" w14:paraId="3BFC6D73" w14:textId="77777777" w:rsidTr="007B0DDE">
        <w:tc>
          <w:tcPr>
            <w:tcW w:w="8644" w:type="dxa"/>
            <w:shd w:val="clear" w:color="auto" w:fill="F2F2F2" w:themeFill="background1" w:themeFillShade="F2"/>
          </w:tcPr>
          <w:p w14:paraId="22D20F38" w14:textId="77777777" w:rsidR="002361F6" w:rsidRDefault="002361F6" w:rsidP="002361F6">
            <w:pPr>
              <w:spacing w:after="0"/>
            </w:pPr>
            <w:r>
              <w:t xml:space="preserve">&lt;?php </w:t>
            </w:r>
          </w:p>
          <w:p w14:paraId="6F9EAC63" w14:textId="77777777" w:rsidR="002361F6" w:rsidRDefault="002361F6" w:rsidP="002361F6">
            <w:pPr>
              <w:spacing w:after="0"/>
            </w:pPr>
          </w:p>
          <w:p w14:paraId="35483206" w14:textId="77777777" w:rsidR="002361F6" w:rsidRDefault="002361F6" w:rsidP="002361F6">
            <w:pPr>
              <w:spacing w:after="0"/>
            </w:pPr>
            <w:r>
              <w:t xml:space="preserve">    function precio_con_iva($precio, $iva=0.21){</w:t>
            </w:r>
          </w:p>
          <w:p w14:paraId="2DB3E4ED" w14:textId="77777777" w:rsidR="002361F6" w:rsidRDefault="002361F6" w:rsidP="002361F6">
            <w:pPr>
              <w:spacing w:after="0"/>
            </w:pPr>
            <w:r>
              <w:t xml:space="preserve">        return $precio * (1 + $iva);</w:t>
            </w:r>
          </w:p>
          <w:p w14:paraId="69621C48" w14:textId="77777777" w:rsidR="002361F6" w:rsidRDefault="002361F6" w:rsidP="002361F6">
            <w:pPr>
              <w:spacing w:after="0"/>
            </w:pPr>
            <w:r>
              <w:t xml:space="preserve">    }</w:t>
            </w:r>
          </w:p>
          <w:p w14:paraId="73E3DB3B" w14:textId="77777777" w:rsidR="002361F6" w:rsidRDefault="002361F6" w:rsidP="002361F6">
            <w:pPr>
              <w:spacing w:after="0"/>
            </w:pPr>
            <w:r>
              <w:t xml:space="preserve">    $precio = 10;</w:t>
            </w:r>
          </w:p>
          <w:p w14:paraId="075E67EA" w14:textId="77777777" w:rsidR="002361F6" w:rsidRDefault="002361F6" w:rsidP="002361F6">
            <w:pPr>
              <w:spacing w:after="0"/>
            </w:pPr>
            <w:r>
              <w:t xml:space="preserve">    $precio_iva = precio_con_iva($precio);</w:t>
            </w:r>
          </w:p>
          <w:p w14:paraId="4BC52AB0" w14:textId="77777777" w:rsidR="002361F6" w:rsidRDefault="002361F6" w:rsidP="002361F6">
            <w:pPr>
              <w:spacing w:after="0"/>
            </w:pPr>
            <w:r>
              <w:t xml:space="preserve">    print "el precio con iva es ". $precio_iva;</w:t>
            </w:r>
          </w:p>
          <w:p w14:paraId="0D276939" w14:textId="660381FE" w:rsidR="002361F6" w:rsidRDefault="002361F6" w:rsidP="002361F6">
            <w:pPr>
              <w:spacing w:after="0"/>
            </w:pPr>
            <w:r>
              <w:t>?&gt;</w:t>
            </w:r>
          </w:p>
        </w:tc>
      </w:tr>
    </w:tbl>
    <w:p w14:paraId="5182C75C" w14:textId="77777777" w:rsidR="002361F6" w:rsidRPr="007E1398" w:rsidRDefault="002361F6" w:rsidP="002361F6"/>
    <w:p w14:paraId="2126F7B4" w14:textId="77777777" w:rsidR="002361F6" w:rsidRDefault="002361F6" w:rsidP="002361F6">
      <w:pPr>
        <w:pStyle w:val="Ttulo3"/>
      </w:pPr>
      <w:bookmarkStart w:id="54" w:name="_Toc83741043"/>
      <w:r>
        <w:t>Captura del código</w:t>
      </w:r>
      <w:bookmarkEnd w:id="54"/>
    </w:p>
    <w:p w14:paraId="6EF981B7" w14:textId="252C8AE5" w:rsidR="002361F6" w:rsidRPr="00D977DE" w:rsidRDefault="002361F6" w:rsidP="002361F6">
      <w:r>
        <w:rPr>
          <w:noProof/>
        </w:rPr>
        <w:drawing>
          <wp:inline distT="0" distB="0" distL="0" distR="0" wp14:anchorId="38D94A1C" wp14:editId="63A9CD62">
            <wp:extent cx="5400040" cy="24320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4B3" w14:textId="77777777" w:rsidR="002361F6" w:rsidRDefault="002361F6" w:rsidP="002361F6">
      <w:pPr>
        <w:pStyle w:val="Ttulo3"/>
      </w:pPr>
      <w:bookmarkStart w:id="55" w:name="_Toc83741044"/>
      <w:r>
        <w:lastRenderedPageBreak/>
        <w:t>Comprobación en el navegador</w:t>
      </w:r>
      <w:bookmarkEnd w:id="55"/>
    </w:p>
    <w:p w14:paraId="79C0C4E0" w14:textId="3A88F3DD" w:rsidR="000D1481" w:rsidRPr="000D1481" w:rsidRDefault="002361F6" w:rsidP="000D1481">
      <w:pPr>
        <w:spacing w:after="0" w:line="240" w:lineRule="auto"/>
      </w:pPr>
      <w:r>
        <w:rPr>
          <w:noProof/>
        </w:rPr>
        <w:drawing>
          <wp:inline distT="0" distB="0" distL="0" distR="0" wp14:anchorId="3300347C" wp14:editId="60409C70">
            <wp:extent cx="5400040" cy="19831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481">
        <w:br w:type="page"/>
      </w:r>
    </w:p>
    <w:p w14:paraId="218F16CD" w14:textId="122350D8" w:rsidR="00C73D32" w:rsidRDefault="00C73D32" w:rsidP="00C73D32">
      <w:pPr>
        <w:pStyle w:val="Ttulo1"/>
      </w:pPr>
      <w:bookmarkStart w:id="56" w:name="_Toc83741045"/>
      <w:r>
        <w:lastRenderedPageBreak/>
        <w:t>Conclusión</w:t>
      </w:r>
      <w:bookmarkEnd w:id="56"/>
    </w:p>
    <w:p w14:paraId="6FE12337" w14:textId="6A319BEE" w:rsidR="00547E0C" w:rsidRDefault="00547E0C" w:rsidP="00547E0C">
      <w:r>
        <w:t>Con este trabajo he entendido las funciones y el uso de variables en ellas y como parámetros.</w:t>
      </w:r>
      <w:r w:rsidR="00F8551E">
        <w:t xml:space="preserve"> También he cometido errores a propósito para </w:t>
      </w:r>
      <w:r w:rsidR="002E3EF6">
        <w:t>ver el código de error y poder solucionarlo</w:t>
      </w:r>
    </w:p>
    <w:p w14:paraId="0C37E8F5" w14:textId="533A2D2E" w:rsidR="002E3EF6" w:rsidRPr="002E3EF6" w:rsidRDefault="002E3EF6" w:rsidP="00547E0C">
      <w:pPr>
        <w:rPr>
          <w:u w:val="single"/>
        </w:rPr>
      </w:pPr>
      <w:r>
        <w:t>He observado que el uso de funciones es similar a como lo utilizamos en Java</w:t>
      </w:r>
    </w:p>
    <w:p w14:paraId="18C29985" w14:textId="3358AE61" w:rsidR="00547E0C" w:rsidRPr="00547E0C" w:rsidRDefault="00547E0C" w:rsidP="00547E0C">
      <w:r>
        <w:t xml:space="preserve">He conseguido arreglar el ejercicio del anterior trabajo en el que intenté usar </w:t>
      </w:r>
      <w:r w:rsidR="00A07B88">
        <w:t>funciones,</w:t>
      </w:r>
      <w:r>
        <w:t xml:space="preserve"> pero no lo logré.</w:t>
      </w:r>
      <w:r w:rsidR="00F8551E">
        <w:t xml:space="preserve"> </w:t>
      </w:r>
    </w:p>
    <w:p w14:paraId="1FF25EAF" w14:textId="30272E8D" w:rsidR="002E3EF6" w:rsidRPr="002E3EF6" w:rsidRDefault="00005A7C" w:rsidP="002E3EF6">
      <w:pPr>
        <w:pStyle w:val="Ttulo1"/>
      </w:pPr>
      <w:bookmarkStart w:id="57" w:name="_Toc83741046"/>
      <w:r>
        <w:t>Bibliografía</w:t>
      </w:r>
      <w:bookmarkEnd w:id="57"/>
    </w:p>
    <w:p w14:paraId="0EBF15D9" w14:textId="1DA1F736" w:rsidR="00A80040" w:rsidRDefault="002E3EF6">
      <w:hyperlink r:id="rId50" w:history="1">
        <w:r w:rsidRPr="00873B3B">
          <w:rPr>
            <w:rStyle w:val="Hipervnculo"/>
          </w:rPr>
          <w:t>https://www.php.net/manual/es/functions.user-defined.php</w:t>
        </w:r>
      </w:hyperlink>
    </w:p>
    <w:p w14:paraId="3054B3EF" w14:textId="316C8575" w:rsidR="002E3EF6" w:rsidRDefault="002E3EF6">
      <w:r w:rsidRPr="002E3EF6">
        <w:t>https://www.php.net/manual/es/functions.arguments.php</w:t>
      </w:r>
    </w:p>
    <w:sectPr w:rsidR="002E3EF6" w:rsidSect="0030172C">
      <w:headerReference w:type="default" r:id="rId51"/>
      <w:footerReference w:type="default" r:id="rId52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17167" w14:textId="77777777" w:rsidR="007475BD" w:rsidRDefault="007475BD">
      <w:pPr>
        <w:spacing w:after="0" w:line="240" w:lineRule="auto"/>
      </w:pPr>
      <w:r>
        <w:separator/>
      </w:r>
    </w:p>
  </w:endnote>
  <w:endnote w:type="continuationSeparator" w:id="0">
    <w:p w14:paraId="3FAD943D" w14:textId="77777777" w:rsidR="007475BD" w:rsidRDefault="00747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26A19" w14:textId="77777777" w:rsidR="00D501F6" w:rsidRDefault="007475BD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D16F40">
          <w:rPr>
            <w:lang w:val="es-ES"/>
          </w:rPr>
          <w:t>daw214</w:t>
        </w:r>
      </w:sdtContent>
    </w:sdt>
    <w:r>
      <w:rPr>
        <w:noProof/>
      </w:rPr>
      <w:pict w14:anchorId="6B6ACE74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2049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>
            <w:txbxContent>
              <w:p w14:paraId="14219FBF" w14:textId="77777777" w:rsidR="00D501F6" w:rsidRDefault="004371CD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521832">
                  <w:rPr>
                    <w:i/>
                    <w:noProof/>
                    <w:color w:val="FFFFFF"/>
                    <w:sz w:val="32"/>
                  </w:rPr>
                  <w:t>14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8A954" w14:textId="77777777" w:rsidR="007475BD" w:rsidRDefault="007475BD">
      <w:pPr>
        <w:spacing w:after="0" w:line="240" w:lineRule="auto"/>
      </w:pPr>
      <w:r>
        <w:separator/>
      </w:r>
    </w:p>
  </w:footnote>
  <w:footnote w:type="continuationSeparator" w:id="0">
    <w:p w14:paraId="39A1DE02" w14:textId="77777777" w:rsidR="007475BD" w:rsidRDefault="007475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73276D79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69D03252" w14:textId="77777777" w:rsidR="00D501F6" w:rsidRDefault="007475BD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2FB859A1">
              <v:rect id="Rectangle 6" o:spid="_x0000_s2051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juyyKY&#10;AQAAIg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4E53442A">
              <v:line id="Straight Connector 7" o:spid="_x0000_s2050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DM&#10;qJ7Q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4A9FAB33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52">
      <o:colormru v:ext="edit" colors="#cceda5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1DE"/>
    <w:rsid w:val="00000059"/>
    <w:rsid w:val="00005A7C"/>
    <w:rsid w:val="00052CC3"/>
    <w:rsid w:val="00056072"/>
    <w:rsid w:val="00060961"/>
    <w:rsid w:val="0007107F"/>
    <w:rsid w:val="0008618A"/>
    <w:rsid w:val="000A58AD"/>
    <w:rsid w:val="000D1481"/>
    <w:rsid w:val="000F07D7"/>
    <w:rsid w:val="00102DB3"/>
    <w:rsid w:val="001063E6"/>
    <w:rsid w:val="00153F2F"/>
    <w:rsid w:val="001D03B4"/>
    <w:rsid w:val="002361F6"/>
    <w:rsid w:val="002578F6"/>
    <w:rsid w:val="002D2606"/>
    <w:rsid w:val="002E3EF6"/>
    <w:rsid w:val="002E5006"/>
    <w:rsid w:val="0030172C"/>
    <w:rsid w:val="00305372"/>
    <w:rsid w:val="00337C40"/>
    <w:rsid w:val="004371CD"/>
    <w:rsid w:val="004663EC"/>
    <w:rsid w:val="004760CA"/>
    <w:rsid w:val="004918A6"/>
    <w:rsid w:val="00495C6D"/>
    <w:rsid w:val="00521832"/>
    <w:rsid w:val="0052436D"/>
    <w:rsid w:val="00543014"/>
    <w:rsid w:val="00547E0C"/>
    <w:rsid w:val="0056425B"/>
    <w:rsid w:val="0056729A"/>
    <w:rsid w:val="005C05E8"/>
    <w:rsid w:val="006001DE"/>
    <w:rsid w:val="00640F44"/>
    <w:rsid w:val="006B054B"/>
    <w:rsid w:val="00703BF4"/>
    <w:rsid w:val="00724F9C"/>
    <w:rsid w:val="007475BD"/>
    <w:rsid w:val="00763257"/>
    <w:rsid w:val="0078519E"/>
    <w:rsid w:val="007E1398"/>
    <w:rsid w:val="0082009F"/>
    <w:rsid w:val="0082057E"/>
    <w:rsid w:val="009110EE"/>
    <w:rsid w:val="00954755"/>
    <w:rsid w:val="0096151C"/>
    <w:rsid w:val="009F60F1"/>
    <w:rsid w:val="00A07B88"/>
    <w:rsid w:val="00A13E17"/>
    <w:rsid w:val="00A66D7F"/>
    <w:rsid w:val="00A80040"/>
    <w:rsid w:val="00A909E1"/>
    <w:rsid w:val="00AA0F65"/>
    <w:rsid w:val="00AD1B15"/>
    <w:rsid w:val="00BB14EB"/>
    <w:rsid w:val="00BC16BE"/>
    <w:rsid w:val="00BF7DCF"/>
    <w:rsid w:val="00C12EA6"/>
    <w:rsid w:val="00C346FA"/>
    <w:rsid w:val="00C73D32"/>
    <w:rsid w:val="00C863CC"/>
    <w:rsid w:val="00C9142A"/>
    <w:rsid w:val="00CC5009"/>
    <w:rsid w:val="00CE1183"/>
    <w:rsid w:val="00D043C2"/>
    <w:rsid w:val="00D16F40"/>
    <w:rsid w:val="00D501F6"/>
    <w:rsid w:val="00D547BC"/>
    <w:rsid w:val="00D62992"/>
    <w:rsid w:val="00D977DE"/>
    <w:rsid w:val="00E700F9"/>
    <w:rsid w:val="00EA3CBE"/>
    <w:rsid w:val="00EE2573"/>
    <w:rsid w:val="00F0454F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C68FF"/>
    <w:rsid w:val="00FD010B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cceda5"/>
    </o:shapedefaults>
    <o:shapelayout v:ext="edit">
      <o:idmap v:ext="edit" data="1"/>
    </o:shapelayout>
  </w:shapeDefaults>
  <w:decimalSymbol w:val=","/>
  <w:listSeparator w:val=";"/>
  <w14:docId w14:val="489C19EA"/>
  <w15:docId w15:val="{3962686F-1691-4518-99A8-3B70F2195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php.net/manual/es/functions.user-defined.ph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91B06-5529-4C4E-8271-DB78DD4F7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561</TotalTime>
  <Pages>24</Pages>
  <Words>1436</Words>
  <Characters>7900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26</cp:revision>
  <dcterms:created xsi:type="dcterms:W3CDTF">2021-09-21T14:08:00Z</dcterms:created>
  <dcterms:modified xsi:type="dcterms:W3CDTF">2021-09-28T15:06:00Z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