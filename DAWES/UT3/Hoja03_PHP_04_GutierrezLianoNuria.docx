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D88935" w14:textId="77777777" w:rsidR="00D501F6" w:rsidRDefault="00570427">
      <w:r>
        <w:rPr>
          <w:noProof/>
        </w:rPr>
        <w:pict w14:anchorId="53B5D4D0"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" fillcolor="#272727 [2749]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" fillcolor="#272727 [2749]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" fillcolor="#272727 [2749]" stroked="f">
                <v:textbox style="mso-next-textbox:#Cuadro de texto 4">
                  <w:txbxContent>
                    <w:p w14:paraId="7B7F381D" w14:textId="45E1BDC2" w:rsidR="00D501F6" w:rsidRPr="000E0F01" w:rsidRDefault="00FA7162" w:rsidP="00FA7162">
                      <w:pPr>
                        <w:jc w:val="center"/>
                        <w:rPr>
                          <w:u w:val="single"/>
                        </w:rPr>
                      </w:pPr>
                      <w:r w:rsidRPr="00FA7162">
                        <w:rPr>
                          <w:color w:val="FFFFFF"/>
                          <w:sz w:val="96"/>
                        </w:rPr>
                        <w:t>Hoja0</w:t>
                      </w:r>
                      <w:r w:rsidR="00EA5235">
                        <w:rPr>
                          <w:color w:val="FFFFFF"/>
                          <w:sz w:val="96"/>
                        </w:rPr>
                        <w:t>3</w:t>
                      </w:r>
                      <w:r w:rsidRPr="00FA7162">
                        <w:rPr>
                          <w:color w:val="FFFFFF"/>
                          <w:sz w:val="96"/>
                        </w:rPr>
                        <w:t>_PHP_0</w:t>
                      </w:r>
                      <w:r w:rsidR="00EA5235">
                        <w:rPr>
                          <w:color w:val="FFFFFF"/>
                          <w:sz w:val="96"/>
                        </w:rPr>
                        <w:t>4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" fillcolor="#272727 [2749]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" fillcolor="#272727 [2749]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" fillcolor="#272727 [2749]" stroked="f">
                <v:textbox style="mso-next-textbox:#Cuadro de texto 8">
                  <w:txbxContent>
                    <w:p w14:paraId="3025845F" w14:textId="77777777"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14:paraId="2A540495" w14:textId="77777777"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 wp14:anchorId="01B20522" wp14:editId="257BAD77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 wp14:anchorId="14BA65FC" wp14:editId="4DE71E0E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85362728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14:paraId="751460CF" w14:textId="77777777" w:rsidR="00543014" w:rsidRDefault="00543014" w:rsidP="00543014">
          <w:pPr>
            <w:pStyle w:val="TtuloTDC"/>
          </w:pPr>
          <w:r>
            <w:t>Índice</w:t>
          </w:r>
          <w:bookmarkEnd w:id="0"/>
        </w:p>
        <w:p w14:paraId="2F1066A5" w14:textId="297A9DCB" w:rsidR="008D26D1" w:rsidRDefault="004371CD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5362728" w:history="1">
            <w:r w:rsidR="008D26D1" w:rsidRPr="00F62D93">
              <w:rPr>
                <w:rStyle w:val="Hipervnculo"/>
                <w:noProof/>
              </w:rPr>
              <w:t>Índice</w:t>
            </w:r>
            <w:r w:rsidR="008D26D1">
              <w:rPr>
                <w:noProof/>
                <w:webHidden/>
              </w:rPr>
              <w:tab/>
            </w:r>
            <w:r w:rsidR="008D26D1">
              <w:rPr>
                <w:noProof/>
                <w:webHidden/>
              </w:rPr>
              <w:fldChar w:fldCharType="begin"/>
            </w:r>
            <w:r w:rsidR="008D26D1">
              <w:rPr>
                <w:noProof/>
                <w:webHidden/>
              </w:rPr>
              <w:instrText xml:space="preserve"> PAGEREF _Toc85362728 \h </w:instrText>
            </w:r>
            <w:r w:rsidR="008D26D1">
              <w:rPr>
                <w:noProof/>
                <w:webHidden/>
              </w:rPr>
            </w:r>
            <w:r w:rsidR="008D26D1">
              <w:rPr>
                <w:noProof/>
                <w:webHidden/>
              </w:rPr>
              <w:fldChar w:fldCharType="separate"/>
            </w:r>
            <w:r w:rsidR="008D26D1">
              <w:rPr>
                <w:noProof/>
                <w:webHidden/>
              </w:rPr>
              <w:t>2</w:t>
            </w:r>
            <w:r w:rsidR="008D26D1">
              <w:rPr>
                <w:noProof/>
                <w:webHidden/>
              </w:rPr>
              <w:fldChar w:fldCharType="end"/>
            </w:r>
          </w:hyperlink>
        </w:p>
        <w:p w14:paraId="233E8E00" w14:textId="00F56240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29" w:history="1">
            <w:r w:rsidRPr="00F62D93">
              <w:rPr>
                <w:rStyle w:val="Hipervnculo"/>
                <w:noProof/>
              </w:rPr>
              <w:t>Ejercicio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A6979" w14:textId="67CF7B15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0" w:history="1">
            <w:r w:rsidRPr="00F62D93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D07C6" w14:textId="652F33C8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1" w:history="1">
            <w:r w:rsidRPr="00F62D93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EFEEFA" w14:textId="69B15E68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2" w:history="1">
            <w:r w:rsidRPr="00F62D93">
              <w:rPr>
                <w:rStyle w:val="Hipervnculo"/>
                <w:noProof/>
              </w:rPr>
              <w:t>Ejercicio2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FC191" w14:textId="5D8139E8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3" w:history="1">
            <w:r w:rsidRPr="00F62D93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19BDD" w14:textId="5D221EF6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4" w:history="1">
            <w:r w:rsidRPr="00F62D93">
              <w:rPr>
                <w:rStyle w:val="Hipervnculo"/>
                <w:noProof/>
              </w:rPr>
              <w:t>Comprobante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2BFF" w14:textId="7E5EE287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5" w:history="1">
            <w:r w:rsidRPr="00F62D93">
              <w:rPr>
                <w:rStyle w:val="Hipervnculo"/>
                <w:noProof/>
              </w:rPr>
              <w:t>Ejercicio3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5D71E" w14:textId="645863B6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6" w:history="1">
            <w:r w:rsidRPr="00F62D93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A4894" w14:textId="25743BBF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7" w:history="1">
            <w:r w:rsidRPr="00F62D93">
              <w:rPr>
                <w:rStyle w:val="Hipervnculo"/>
                <w:noProof/>
              </w:rPr>
              <w:t>Comprobante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F35D2" w14:textId="22338011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8" w:history="1">
            <w:r w:rsidRPr="00F62D93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0B43F" w14:textId="7B2ADB9B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39" w:history="1">
            <w:r w:rsidRPr="00F62D93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B180" w14:textId="4F14408D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40" w:history="1">
            <w:r w:rsidRPr="00F62D93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94275" w14:textId="6F781C63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41" w:history="1">
            <w:r w:rsidRPr="00F62D93">
              <w:rPr>
                <w:rStyle w:val="Hipervnculo"/>
                <w:noProof/>
              </w:rPr>
              <w:t>Ejercicio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75CDF" w14:textId="59D427D7" w:rsidR="008D26D1" w:rsidRDefault="008D26D1">
          <w:pPr>
            <w:pStyle w:val="TDC3"/>
            <w:tabs>
              <w:tab w:val="left" w:pos="2339"/>
              <w:tab w:val="right" w:leader="dot" w:pos="8494"/>
            </w:tabs>
            <w:rPr>
              <w:noProof/>
              <w:lang w:val="es-ES" w:eastAsia="es-ES"/>
            </w:rPr>
          </w:pPr>
          <w:hyperlink w:anchor="_Toc85362742" w:history="1">
            <w:r w:rsidRPr="00F62D93">
              <w:rPr>
                <w:rStyle w:val="Hipervnculo"/>
                <w:noProof/>
              </w:rPr>
              <w:t>Captura del código</w:t>
            </w:r>
            <w:r>
              <w:rPr>
                <w:noProof/>
                <w:lang w:val="es-ES" w:eastAsia="es-ES"/>
              </w:rPr>
              <w:tab/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28CBB" w14:textId="35168F21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43" w:history="1">
            <w:r w:rsidRPr="00F62D93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DEB35" w14:textId="73D7A8C8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44" w:history="1">
            <w:r w:rsidRPr="00F62D93">
              <w:rPr>
                <w:rStyle w:val="Hipervnculo"/>
                <w:noProof/>
              </w:rPr>
              <w:t>Ejercicio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4FABE" w14:textId="3B09493C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45" w:history="1">
            <w:r w:rsidRPr="00F62D93">
              <w:rPr>
                <w:rStyle w:val="Hipervnculo"/>
                <w:noProof/>
              </w:rPr>
              <w:t xml:space="preserve">Captura del código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3FE21" w14:textId="459192FA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46" w:history="1">
            <w:r w:rsidRPr="00F62D93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8E6D2" w14:textId="22A53209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47" w:history="1">
            <w:r w:rsidRPr="00F62D93">
              <w:rPr>
                <w:rStyle w:val="Hipervnculo"/>
                <w:noProof/>
              </w:rPr>
              <w:t>Ejercicio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BCDEC" w14:textId="6E4B4C60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48" w:history="1">
            <w:r w:rsidRPr="00F62D93">
              <w:rPr>
                <w:rStyle w:val="Hipervnculo"/>
                <w:noProof/>
              </w:rPr>
              <w:t>Captura del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F7A315" w14:textId="41F44BCB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49" w:history="1">
            <w:r w:rsidRPr="00F62D93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8605B" w14:textId="785E29E2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50" w:history="1">
            <w:r w:rsidRPr="00F62D93">
              <w:rPr>
                <w:rStyle w:val="Hipervnculo"/>
                <w:noProof/>
              </w:rPr>
              <w:t>Ejercicio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4320" w14:textId="59BDE6F3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51" w:history="1">
            <w:r w:rsidRPr="00F62D93">
              <w:rPr>
                <w:rStyle w:val="Hipervnculo"/>
                <w:noProof/>
              </w:rPr>
              <w:t xml:space="preserve">Captura del código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CE1B7" w14:textId="6551DDA7" w:rsidR="008D26D1" w:rsidRDefault="008D26D1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52" w:history="1">
            <w:r w:rsidRPr="00F62D93">
              <w:rPr>
                <w:rStyle w:val="Hipervnculo"/>
                <w:noProof/>
              </w:rPr>
              <w:t>Comprobación en el navegador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C0113" w14:textId="0438D5B8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53" w:history="1">
            <w:r w:rsidRPr="00F62D93">
              <w:rPr>
                <w:rStyle w:val="Hipervnculo"/>
                <w:noProof/>
              </w:rPr>
              <w:t>Conclusión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1F657" w14:textId="6F44EA62" w:rsidR="008D26D1" w:rsidRDefault="008D26D1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5362754" w:history="1">
            <w:r w:rsidRPr="00F62D93">
              <w:rPr>
                <w:rStyle w:val="Hipervnculo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_Toc85362754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938CDB" w14:textId="3D84498A" w:rsidR="00543014" w:rsidRDefault="004371CD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498F890C" w14:textId="77777777" w:rsidR="00D501F6" w:rsidRDefault="00D501F6"/>
    <w:p w14:paraId="228962E2" w14:textId="77777777" w:rsidR="00D501F6" w:rsidRDefault="00005A7C">
      <w:r>
        <w:br w:type="page"/>
      </w:r>
    </w:p>
    <w:p w14:paraId="0BA3438F" w14:textId="77777777" w:rsidR="00D501F6" w:rsidRPr="00543014" w:rsidRDefault="00005A7C" w:rsidP="00543014">
      <w:pPr>
        <w:pStyle w:val="Ttulo1"/>
      </w:pPr>
      <w:bookmarkStart w:id="1" w:name="_Toc85362729"/>
      <w:r w:rsidRPr="00543014">
        <w:lastRenderedPageBreak/>
        <w:t>Ejercicio 1</w:t>
      </w:r>
      <w:bookmarkEnd w:id="1"/>
    </w:p>
    <w:p w14:paraId="02755089" w14:textId="77777777" w:rsidR="00D16F40" w:rsidRPr="00D16F40" w:rsidRDefault="006001DE" w:rsidP="006001DE">
      <w:pPr>
        <w:pStyle w:val="Ttulo3"/>
      </w:pPr>
      <w:bookmarkStart w:id="2" w:name="_Toc85362730"/>
      <w:r>
        <w:t>Captura del código</w:t>
      </w:r>
      <w:bookmarkEnd w:id="2"/>
    </w:p>
    <w:p w14:paraId="3B8D2F1B" w14:textId="414A6067" w:rsidR="00AE2017" w:rsidRDefault="00D62992" w:rsidP="00A574C4">
      <w:pPr>
        <w:spacing w:after="0" w:line="240" w:lineRule="auto"/>
      </w:pPr>
      <w:r>
        <w:t xml:space="preserve"> </w:t>
      </w:r>
      <w:r w:rsidR="00AA2A82">
        <w:rPr>
          <w:noProof/>
        </w:rPr>
        <w:drawing>
          <wp:inline distT="0" distB="0" distL="0" distR="0" wp14:anchorId="5D6113D3" wp14:editId="45431376">
            <wp:extent cx="5400040" cy="44272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837F" w14:textId="77777777" w:rsidR="006001DE" w:rsidRDefault="006001DE" w:rsidP="002D2606">
      <w:pPr>
        <w:pStyle w:val="Ttulo3"/>
      </w:pPr>
      <w:bookmarkStart w:id="3" w:name="_Toc85362731"/>
      <w:r>
        <w:lastRenderedPageBreak/>
        <w:t>Comprobación en el navegador</w:t>
      </w:r>
      <w:bookmarkEnd w:id="3"/>
    </w:p>
    <w:p w14:paraId="581E7C6C" w14:textId="04FA8AB7" w:rsidR="006001DE" w:rsidRDefault="00AA2A82" w:rsidP="00AA0F65">
      <w:pPr>
        <w:pStyle w:val="FrameContents"/>
      </w:pPr>
      <w:r>
        <w:rPr>
          <w:noProof/>
        </w:rPr>
        <w:drawing>
          <wp:inline distT="0" distB="0" distL="0" distR="0" wp14:anchorId="7048BF07" wp14:editId="6A3BB93F">
            <wp:extent cx="5400040" cy="32124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A604D2" wp14:editId="6D82F27B">
            <wp:extent cx="5400040" cy="16465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84F5F" wp14:editId="0BA9A490">
            <wp:extent cx="5400040" cy="183578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DBA6" w14:textId="6B468181" w:rsidR="00AA0F65" w:rsidRPr="0008618A" w:rsidRDefault="006001DE" w:rsidP="0058484E">
      <w:pPr>
        <w:pStyle w:val="Ttulo1"/>
      </w:pPr>
      <w:bookmarkStart w:id="4" w:name="_Toc85362732"/>
      <w:r>
        <w:lastRenderedPageBreak/>
        <w:t>Ejercicio2</w:t>
      </w:r>
      <w:bookmarkEnd w:id="4"/>
    </w:p>
    <w:p w14:paraId="7E464480" w14:textId="7766AD79" w:rsidR="004663EC" w:rsidRDefault="004663EC" w:rsidP="002D2606">
      <w:pPr>
        <w:pStyle w:val="Ttulo3"/>
      </w:pPr>
      <w:bookmarkStart w:id="5" w:name="_Toc85362733"/>
      <w:r>
        <w:t>Captura del código</w:t>
      </w:r>
      <w:bookmarkEnd w:id="5"/>
    </w:p>
    <w:p w14:paraId="0B2DF698" w14:textId="6E591E2D" w:rsidR="005D6A52" w:rsidRDefault="00AA0F65" w:rsidP="00CE42C5">
      <w:pPr>
        <w:pStyle w:val="FrameContents"/>
        <w:rPr>
          <w:noProof/>
        </w:rPr>
      </w:pPr>
      <w:r w:rsidRPr="00AA0F65">
        <w:rPr>
          <w:noProof/>
        </w:rPr>
        <w:t xml:space="preserve"> </w:t>
      </w:r>
      <w:r w:rsidR="00EA24FD">
        <w:rPr>
          <w:noProof/>
        </w:rPr>
        <w:drawing>
          <wp:inline distT="0" distB="0" distL="0" distR="0" wp14:anchorId="22A7B855" wp14:editId="15E2D0B9">
            <wp:extent cx="5400040" cy="39528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4FD">
        <w:rPr>
          <w:noProof/>
        </w:rPr>
        <w:drawing>
          <wp:inline distT="0" distB="0" distL="0" distR="0" wp14:anchorId="6BE7847B" wp14:editId="56F77B8D">
            <wp:extent cx="5400040" cy="15430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67B8" w14:textId="3152AD45" w:rsidR="004663EC" w:rsidRDefault="004663EC" w:rsidP="002D2606">
      <w:pPr>
        <w:pStyle w:val="Ttulo3"/>
      </w:pPr>
      <w:bookmarkStart w:id="6" w:name="_Toc85362734"/>
      <w:r>
        <w:lastRenderedPageBreak/>
        <w:t>Comprobante en el navegador</w:t>
      </w:r>
      <w:bookmarkEnd w:id="6"/>
    </w:p>
    <w:p w14:paraId="0BE20A43" w14:textId="4E8E6F87" w:rsidR="004663EC" w:rsidRPr="004663EC" w:rsidRDefault="00AA0F65" w:rsidP="004663EC">
      <w:r w:rsidRPr="00AA0F65">
        <w:rPr>
          <w:noProof/>
        </w:rPr>
        <w:t xml:space="preserve">  </w:t>
      </w:r>
      <w:r w:rsidR="00EA24FD">
        <w:rPr>
          <w:noProof/>
        </w:rPr>
        <w:drawing>
          <wp:inline distT="0" distB="0" distL="0" distR="0" wp14:anchorId="71344DA3" wp14:editId="6994574B">
            <wp:extent cx="5400040" cy="253428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4FD">
        <w:rPr>
          <w:noProof/>
        </w:rPr>
        <w:drawing>
          <wp:inline distT="0" distB="0" distL="0" distR="0" wp14:anchorId="49597FDC" wp14:editId="6452DE9C">
            <wp:extent cx="5400040" cy="16808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C994" w14:textId="3EE3EAB2" w:rsidR="00640F44" w:rsidRPr="00640F44" w:rsidRDefault="0008618A" w:rsidP="00C05485">
      <w:pPr>
        <w:pStyle w:val="Ttulo1"/>
      </w:pPr>
      <w:bookmarkStart w:id="7" w:name="_Toc85362735"/>
      <w:r>
        <w:lastRenderedPageBreak/>
        <w:t>Ejercicio3</w:t>
      </w:r>
      <w:bookmarkEnd w:id="7"/>
      <w:r w:rsidR="00D50F3C">
        <w:t xml:space="preserve"> </w:t>
      </w:r>
    </w:p>
    <w:p w14:paraId="17453A13" w14:textId="19C34F4E" w:rsidR="005D6A52" w:rsidRDefault="00C9142A" w:rsidP="00CE42C5">
      <w:pPr>
        <w:pStyle w:val="Ttulo3"/>
      </w:pPr>
      <w:bookmarkStart w:id="8" w:name="_Toc85362736"/>
      <w:r>
        <w:t>C</w:t>
      </w:r>
      <w:r w:rsidR="00640F44">
        <w:t>aptura del código</w:t>
      </w:r>
      <w:bookmarkEnd w:id="8"/>
    </w:p>
    <w:p w14:paraId="74C628CB" w14:textId="73219413" w:rsidR="00417630" w:rsidRPr="00417630" w:rsidRDefault="00D50F3C" w:rsidP="00417630">
      <w:r>
        <w:rPr>
          <w:noProof/>
        </w:rPr>
        <w:drawing>
          <wp:inline distT="0" distB="0" distL="0" distR="0" wp14:anchorId="3A8C18FE" wp14:editId="7410613E">
            <wp:extent cx="5400040" cy="290068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50F3C">
        <w:rPr>
          <w:noProof/>
        </w:rPr>
        <w:t xml:space="preserve">  </w:t>
      </w:r>
      <w:r>
        <w:rPr>
          <w:noProof/>
        </w:rPr>
        <w:drawing>
          <wp:inline distT="0" distB="0" distL="0" distR="0" wp14:anchorId="6A3A984F" wp14:editId="516F88E7">
            <wp:extent cx="5400040" cy="141414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7215" w14:textId="1B1759B0" w:rsidR="00C9142A" w:rsidRDefault="00C9142A" w:rsidP="00C9142A">
      <w:pPr>
        <w:pStyle w:val="Ttulo3"/>
      </w:pPr>
      <w:bookmarkStart w:id="9" w:name="_Toc85362737"/>
      <w:r>
        <w:lastRenderedPageBreak/>
        <w:t>Comprobante en el navegador</w:t>
      </w:r>
      <w:bookmarkEnd w:id="9"/>
    </w:p>
    <w:p w14:paraId="0D6F965A" w14:textId="48AF9444" w:rsidR="007E1398" w:rsidRDefault="0052436D" w:rsidP="00F63D8D">
      <w:pPr>
        <w:pStyle w:val="FrameContents"/>
        <w:rPr>
          <w:noProof/>
        </w:rPr>
      </w:pPr>
      <w:r w:rsidRPr="0052436D">
        <w:rPr>
          <w:noProof/>
        </w:rPr>
        <w:t xml:space="preserve"> </w:t>
      </w:r>
      <w:r w:rsidR="00D50F3C">
        <w:rPr>
          <w:noProof/>
        </w:rPr>
        <w:drawing>
          <wp:inline distT="0" distB="0" distL="0" distR="0" wp14:anchorId="39E7FF35" wp14:editId="1AAEEACA">
            <wp:extent cx="5400040" cy="449770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F3C" w:rsidRPr="00D50F3C">
        <w:rPr>
          <w:noProof/>
        </w:rPr>
        <w:t xml:space="preserve"> </w:t>
      </w:r>
      <w:r w:rsidR="00D50F3C">
        <w:rPr>
          <w:noProof/>
        </w:rPr>
        <w:drawing>
          <wp:inline distT="0" distB="0" distL="0" distR="0" wp14:anchorId="14F95EFA" wp14:editId="6BCAFB40">
            <wp:extent cx="5400040" cy="129857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0F3C">
        <w:rPr>
          <w:noProof/>
        </w:rPr>
        <w:drawing>
          <wp:inline distT="0" distB="0" distL="0" distR="0" wp14:anchorId="1AF1A6C0" wp14:editId="71795166">
            <wp:extent cx="5400040" cy="166179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DA3C" w14:textId="2ED929A2" w:rsidR="00D50F3C" w:rsidRPr="00D50F3C" w:rsidRDefault="00D50F3C" w:rsidP="00D50F3C">
      <w:pPr>
        <w:pStyle w:val="FrameContents"/>
        <w:jc w:val="center"/>
        <w:rPr>
          <w:b/>
          <w:bCs/>
          <w:sz w:val="32"/>
          <w:szCs w:val="32"/>
        </w:rPr>
      </w:pPr>
      <w:r w:rsidRPr="00D50F3C">
        <w:rPr>
          <w:b/>
          <w:bCs/>
          <w:noProof/>
          <w:sz w:val="32"/>
          <w:szCs w:val="32"/>
          <w:highlight w:val="yellow"/>
        </w:rPr>
        <w:t>El ejercicio 2 y el 3 están en los mismos ficheros</w:t>
      </w:r>
    </w:p>
    <w:p w14:paraId="29366AF0" w14:textId="5A5D4C72" w:rsidR="007E1398" w:rsidRPr="007E1398" w:rsidRDefault="007E1398" w:rsidP="004B0A37">
      <w:pPr>
        <w:pStyle w:val="Ttulo1"/>
      </w:pPr>
      <w:bookmarkStart w:id="10" w:name="_Toc85362738"/>
      <w:r>
        <w:lastRenderedPageBreak/>
        <w:t>Ejercicio 4</w:t>
      </w:r>
      <w:bookmarkEnd w:id="10"/>
    </w:p>
    <w:p w14:paraId="27B13F3F" w14:textId="2F470F61" w:rsidR="007E1398" w:rsidRDefault="007E1398" w:rsidP="007E1398">
      <w:pPr>
        <w:pStyle w:val="Ttulo3"/>
      </w:pPr>
      <w:bookmarkStart w:id="11" w:name="_Toc85362739"/>
      <w:r>
        <w:t>Captura del código</w:t>
      </w:r>
      <w:bookmarkEnd w:id="11"/>
    </w:p>
    <w:p w14:paraId="4C788064" w14:textId="7765B099" w:rsidR="007C0802" w:rsidRPr="007E1398" w:rsidRDefault="00B264D6" w:rsidP="007E1398">
      <w:r>
        <w:rPr>
          <w:noProof/>
        </w:rPr>
        <w:drawing>
          <wp:inline distT="0" distB="0" distL="0" distR="0" wp14:anchorId="4DC4B050" wp14:editId="133536F3">
            <wp:extent cx="5400040" cy="320802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4D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34D5FF" wp14:editId="5D2F94C8">
            <wp:extent cx="5400040" cy="146621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6B53C" w14:textId="46DB19BF" w:rsidR="007E1398" w:rsidRDefault="007E1398" w:rsidP="007E1398">
      <w:pPr>
        <w:pStyle w:val="Ttulo3"/>
      </w:pPr>
      <w:bookmarkStart w:id="12" w:name="_Toc85362740"/>
      <w:r>
        <w:lastRenderedPageBreak/>
        <w:t>Comprobación en el navegador</w:t>
      </w:r>
      <w:bookmarkEnd w:id="12"/>
    </w:p>
    <w:p w14:paraId="61CBF72F" w14:textId="3CF530C1" w:rsidR="007E1398" w:rsidRDefault="0052436D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6464A" w:themeColor="text2"/>
          <w:sz w:val="24"/>
        </w:rPr>
      </w:pPr>
      <w:r w:rsidRPr="0052436D">
        <w:rPr>
          <w:noProof/>
        </w:rPr>
        <w:t xml:space="preserve"> </w:t>
      </w:r>
      <w:r w:rsidR="00B264D6">
        <w:rPr>
          <w:noProof/>
        </w:rPr>
        <w:drawing>
          <wp:inline distT="0" distB="0" distL="0" distR="0" wp14:anchorId="42A41C27" wp14:editId="1322BF59">
            <wp:extent cx="5400040" cy="46234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6" w:rsidRPr="00B264D6">
        <w:rPr>
          <w:noProof/>
        </w:rPr>
        <w:t xml:space="preserve"> </w:t>
      </w:r>
      <w:r w:rsidR="00B264D6">
        <w:rPr>
          <w:noProof/>
        </w:rPr>
        <w:drawing>
          <wp:inline distT="0" distB="0" distL="0" distR="0" wp14:anchorId="7766FECA" wp14:editId="23066DF0">
            <wp:extent cx="5400040" cy="147637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64D6" w:rsidRPr="00B264D6">
        <w:rPr>
          <w:noProof/>
        </w:rPr>
        <w:t xml:space="preserve"> </w:t>
      </w:r>
      <w:r w:rsidR="00B264D6">
        <w:rPr>
          <w:noProof/>
        </w:rPr>
        <w:drawing>
          <wp:inline distT="0" distB="0" distL="0" distR="0" wp14:anchorId="4FDA9612" wp14:editId="5FA26A3C">
            <wp:extent cx="5400040" cy="12795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BC86" w14:textId="0BCB633A" w:rsidR="007E1398" w:rsidRPr="007E1398" w:rsidRDefault="007E1398" w:rsidP="00411799">
      <w:pPr>
        <w:pStyle w:val="Ttulo1"/>
      </w:pPr>
      <w:bookmarkStart w:id="13" w:name="_Toc85362741"/>
      <w:r>
        <w:lastRenderedPageBreak/>
        <w:t>Ejercicio 5</w:t>
      </w:r>
      <w:bookmarkEnd w:id="13"/>
    </w:p>
    <w:p w14:paraId="52BD6065" w14:textId="3E00D346" w:rsidR="007E1398" w:rsidRDefault="007E1398" w:rsidP="000A58AD">
      <w:pPr>
        <w:pStyle w:val="Ttulo3"/>
      </w:pPr>
      <w:bookmarkStart w:id="14" w:name="_Toc85362742"/>
      <w:r>
        <w:t>Captura del código</w:t>
      </w:r>
      <w:r w:rsidR="00F53637">
        <w:tab/>
      </w:r>
      <w:r w:rsidR="000E37F0">
        <w:rPr>
          <w:noProof/>
        </w:rPr>
        <w:drawing>
          <wp:inline distT="0" distB="0" distL="0" distR="0" wp14:anchorId="40B5ED56" wp14:editId="49B84A14">
            <wp:extent cx="5400040" cy="2496185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</w:p>
    <w:p w14:paraId="7F165593" w14:textId="337AA39D" w:rsidR="00E7401E" w:rsidRPr="00FC68FF" w:rsidRDefault="000E37F0" w:rsidP="00FC68FF">
      <w:r>
        <w:rPr>
          <w:noProof/>
        </w:rPr>
        <w:drawing>
          <wp:inline distT="0" distB="0" distL="0" distR="0" wp14:anchorId="02E38DEA" wp14:editId="4CDB8708">
            <wp:extent cx="5400040" cy="254063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EA9E" w14:textId="77777777" w:rsidR="007E1398" w:rsidRPr="007E1398" w:rsidRDefault="007E1398" w:rsidP="007E1398">
      <w:pPr>
        <w:pStyle w:val="Ttulo3"/>
      </w:pPr>
      <w:bookmarkStart w:id="15" w:name="_Toc85362743"/>
      <w:r>
        <w:lastRenderedPageBreak/>
        <w:t>Comprobación en el navegador</w:t>
      </w:r>
      <w:bookmarkEnd w:id="15"/>
    </w:p>
    <w:p w14:paraId="061EDF1B" w14:textId="2A6398AF" w:rsidR="00F53637" w:rsidRDefault="0052436D" w:rsidP="00FC68FF">
      <w:pPr>
        <w:pStyle w:val="FrameContents"/>
      </w:pPr>
      <w:r w:rsidRPr="0052436D">
        <w:rPr>
          <w:noProof/>
        </w:rPr>
        <w:t xml:space="preserve"> </w:t>
      </w:r>
      <w:r w:rsidR="000E37F0">
        <w:rPr>
          <w:noProof/>
        </w:rPr>
        <w:drawing>
          <wp:inline distT="0" distB="0" distL="0" distR="0" wp14:anchorId="46A89CBC" wp14:editId="13CA7616">
            <wp:extent cx="4476997" cy="2170059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8533" cy="217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F0" w:rsidRPr="000E37F0">
        <w:rPr>
          <w:noProof/>
        </w:rPr>
        <w:t xml:space="preserve"> </w:t>
      </w:r>
      <w:r w:rsidR="000E37F0">
        <w:rPr>
          <w:noProof/>
        </w:rPr>
        <w:drawing>
          <wp:inline distT="0" distB="0" distL="0" distR="0" wp14:anchorId="0AE8F64E" wp14:editId="40C42FD6">
            <wp:extent cx="4572000" cy="252040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9122" cy="2524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A54F" w14:textId="2E3F0449" w:rsidR="00AA0F65" w:rsidRDefault="00F53637" w:rsidP="003256BC">
      <w:pPr>
        <w:pStyle w:val="Ttulo1"/>
      </w:pPr>
      <w:bookmarkStart w:id="16" w:name="_Toc85362744"/>
      <w:r>
        <w:lastRenderedPageBreak/>
        <w:t>Ejercicio 6</w:t>
      </w:r>
      <w:bookmarkEnd w:id="16"/>
    </w:p>
    <w:p w14:paraId="2604BD13" w14:textId="3A74BDF4" w:rsidR="00F0454F" w:rsidRDefault="00F53637" w:rsidP="00F53637">
      <w:pPr>
        <w:pStyle w:val="Ttulo3"/>
      </w:pPr>
      <w:bookmarkStart w:id="17" w:name="_Toc85362745"/>
      <w:r>
        <w:t>Captura del código</w:t>
      </w:r>
      <w:r w:rsidR="009779D9" w:rsidRPr="009779D9">
        <w:rPr>
          <w:noProof/>
        </w:rPr>
        <w:t xml:space="preserve"> </w:t>
      </w:r>
      <w:r w:rsidR="009779D9">
        <w:rPr>
          <w:noProof/>
        </w:rPr>
        <w:drawing>
          <wp:inline distT="0" distB="0" distL="0" distR="0" wp14:anchorId="2252414D" wp14:editId="155F5CB5">
            <wp:extent cx="5400040" cy="210693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7"/>
    </w:p>
    <w:p w14:paraId="6F9F7EF9" w14:textId="4175FC09" w:rsidR="007759F0" w:rsidRPr="007759F0" w:rsidRDefault="009779D9" w:rsidP="007759F0">
      <w:r>
        <w:rPr>
          <w:noProof/>
        </w:rPr>
        <w:drawing>
          <wp:inline distT="0" distB="0" distL="0" distR="0" wp14:anchorId="6652C0C1" wp14:editId="50C2EB9D">
            <wp:extent cx="4785755" cy="2985469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9635" cy="29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0596" w14:textId="77777777" w:rsidR="00F0454F" w:rsidRDefault="00F53637" w:rsidP="0082057E">
      <w:pPr>
        <w:pStyle w:val="Ttulo3"/>
      </w:pPr>
      <w:bookmarkStart w:id="18" w:name="_Toc85362746"/>
      <w:r>
        <w:lastRenderedPageBreak/>
        <w:t>Comprobación en el navegador</w:t>
      </w:r>
      <w:bookmarkEnd w:id="18"/>
    </w:p>
    <w:p w14:paraId="3FB2D59D" w14:textId="175A2053" w:rsidR="00F53637" w:rsidRPr="0082057E" w:rsidRDefault="0052436D" w:rsidP="000A58AD">
      <w:pPr>
        <w:pStyle w:val="FrameContents"/>
      </w:pPr>
      <w:r w:rsidRPr="0052436D">
        <w:rPr>
          <w:noProof/>
        </w:rPr>
        <w:t xml:space="preserve"> </w:t>
      </w:r>
      <w:r w:rsidR="009779D9">
        <w:rPr>
          <w:noProof/>
        </w:rPr>
        <w:drawing>
          <wp:inline distT="0" distB="0" distL="0" distR="0" wp14:anchorId="6CB1C9EF" wp14:editId="0955798E">
            <wp:extent cx="4286992" cy="2286160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1701" cy="228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79D9" w:rsidRPr="009779D9">
        <w:rPr>
          <w:noProof/>
        </w:rPr>
        <w:t xml:space="preserve"> </w:t>
      </w:r>
      <w:r w:rsidR="009779D9">
        <w:rPr>
          <w:noProof/>
        </w:rPr>
        <w:drawing>
          <wp:inline distT="0" distB="0" distL="0" distR="0" wp14:anchorId="411517DB" wp14:editId="3D48E287">
            <wp:extent cx="2042555" cy="2398286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60308" cy="241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9A6F" w14:textId="15BEDB03" w:rsidR="00EA24FD" w:rsidRDefault="00EA24FD" w:rsidP="00EA24FD">
      <w:pPr>
        <w:pStyle w:val="Ttulo1"/>
      </w:pPr>
      <w:bookmarkStart w:id="19" w:name="_Toc85362747"/>
      <w:r>
        <w:lastRenderedPageBreak/>
        <w:t>Ejercicio 7</w:t>
      </w:r>
      <w:bookmarkEnd w:id="19"/>
    </w:p>
    <w:p w14:paraId="612D4D45" w14:textId="751D54D5" w:rsidR="00EA24FD" w:rsidRDefault="00EA24FD" w:rsidP="00EA24FD">
      <w:pPr>
        <w:pStyle w:val="Ttulo3"/>
      </w:pPr>
      <w:bookmarkStart w:id="20" w:name="_Toc85362748"/>
      <w:r>
        <w:t>Captura del código</w:t>
      </w:r>
      <w:r w:rsidR="00BE6E7F">
        <w:rPr>
          <w:noProof/>
        </w:rPr>
        <w:drawing>
          <wp:inline distT="0" distB="0" distL="0" distR="0" wp14:anchorId="014C70EF" wp14:editId="7214C739">
            <wp:extent cx="5400040" cy="317373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21FA2BB5" w14:textId="1148A68A" w:rsidR="00EA24FD" w:rsidRPr="007759F0" w:rsidRDefault="00BE6E7F" w:rsidP="00EA24FD">
      <w:r>
        <w:rPr>
          <w:noProof/>
        </w:rPr>
        <w:drawing>
          <wp:inline distT="0" distB="0" distL="0" distR="0" wp14:anchorId="2B29C796" wp14:editId="65C5B7F6">
            <wp:extent cx="5400040" cy="44710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B8EDB" w14:textId="222BBE02" w:rsidR="00EA24FD" w:rsidRDefault="00EA24FD" w:rsidP="00EA24FD">
      <w:pPr>
        <w:pStyle w:val="Ttulo3"/>
      </w:pPr>
      <w:bookmarkStart w:id="21" w:name="_Toc85362749"/>
      <w:r>
        <w:lastRenderedPageBreak/>
        <w:t>Comprobación en el navegador</w:t>
      </w:r>
      <w:bookmarkEnd w:id="21"/>
    </w:p>
    <w:p w14:paraId="03252693" w14:textId="04C2BD12" w:rsidR="00BE6E7F" w:rsidRPr="00BE6E7F" w:rsidRDefault="00BE6E7F" w:rsidP="00BE6E7F">
      <w:r>
        <w:rPr>
          <w:noProof/>
        </w:rPr>
        <w:drawing>
          <wp:inline distT="0" distB="0" distL="0" distR="0" wp14:anchorId="61D54A06" wp14:editId="7AD92522">
            <wp:extent cx="5400040" cy="285496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DC1562" wp14:editId="5D7B8CC3">
            <wp:extent cx="5400040" cy="25539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21B4" w14:textId="45214A4D" w:rsidR="00EA24FD" w:rsidRDefault="00EA24FD" w:rsidP="00EA24FD">
      <w:pPr>
        <w:pStyle w:val="Ttulo1"/>
      </w:pPr>
      <w:bookmarkStart w:id="22" w:name="_Toc85362750"/>
      <w:r>
        <w:lastRenderedPageBreak/>
        <w:t>Ejercicio 8</w:t>
      </w:r>
      <w:bookmarkEnd w:id="22"/>
    </w:p>
    <w:p w14:paraId="689DCE6E" w14:textId="23A6D93F" w:rsidR="00EA24FD" w:rsidRDefault="00EA24FD" w:rsidP="00EA24FD">
      <w:pPr>
        <w:pStyle w:val="Ttulo3"/>
      </w:pPr>
      <w:bookmarkStart w:id="23" w:name="_Toc85362751"/>
      <w:r>
        <w:t>Captura del código</w:t>
      </w:r>
      <w:r w:rsidR="000C5D6A" w:rsidRPr="000C5D6A">
        <w:rPr>
          <w:noProof/>
        </w:rPr>
        <w:t xml:space="preserve"> </w:t>
      </w:r>
      <w:r w:rsidR="000C5D6A">
        <w:rPr>
          <w:noProof/>
        </w:rPr>
        <w:drawing>
          <wp:inline distT="0" distB="0" distL="0" distR="0" wp14:anchorId="28E584BE" wp14:editId="4CF01B8C">
            <wp:extent cx="4239490" cy="3580933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0705" cy="359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p w14:paraId="09053C37" w14:textId="741E4642" w:rsidR="00EA24FD" w:rsidRPr="007759F0" w:rsidRDefault="000C5D6A" w:rsidP="00EA24FD">
      <w:r>
        <w:rPr>
          <w:noProof/>
        </w:rPr>
        <w:drawing>
          <wp:inline distT="0" distB="0" distL="0" distR="0" wp14:anchorId="487A4691" wp14:editId="652680B0">
            <wp:extent cx="5400040" cy="323913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3ACD3" w14:textId="466944BA" w:rsidR="00EA24FD" w:rsidRDefault="00EA24FD" w:rsidP="00EA24FD">
      <w:pPr>
        <w:pStyle w:val="Ttulo3"/>
      </w:pPr>
      <w:bookmarkStart w:id="24" w:name="_Toc85362752"/>
      <w:r>
        <w:lastRenderedPageBreak/>
        <w:t>Comprobación en el navegador</w:t>
      </w:r>
      <w:r w:rsidR="000C5D6A">
        <w:rPr>
          <w:noProof/>
        </w:rPr>
        <w:drawing>
          <wp:inline distT="0" distB="0" distL="0" distR="0" wp14:anchorId="4F7E713B" wp14:editId="40CAC039">
            <wp:extent cx="3705101" cy="2943081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8520" cy="294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4"/>
    </w:p>
    <w:p w14:paraId="5C115910" w14:textId="0D5DD592" w:rsidR="00EA05E4" w:rsidRDefault="000C5D6A" w:rsidP="000C5D6A">
      <w:pPr>
        <w:pStyle w:val="Ttulo5"/>
      </w:pPr>
      <w:r>
        <w:t>Suma</w:t>
      </w:r>
    </w:p>
    <w:p w14:paraId="63D701E1" w14:textId="115CFE2B" w:rsidR="000C5D6A" w:rsidRDefault="000C5D6A" w:rsidP="000C5D6A">
      <w:r>
        <w:rPr>
          <w:noProof/>
        </w:rPr>
        <w:drawing>
          <wp:inline distT="0" distB="0" distL="0" distR="0" wp14:anchorId="6558EE65" wp14:editId="2440EF15">
            <wp:extent cx="4417620" cy="1969332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9842" cy="197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CD185" w14:textId="77777777" w:rsidR="000C5D6A" w:rsidRDefault="000C5D6A" w:rsidP="000C5D6A">
      <w:pPr>
        <w:pStyle w:val="Ttulo5"/>
      </w:pPr>
      <w:r>
        <w:lastRenderedPageBreak/>
        <w:t>Resta</w:t>
      </w:r>
    </w:p>
    <w:p w14:paraId="378F6A0C" w14:textId="17795CE1" w:rsidR="000C5D6A" w:rsidRPr="000C5D6A" w:rsidRDefault="000C5D6A" w:rsidP="000C5D6A">
      <w:pPr>
        <w:pStyle w:val="Ttulo5"/>
      </w:pPr>
      <w:r w:rsidRPr="000C5D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0744C" wp14:editId="5F493B6B">
            <wp:extent cx="3856559" cy="1662545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80379" cy="167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B477" w14:textId="77777777" w:rsidR="000C5D6A" w:rsidRDefault="000C5D6A" w:rsidP="000C5D6A">
      <w:pPr>
        <w:pStyle w:val="Ttulo5"/>
      </w:pPr>
      <w:r>
        <w:t>Producto</w:t>
      </w:r>
    </w:p>
    <w:p w14:paraId="5A8BCAFF" w14:textId="68178596" w:rsidR="000C5D6A" w:rsidRDefault="000C5D6A" w:rsidP="000C5D6A">
      <w:pPr>
        <w:pStyle w:val="Ttulo5"/>
      </w:pPr>
      <w:r w:rsidRPr="000C5D6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6411F7" wp14:editId="094CF31E">
            <wp:extent cx="4039615" cy="1686296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8786" cy="17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984E" w14:textId="77777777" w:rsidR="000C5D6A" w:rsidRDefault="000C5D6A" w:rsidP="000C5D6A">
      <w:pPr>
        <w:pStyle w:val="Ttulo5"/>
      </w:pPr>
      <w:r>
        <w:t>Cociente</w:t>
      </w:r>
    </w:p>
    <w:p w14:paraId="79C0C4E0" w14:textId="4093B12E" w:rsidR="000D1481" w:rsidRPr="000D1481" w:rsidRDefault="000C5D6A" w:rsidP="000C5D6A">
      <w:pPr>
        <w:pStyle w:val="Ttulo5"/>
      </w:pPr>
      <w:r>
        <w:rPr>
          <w:noProof/>
        </w:rPr>
        <w:drawing>
          <wp:inline distT="0" distB="0" distL="0" distR="0" wp14:anchorId="7D00FD63" wp14:editId="2A220594">
            <wp:extent cx="4120737" cy="1660261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29180" cy="166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1481">
        <w:br w:type="page"/>
      </w:r>
    </w:p>
    <w:p w14:paraId="218F16CD" w14:textId="2D704270" w:rsidR="00C73D32" w:rsidRDefault="00C73D32" w:rsidP="00C73D32">
      <w:pPr>
        <w:pStyle w:val="Ttulo1"/>
      </w:pPr>
      <w:bookmarkStart w:id="25" w:name="_Toc85362753"/>
      <w:r>
        <w:lastRenderedPageBreak/>
        <w:t>Conclusión</w:t>
      </w:r>
      <w:bookmarkEnd w:id="25"/>
    </w:p>
    <w:p w14:paraId="6BD40DF7" w14:textId="038C6182" w:rsidR="007759F0" w:rsidRPr="001E4710" w:rsidRDefault="001E4710" w:rsidP="00915BF1">
      <w:r>
        <w:t xml:space="preserve">En esta actividad he aprendido a manejarme mejor con funciones y he comprendido </w:t>
      </w:r>
      <w:r w:rsidR="00915BF1">
        <w:t>el uso de las funciones predefinidas, también he aprendido a usar formularios con php y la importancia de conocer a fondo la etiqueta input</w:t>
      </w:r>
    </w:p>
    <w:p w14:paraId="6C57AD17" w14:textId="77777777" w:rsidR="007759F0" w:rsidRDefault="00005A7C" w:rsidP="007759F0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26" w:name="_Toc85362754"/>
      <w:r>
        <w:t>Bibliografía</w:t>
      </w:r>
      <w:bookmarkEnd w:id="26"/>
    </w:p>
    <w:p w14:paraId="05E9ADCE" w14:textId="05A516FE" w:rsidR="00B1476D" w:rsidRDefault="00570427" w:rsidP="00B77B51">
      <w:pPr>
        <w:rPr>
          <w:u w:val="single"/>
        </w:rPr>
      </w:pPr>
      <w:hyperlink r:id="rId47" w:history="1">
        <w:r w:rsidR="00915BF1" w:rsidRPr="0042214C">
          <w:rPr>
            <w:rStyle w:val="Hipervnculo"/>
          </w:rPr>
          <w:t>https://www.anerbarrena.com/value-radio-button-jquery-checked-1580/</w:t>
        </w:r>
      </w:hyperlink>
    </w:p>
    <w:p w14:paraId="6AA59B49" w14:textId="2A27226D" w:rsidR="00915BF1" w:rsidRDefault="00570427" w:rsidP="00B77B51">
      <w:pPr>
        <w:rPr>
          <w:u w:val="single"/>
        </w:rPr>
      </w:pPr>
      <w:hyperlink r:id="rId48" w:history="1">
        <w:r w:rsidR="00915BF1" w:rsidRPr="0042214C">
          <w:rPr>
            <w:rStyle w:val="Hipervnculo"/>
          </w:rPr>
          <w:t>https://www.programacion.com.py/web/php/post-get-y-request-en-php</w:t>
        </w:r>
      </w:hyperlink>
    </w:p>
    <w:p w14:paraId="7991CB65" w14:textId="266F23A6" w:rsidR="00915BF1" w:rsidRDefault="00570427" w:rsidP="00B77B51">
      <w:hyperlink r:id="rId49" w:history="1">
        <w:r w:rsidR="00915BF1" w:rsidRPr="0042214C">
          <w:rPr>
            <w:rStyle w:val="Hipervnculo"/>
          </w:rPr>
          <w:t>https://datoweb.com/post/14-como-poner-un-link-o-enlace-dentro-de-un-echo-php-ayuda/</w:t>
        </w:r>
      </w:hyperlink>
    </w:p>
    <w:p w14:paraId="516EB233" w14:textId="77777777" w:rsidR="00915BF1" w:rsidRPr="00915BF1" w:rsidRDefault="00915BF1" w:rsidP="00B77B51"/>
    <w:sectPr w:rsidR="00915BF1" w:rsidRPr="00915BF1" w:rsidSect="0030172C">
      <w:headerReference w:type="default" r:id="rId50"/>
      <w:footerReference w:type="default" r:id="rId51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FBA49" w14:textId="77777777" w:rsidR="00570427" w:rsidRDefault="00570427">
      <w:pPr>
        <w:spacing w:after="0" w:line="240" w:lineRule="auto"/>
      </w:pPr>
      <w:r>
        <w:separator/>
      </w:r>
    </w:p>
  </w:endnote>
  <w:endnote w:type="continuationSeparator" w:id="0">
    <w:p w14:paraId="20338ECD" w14:textId="77777777" w:rsidR="00570427" w:rsidRDefault="005704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26A19" w14:textId="77777777" w:rsidR="00D501F6" w:rsidRDefault="00570427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D16F40">
          <w:rPr>
            <w:lang w:val="es-ES"/>
          </w:rPr>
          <w:t>daw214</w:t>
        </w:r>
      </w:sdtContent>
    </w:sdt>
    <w:r>
      <w:rPr>
        <w:noProof/>
      </w:rPr>
      <w:pict w14:anchorId="6B6ACE74"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>
            <w:txbxContent>
              <w:p w14:paraId="14219FBF" w14:textId="77777777" w:rsidR="00D501F6" w:rsidRDefault="004371CD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521832">
                  <w:rPr>
                    <w:i/>
                    <w:noProof/>
                    <w:color w:val="FFFFFF"/>
                    <w:sz w:val="32"/>
                  </w:rPr>
                  <w:t>14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4526D" w14:textId="77777777" w:rsidR="00570427" w:rsidRDefault="00570427">
      <w:pPr>
        <w:spacing w:after="0" w:line="240" w:lineRule="auto"/>
      </w:pPr>
      <w:r>
        <w:separator/>
      </w:r>
    </w:p>
  </w:footnote>
  <w:footnote w:type="continuationSeparator" w:id="0">
    <w:p w14:paraId="2AA3446D" w14:textId="77777777" w:rsidR="00570427" w:rsidRDefault="005704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Sombreadoclaro-nfasis3"/>
      <w:tblW w:w="8645" w:type="dxa"/>
      <w:tblLook w:val="04A0" w:firstRow="1" w:lastRow="0" w:firstColumn="1" w:lastColumn="0" w:noHBand="0" w:noVBand="1"/>
    </w:tblPr>
    <w:tblGrid>
      <w:gridCol w:w="8645"/>
    </w:tblGrid>
    <w:tr w:rsidR="00D501F6" w14:paraId="73276D79" w14:textId="77777777" w:rsidTr="00D501F6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8645" w:type="dxa"/>
        </w:tcPr>
        <w:p w14:paraId="69D03252" w14:textId="77777777" w:rsidR="00D501F6" w:rsidRDefault="00570427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>
            <w:rPr>
              <w:noProof/>
              <w:color w:val="7F7F7F" w:themeColor="text1" w:themeTint="80"/>
            </w:rPr>
            <w:pict w14:anchorId="2FB859A1"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juyyKY&#10;AQAAIgMAAA4AAAAAAAAAAAAAAAAALgIAAGRycy9lMm9Eb2MueG1sUEsBAi0AFAAGAAgAAAAhADhu&#10;eZ3jAAAADQEAAA8AAAAAAAAAAAAAAAAA8gMAAGRycy9kb3ducmV2LnhtbFBLBQYAAAAABAAEAPMA&#10;AAACBQAAAAA=&#10;" fillcolor="#46464a" stroked="f"/>
            </w:pict>
          </w:r>
          <w:r>
            <w:rPr>
              <w:noProof/>
              <w:color w:val="7F7F7F" w:themeColor="text1" w:themeTint="80"/>
            </w:rPr>
            <w:pict w14:anchorId="4E53442A"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DM&#10;qJ7Q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14:paraId="4A9FAB33" w14:textId="77777777"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 w15:restartNumberingAfterBreak="0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 w15:restartNumberingAfterBreak="0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autoHyphenation/>
  <w:hyphenationZone w:val="425"/>
  <w:characterSpacingControl w:val="doNotCompress"/>
  <w:hdrShapeDefaults>
    <o:shapedefaults v:ext="edit" spidmax="2060">
      <o:colormru v:ext="edit" colors="#cceda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001DE"/>
    <w:rsid w:val="00000059"/>
    <w:rsid w:val="00005A7C"/>
    <w:rsid w:val="00052CC3"/>
    <w:rsid w:val="00056072"/>
    <w:rsid w:val="00060961"/>
    <w:rsid w:val="0007102C"/>
    <w:rsid w:val="0007107F"/>
    <w:rsid w:val="0008618A"/>
    <w:rsid w:val="000A58AD"/>
    <w:rsid w:val="000C5D6A"/>
    <w:rsid w:val="000D1481"/>
    <w:rsid w:val="000E0F01"/>
    <w:rsid w:val="000E37F0"/>
    <w:rsid w:val="000F07D7"/>
    <w:rsid w:val="00102DB3"/>
    <w:rsid w:val="001063E6"/>
    <w:rsid w:val="00153F2F"/>
    <w:rsid w:val="001642F0"/>
    <w:rsid w:val="001B724D"/>
    <w:rsid w:val="001D03B4"/>
    <w:rsid w:val="001E4710"/>
    <w:rsid w:val="002361F6"/>
    <w:rsid w:val="002578F6"/>
    <w:rsid w:val="0027477D"/>
    <w:rsid w:val="002D2606"/>
    <w:rsid w:val="002E3EF6"/>
    <w:rsid w:val="002E5006"/>
    <w:rsid w:val="0030172C"/>
    <w:rsid w:val="00305372"/>
    <w:rsid w:val="003256BC"/>
    <w:rsid w:val="00337160"/>
    <w:rsid w:val="00337C40"/>
    <w:rsid w:val="00411799"/>
    <w:rsid w:val="00417630"/>
    <w:rsid w:val="004371CD"/>
    <w:rsid w:val="004417A1"/>
    <w:rsid w:val="004663EC"/>
    <w:rsid w:val="004760CA"/>
    <w:rsid w:val="004918A6"/>
    <w:rsid w:val="00495C6D"/>
    <w:rsid w:val="004B0A37"/>
    <w:rsid w:val="00521832"/>
    <w:rsid w:val="0052436D"/>
    <w:rsid w:val="00543014"/>
    <w:rsid w:val="00547E0C"/>
    <w:rsid w:val="00555A5A"/>
    <w:rsid w:val="0056425B"/>
    <w:rsid w:val="0056729A"/>
    <w:rsid w:val="00570427"/>
    <w:rsid w:val="0058484E"/>
    <w:rsid w:val="005C05E8"/>
    <w:rsid w:val="005D6A52"/>
    <w:rsid w:val="006001DE"/>
    <w:rsid w:val="006074EF"/>
    <w:rsid w:val="0063306B"/>
    <w:rsid w:val="00640F44"/>
    <w:rsid w:val="00650A18"/>
    <w:rsid w:val="006B054B"/>
    <w:rsid w:val="006E4D40"/>
    <w:rsid w:val="00703BF4"/>
    <w:rsid w:val="00724F9C"/>
    <w:rsid w:val="007475BD"/>
    <w:rsid w:val="00760A84"/>
    <w:rsid w:val="00763257"/>
    <w:rsid w:val="007759F0"/>
    <w:rsid w:val="0078519E"/>
    <w:rsid w:val="007C0802"/>
    <w:rsid w:val="007E1398"/>
    <w:rsid w:val="00813DDC"/>
    <w:rsid w:val="0082009F"/>
    <w:rsid w:val="0082057E"/>
    <w:rsid w:val="00880CC1"/>
    <w:rsid w:val="008D26D1"/>
    <w:rsid w:val="008E6217"/>
    <w:rsid w:val="008F5DFA"/>
    <w:rsid w:val="009110EE"/>
    <w:rsid w:val="009157E5"/>
    <w:rsid w:val="00915BF1"/>
    <w:rsid w:val="00920718"/>
    <w:rsid w:val="00954755"/>
    <w:rsid w:val="0096151C"/>
    <w:rsid w:val="009779D9"/>
    <w:rsid w:val="009F60F1"/>
    <w:rsid w:val="00A07B88"/>
    <w:rsid w:val="00A13E17"/>
    <w:rsid w:val="00A574C4"/>
    <w:rsid w:val="00A613D8"/>
    <w:rsid w:val="00A66D7F"/>
    <w:rsid w:val="00A80040"/>
    <w:rsid w:val="00A909E1"/>
    <w:rsid w:val="00AA0F65"/>
    <w:rsid w:val="00AA2A82"/>
    <w:rsid w:val="00AC028C"/>
    <w:rsid w:val="00AD1B15"/>
    <w:rsid w:val="00AE2017"/>
    <w:rsid w:val="00B1476D"/>
    <w:rsid w:val="00B264D6"/>
    <w:rsid w:val="00B42C37"/>
    <w:rsid w:val="00B7498E"/>
    <w:rsid w:val="00B77B51"/>
    <w:rsid w:val="00B931ED"/>
    <w:rsid w:val="00BA4342"/>
    <w:rsid w:val="00BB14EB"/>
    <w:rsid w:val="00BB49E4"/>
    <w:rsid w:val="00BC16BE"/>
    <w:rsid w:val="00BE6E7F"/>
    <w:rsid w:val="00BF7DCF"/>
    <w:rsid w:val="00C05485"/>
    <w:rsid w:val="00C12EA6"/>
    <w:rsid w:val="00C346FA"/>
    <w:rsid w:val="00C73D32"/>
    <w:rsid w:val="00C863CC"/>
    <w:rsid w:val="00C9142A"/>
    <w:rsid w:val="00CC5009"/>
    <w:rsid w:val="00CE1183"/>
    <w:rsid w:val="00CE42C5"/>
    <w:rsid w:val="00D043C2"/>
    <w:rsid w:val="00D05192"/>
    <w:rsid w:val="00D16F40"/>
    <w:rsid w:val="00D501F6"/>
    <w:rsid w:val="00D50F3C"/>
    <w:rsid w:val="00D547BC"/>
    <w:rsid w:val="00D62992"/>
    <w:rsid w:val="00D977DE"/>
    <w:rsid w:val="00E700F9"/>
    <w:rsid w:val="00E7401E"/>
    <w:rsid w:val="00EA05E4"/>
    <w:rsid w:val="00EA24FD"/>
    <w:rsid w:val="00EA3CBE"/>
    <w:rsid w:val="00EA5235"/>
    <w:rsid w:val="00EE2573"/>
    <w:rsid w:val="00F0454F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C68FF"/>
    <w:rsid w:val="00FD010B"/>
    <w:rsid w:val="00FE6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>
      <o:colormru v:ext="edit" colors="#cceda5"/>
    </o:shapedefaults>
    <o:shapelayout v:ext="edit">
      <o:idmap v:ext="edit" data="2"/>
    </o:shapelayout>
  </w:shapeDefaults>
  <w:decimalSymbol w:val=","/>
  <w:listSeparator w:val=";"/>
  <w14:docId w14:val="489C19EA"/>
  <w15:docId w15:val="{3962686F-1691-4518-99A8-3B70F2195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Descripcin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Borders>
        <w:top w:val="single" w:sz="8" w:space="0" w:color="BEAE98" w:themeColor="accent3"/>
        <w:bottom w:val="single" w:sz="8" w:space="0" w:color="BEAE98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www.anerbarrena.com/value-radio-button-jquery-checked-1580/" TargetMode="External"/><Relationship Id="rId50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programacion.com.py/web/php/post-get-y-request-en-php" TargetMode="External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datoweb.com/post/14-como-poner-un-link-o-enlace-dentro-de-un-echo-php-ayuda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091B06-5529-4C4E-8271-DB78DD4F72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1474</TotalTime>
  <Pages>20</Pages>
  <Words>564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Nuria Liaño</cp:lastModifiedBy>
  <cp:revision>43</cp:revision>
  <dcterms:created xsi:type="dcterms:W3CDTF">2021-09-21T14:08:00Z</dcterms:created>
  <dcterms:modified xsi:type="dcterms:W3CDTF">2021-10-17T09:33:00Z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