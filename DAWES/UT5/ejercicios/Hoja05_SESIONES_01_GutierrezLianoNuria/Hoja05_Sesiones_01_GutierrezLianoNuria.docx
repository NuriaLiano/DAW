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72FE" w14:textId="77777777" w:rsidR="00D501F6" w:rsidRDefault="002B2AD8">
      <w:r>
        <w:rPr>
          <w:noProof/>
        </w:rPr>
        <w:pict w14:anchorId="0DDB77F2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" fillcolor="#272727 [2749]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" fillcolor="#272727 [2749]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" fillcolor="#272727 [2749]" stroked="f">
                <v:textbox style="mso-next-textbox:#Cuadro de texto 4">
                  <w:txbxContent>
                    <w:p w14:paraId="63B221F6" w14:textId="3B117689" w:rsidR="00D501F6" w:rsidRPr="000E0F01" w:rsidRDefault="001A0ECD" w:rsidP="00FA7162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</w:t>
                      </w:r>
                      <w:r w:rsidR="00322810">
                        <w:rPr>
                          <w:color w:val="FFFFFF"/>
                          <w:sz w:val="96"/>
                        </w:rPr>
                        <w:t>5</w:t>
                      </w:r>
                      <w:r>
                        <w:rPr>
                          <w:color w:val="FFFFFF"/>
                          <w:sz w:val="96"/>
                        </w:rPr>
                        <w:t>_</w:t>
                      </w:r>
                      <w:r w:rsidR="00322810">
                        <w:rPr>
                          <w:color w:val="FFFFFF"/>
                          <w:sz w:val="96"/>
                        </w:rPr>
                        <w:t>SESIONES</w:t>
                      </w:r>
                      <w:r>
                        <w:rPr>
                          <w:color w:val="FFFFFF"/>
                          <w:sz w:val="96"/>
                        </w:rPr>
                        <w:t>_01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" fillcolor="#272727 [2749]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" fillcolor="#272727 [2749]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" fillcolor="#272727 [2749]" stroked="f">
                <v:textbox style="mso-next-textbox:#Cuadro de texto 8">
                  <w:txbxContent>
                    <w:p w14:paraId="49FF3374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5E65CBF8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37952A86" wp14:editId="708D2594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71E782DE" wp14:editId="59947243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87718371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78D975AD" w14:textId="77777777" w:rsidR="00543014" w:rsidRDefault="00543014" w:rsidP="00543014">
          <w:pPr>
            <w:pStyle w:val="TtuloTDC"/>
          </w:pPr>
          <w:r>
            <w:t>Índice</w:t>
          </w:r>
          <w:bookmarkEnd w:id="0"/>
        </w:p>
        <w:p w14:paraId="30687257" w14:textId="419A9477" w:rsidR="00082766" w:rsidRDefault="005D612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7718371" w:history="1">
            <w:r w:rsidR="00082766" w:rsidRPr="000341BE">
              <w:rPr>
                <w:rStyle w:val="Hipervnculo"/>
                <w:noProof/>
              </w:rPr>
              <w:t>Índice</w:t>
            </w:r>
            <w:r w:rsidR="00082766">
              <w:rPr>
                <w:noProof/>
                <w:webHidden/>
              </w:rPr>
              <w:tab/>
            </w:r>
            <w:r w:rsidR="00082766">
              <w:rPr>
                <w:noProof/>
                <w:webHidden/>
              </w:rPr>
              <w:fldChar w:fldCharType="begin"/>
            </w:r>
            <w:r w:rsidR="00082766">
              <w:rPr>
                <w:noProof/>
                <w:webHidden/>
              </w:rPr>
              <w:instrText xml:space="preserve"> PAGEREF _Toc87718371 \h </w:instrText>
            </w:r>
            <w:r w:rsidR="00082766">
              <w:rPr>
                <w:noProof/>
                <w:webHidden/>
              </w:rPr>
            </w:r>
            <w:r w:rsidR="00082766">
              <w:rPr>
                <w:noProof/>
                <w:webHidden/>
              </w:rPr>
              <w:fldChar w:fldCharType="separate"/>
            </w:r>
            <w:r w:rsidR="00082766">
              <w:rPr>
                <w:noProof/>
                <w:webHidden/>
              </w:rPr>
              <w:t>2</w:t>
            </w:r>
            <w:r w:rsidR="00082766">
              <w:rPr>
                <w:noProof/>
                <w:webHidden/>
              </w:rPr>
              <w:fldChar w:fldCharType="end"/>
            </w:r>
          </w:hyperlink>
        </w:p>
        <w:p w14:paraId="31F747C0" w14:textId="39F3ECD0" w:rsidR="00082766" w:rsidRDefault="0008276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72" w:history="1">
            <w:r w:rsidRPr="000341BE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869E9" w14:textId="32C0FA0A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73" w:history="1">
            <w:r w:rsidRPr="000341BE">
              <w:rPr>
                <w:rStyle w:val="Hipervnculo"/>
                <w:noProof/>
              </w:rPr>
              <w:t>Crear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415B0" w14:textId="4A8725FD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74" w:history="1">
            <w:r w:rsidRPr="000341BE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FF7E" w14:textId="4C7A2112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75" w:history="1">
            <w:r w:rsidRPr="000341BE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65699" w14:textId="52DBEDB3" w:rsidR="00082766" w:rsidRDefault="0008276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76" w:history="1">
            <w:r w:rsidRPr="000341BE">
              <w:rPr>
                <w:rStyle w:val="Hipervnculo"/>
                <w:noProof/>
              </w:rPr>
              <w:t>Ejercicio 2 y 3Proteger hoja de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4EC8C" w14:textId="2555AE6C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77" w:history="1">
            <w:r w:rsidRPr="000341BE">
              <w:rPr>
                <w:rStyle w:val="Hipervnculo"/>
                <w:noProof/>
              </w:rPr>
              <w:t>Comprobante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37CD9" w14:textId="0A2088FD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78" w:history="1">
            <w:r w:rsidRPr="000341BE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EB364" w14:textId="5ED3FC7D" w:rsidR="00082766" w:rsidRDefault="00082766" w:rsidP="00082766">
          <w:pPr>
            <w:pStyle w:val="TDC2"/>
            <w:tabs>
              <w:tab w:val="right" w:leader="dot" w:pos="8494"/>
            </w:tabs>
            <w:ind w:left="0"/>
            <w:rPr>
              <w:noProof/>
              <w:lang w:val="es-ES" w:eastAsia="es-ES"/>
            </w:rPr>
          </w:pPr>
          <w:hyperlink w:anchor="_Toc87718380" w:history="1">
            <w:r w:rsidRPr="000341BE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E15E" w14:textId="29D40096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81" w:history="1">
            <w:r w:rsidRPr="000341BE">
              <w:rPr>
                <w:rStyle w:val="Hipervnculo"/>
                <w:noProof/>
              </w:rPr>
              <w:t>Crear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6850D" w14:textId="434F7E41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82" w:history="1">
            <w:r w:rsidRPr="000341BE">
              <w:rPr>
                <w:rStyle w:val="Hipervnculo"/>
                <w:noProof/>
              </w:rPr>
              <w:drawing>
                <wp:inline distT="0" distB="0" distL="0" distR="0" wp14:anchorId="1B7FCB69" wp14:editId="10AB3C7C">
                  <wp:extent cx="5400040" cy="6048375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341BE">
              <w:rPr>
                <w:rStyle w:val="Hipervnculo"/>
                <w:noProof/>
              </w:rPr>
              <w:t xml:space="preserve"> </w:t>
            </w:r>
            <w:r w:rsidRPr="000341BE">
              <w:rPr>
                <w:rStyle w:val="Hipervnculo"/>
                <w:noProof/>
              </w:rPr>
              <w:lastRenderedPageBreak/>
              <w:drawing>
                <wp:inline distT="0" distB="0" distL="0" distR="0" wp14:anchorId="143C2383" wp14:editId="622B107C">
                  <wp:extent cx="5400040" cy="4942205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94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B1C83" w14:textId="2BB46F09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83" w:history="1">
            <w:r w:rsidRPr="000341BE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1B0CB" w14:textId="08A9B895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84" w:history="1">
            <w:r w:rsidRPr="000341BE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84878" w14:textId="49A36291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85" w:history="1">
            <w:bookmarkStart w:id="1" w:name="_Toc87718362"/>
            <w:r w:rsidRPr="000341BE">
              <w:rPr>
                <w:rStyle w:val="Hipervnculo"/>
                <w:noProof/>
              </w:rPr>
              <w:drawing>
                <wp:inline distT="0" distB="0" distL="0" distR="0" wp14:anchorId="29245238" wp14:editId="7172FAC5">
                  <wp:extent cx="3867150" cy="4892846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944" cy="489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EC94" w14:textId="13B712F5" w:rsidR="00082766" w:rsidRDefault="00082766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86" w:history="1">
            <w:r w:rsidRPr="000341BE">
              <w:rPr>
                <w:rStyle w:val="Hipervnculo"/>
                <w:noProof/>
              </w:rPr>
              <w:t>PARTE PDO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09A18" w14:textId="0D84B248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87" w:history="1">
            <w:r w:rsidRPr="000341BE">
              <w:rPr>
                <w:rStyle w:val="Hipervnculo"/>
                <w:noProof/>
              </w:rPr>
              <w:t>Llegada.php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6AA1" w14:textId="16D8CC7C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88" w:history="1">
            <w:r w:rsidRPr="000341BE">
              <w:rPr>
                <w:rStyle w:val="Hipervnculo"/>
                <w:noProof/>
              </w:rPr>
              <w:t>Registro.php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B6925" w14:textId="5F2709C7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89" w:history="1">
            <w:r w:rsidRPr="000341BE">
              <w:rPr>
                <w:rStyle w:val="Hipervnculo"/>
                <w:noProof/>
              </w:rPr>
              <w:t>ConexionBD.php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954B" w14:textId="7D60909E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90" w:history="1">
            <w:r w:rsidRPr="000341BE">
              <w:rPr>
                <w:rStyle w:val="Hipervnculo"/>
                <w:noProof/>
              </w:rPr>
              <w:t>crearTabla.php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4AF7" w14:textId="609AED52" w:rsidR="00082766" w:rsidRDefault="0008276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91" w:history="1">
            <w:r w:rsidRPr="000341BE">
              <w:rPr>
                <w:rStyle w:val="Hipervnculo"/>
                <w:noProof/>
              </w:rPr>
              <w:t>Principal.php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D514" w14:textId="014D822F" w:rsidR="00082766" w:rsidRDefault="0008276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92" w:history="1">
            <w:r w:rsidRPr="000341BE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01098" w14:textId="10E02E7A" w:rsidR="00082766" w:rsidRDefault="0008276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718393" w:history="1">
            <w:r w:rsidRPr="000341BE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617E9" w14:textId="22B97721" w:rsidR="00543014" w:rsidRDefault="005D6121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57F01285" w14:textId="77777777" w:rsidR="00D501F6" w:rsidRDefault="00D501F6"/>
    <w:p w14:paraId="30036018" w14:textId="77777777" w:rsidR="00D501F6" w:rsidRPr="00B42AA3" w:rsidRDefault="00005A7C">
      <w:pPr>
        <w:rPr>
          <w:u w:val="single"/>
        </w:rPr>
      </w:pPr>
      <w:r>
        <w:br w:type="page"/>
      </w:r>
    </w:p>
    <w:p w14:paraId="0C8A4227" w14:textId="77777777" w:rsidR="00D501F6" w:rsidRPr="00543014" w:rsidRDefault="00005A7C" w:rsidP="00543014">
      <w:pPr>
        <w:pStyle w:val="Ttulo1"/>
      </w:pPr>
      <w:bookmarkStart w:id="2" w:name="_Toc87718372"/>
      <w:r w:rsidRPr="00543014">
        <w:lastRenderedPageBreak/>
        <w:t>Ejercicio 1</w:t>
      </w:r>
      <w:bookmarkEnd w:id="2"/>
    </w:p>
    <w:p w14:paraId="2F1885F2" w14:textId="4D5EA5AC" w:rsidR="00D16F40" w:rsidRDefault="001A0ECD" w:rsidP="006001DE">
      <w:pPr>
        <w:pStyle w:val="Ttulo3"/>
      </w:pPr>
      <w:bookmarkStart w:id="3" w:name="_Toc87718373"/>
      <w:r>
        <w:t xml:space="preserve">Crear </w:t>
      </w:r>
      <w:r w:rsidR="00DD060E">
        <w:t>tabla</w:t>
      </w:r>
      <w:bookmarkEnd w:id="3"/>
    </w:p>
    <w:p w14:paraId="0AC22AE2" w14:textId="1264AA6A" w:rsidR="001A0ECD" w:rsidRDefault="00DD060E" w:rsidP="001A0ECD">
      <w:r>
        <w:rPr>
          <w:noProof/>
        </w:rPr>
        <w:drawing>
          <wp:inline distT="0" distB="0" distL="0" distR="0" wp14:anchorId="506AED57" wp14:editId="2E46181A">
            <wp:extent cx="3867150" cy="434372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9913" cy="43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472C1" wp14:editId="7DC53A90">
            <wp:extent cx="5286375" cy="298881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032" cy="29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60FA" w14:textId="77777777" w:rsidR="00DD060E" w:rsidRPr="001A0ECD" w:rsidRDefault="00DD060E" w:rsidP="001A0ECD"/>
    <w:p w14:paraId="55F3E662" w14:textId="77777777" w:rsidR="001A0ECD" w:rsidRDefault="001A0ECD" w:rsidP="001A0ECD">
      <w:pPr>
        <w:pStyle w:val="Ttulo3"/>
      </w:pPr>
      <w:bookmarkStart w:id="4" w:name="_Toc87718374"/>
      <w:r>
        <w:lastRenderedPageBreak/>
        <w:t>Comprobación en el navegador</w:t>
      </w:r>
      <w:bookmarkEnd w:id="4"/>
    </w:p>
    <w:p w14:paraId="08DA25FB" w14:textId="21BE6ABE" w:rsidR="001A0ECD" w:rsidRDefault="00DD060E" w:rsidP="001A0ECD">
      <w:r>
        <w:rPr>
          <w:noProof/>
        </w:rPr>
        <w:drawing>
          <wp:inline distT="0" distB="0" distL="0" distR="0" wp14:anchorId="025D90D8" wp14:editId="60290C01">
            <wp:extent cx="4762500" cy="306672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311" cy="30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AF7A" w14:textId="7E67A001" w:rsidR="00DD060E" w:rsidRDefault="00DD060E" w:rsidP="001A0ECD">
      <w:r>
        <w:rPr>
          <w:noProof/>
        </w:rPr>
        <w:drawing>
          <wp:inline distT="0" distB="0" distL="0" distR="0" wp14:anchorId="0854ECFB" wp14:editId="64FC0C96">
            <wp:extent cx="5400040" cy="21348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FB3C" w14:textId="3D9F135C" w:rsidR="00DD060E" w:rsidRPr="00D16F40" w:rsidRDefault="00DD060E" w:rsidP="00DD060E">
      <w:pPr>
        <w:pStyle w:val="Ttulo3"/>
      </w:pPr>
      <w:bookmarkStart w:id="5" w:name="_Toc87718375"/>
      <w:r>
        <w:t>Base de datos</w:t>
      </w:r>
      <w:bookmarkEnd w:id="5"/>
    </w:p>
    <w:p w14:paraId="68724C2F" w14:textId="77777777" w:rsidR="00DD060E" w:rsidRPr="001A0ECD" w:rsidRDefault="00DD060E" w:rsidP="001A0ECD"/>
    <w:p w14:paraId="4D6F8071" w14:textId="49C0F67B" w:rsidR="0034189B" w:rsidRDefault="001A0ECD" w:rsidP="00DD060E">
      <w:pPr>
        <w:pStyle w:val="Ttulo1"/>
      </w:pPr>
      <w:bookmarkStart w:id="6" w:name="_Toc87718376"/>
      <w:r>
        <w:lastRenderedPageBreak/>
        <w:t>Ejercicio 2</w:t>
      </w:r>
      <w:r w:rsidR="00DD060E">
        <w:t xml:space="preserve"> y 3Proteger hoja de reserva</w:t>
      </w:r>
      <w:r w:rsidR="00DD060E">
        <w:rPr>
          <w:noProof/>
        </w:rPr>
        <w:drawing>
          <wp:inline distT="0" distB="0" distL="0" distR="0" wp14:anchorId="02AA7F76" wp14:editId="3BCEF12A">
            <wp:extent cx="5400040" cy="441198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60E">
        <w:rPr>
          <w:noProof/>
        </w:rPr>
        <w:lastRenderedPageBreak/>
        <w:drawing>
          <wp:inline distT="0" distB="0" distL="0" distR="0" wp14:anchorId="71A7A40B" wp14:editId="1303051C">
            <wp:extent cx="5400040" cy="4248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0D1AFBB5" w14:textId="75E7C69B" w:rsidR="004663EC" w:rsidRDefault="004663EC" w:rsidP="002D2606">
      <w:pPr>
        <w:pStyle w:val="Ttulo3"/>
      </w:pPr>
      <w:bookmarkStart w:id="7" w:name="_Toc87718377"/>
      <w:r>
        <w:t>Comprobante en el navegador</w:t>
      </w:r>
      <w:bookmarkEnd w:id="7"/>
    </w:p>
    <w:p w14:paraId="5F370154" w14:textId="5C216A98" w:rsidR="004663EC" w:rsidRDefault="00DD060E" w:rsidP="004663EC">
      <w:r>
        <w:rPr>
          <w:noProof/>
        </w:rPr>
        <w:lastRenderedPageBreak/>
        <w:drawing>
          <wp:inline distT="0" distB="0" distL="0" distR="0" wp14:anchorId="4CBDE065" wp14:editId="4C1938F7">
            <wp:extent cx="4962525" cy="301988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7" cy="30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52A41" wp14:editId="7D634975">
            <wp:extent cx="5400040" cy="21691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32F80" wp14:editId="29ADCFE0">
            <wp:extent cx="5400040" cy="24530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8AF1" w14:textId="77777777" w:rsidR="00DD060E" w:rsidRPr="00D16F40" w:rsidRDefault="00DD060E" w:rsidP="00DD060E">
      <w:pPr>
        <w:pStyle w:val="Ttulo3"/>
      </w:pPr>
      <w:bookmarkStart w:id="8" w:name="_Toc87718378"/>
      <w:r>
        <w:lastRenderedPageBreak/>
        <w:t>Base de datos</w:t>
      </w:r>
      <w:bookmarkEnd w:id="8"/>
    </w:p>
    <w:p w14:paraId="002B3440" w14:textId="185C5165" w:rsidR="00B0637E" w:rsidRDefault="00DD060E" w:rsidP="000405A9">
      <w:pPr>
        <w:pStyle w:val="Ttulo3"/>
      </w:pPr>
      <w:bookmarkStart w:id="9" w:name="_Toc87718379"/>
      <w:r>
        <w:rPr>
          <w:noProof/>
        </w:rPr>
        <w:drawing>
          <wp:inline distT="0" distB="0" distL="0" distR="0" wp14:anchorId="2E356042" wp14:editId="60AC1830">
            <wp:extent cx="4676775" cy="318476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1311" cy="31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28AB4FD5" w14:textId="2884894E" w:rsidR="00DD060E" w:rsidRDefault="00DD060E" w:rsidP="00DD060E">
      <w:pPr>
        <w:pStyle w:val="Ttulo2"/>
      </w:pPr>
      <w:bookmarkStart w:id="10" w:name="_Toc87718380"/>
      <w:r>
        <w:t>Ejercicio 4</w:t>
      </w:r>
      <w:bookmarkEnd w:id="10"/>
    </w:p>
    <w:p w14:paraId="429360D5" w14:textId="77777777" w:rsidR="00322810" w:rsidRDefault="00DD060E" w:rsidP="00DD060E">
      <w:pPr>
        <w:pStyle w:val="Ttulo3"/>
      </w:pPr>
      <w:bookmarkStart w:id="11" w:name="_Toc87718381"/>
      <w:r>
        <w:t xml:space="preserve">Crear </w:t>
      </w:r>
      <w:r w:rsidR="00322810">
        <w:t>registro</w:t>
      </w:r>
      <w:bookmarkEnd w:id="11"/>
    </w:p>
    <w:p w14:paraId="53D02D16" w14:textId="472CB991" w:rsidR="00DD060E" w:rsidRDefault="00322810" w:rsidP="00DD060E">
      <w:pPr>
        <w:pStyle w:val="Ttulo3"/>
      </w:pPr>
      <w:bookmarkStart w:id="12" w:name="_Toc87718382"/>
      <w:r>
        <w:rPr>
          <w:noProof/>
        </w:rPr>
        <w:lastRenderedPageBreak/>
        <w:drawing>
          <wp:inline distT="0" distB="0" distL="0" distR="0" wp14:anchorId="73EF1604" wp14:editId="2C6D1B75">
            <wp:extent cx="5400040" cy="60483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81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3CF073" wp14:editId="4D93CF8D">
            <wp:extent cx="5400040" cy="49422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r>
        <w:t xml:space="preserve"> </w:t>
      </w:r>
    </w:p>
    <w:p w14:paraId="745E8007" w14:textId="31484C75" w:rsidR="00DD060E" w:rsidRDefault="00322810" w:rsidP="00DD060E">
      <w:pPr>
        <w:pStyle w:val="Ttulo3"/>
      </w:pPr>
      <w:bookmarkStart w:id="13" w:name="_Toc87718383"/>
      <w:r>
        <w:t>Comprobación en el navegador</w:t>
      </w:r>
      <w:bookmarkEnd w:id="13"/>
    </w:p>
    <w:p w14:paraId="3DAA01A4" w14:textId="272E4D21" w:rsidR="00322810" w:rsidRPr="00322810" w:rsidRDefault="00322810" w:rsidP="00322810">
      <w:r>
        <w:rPr>
          <w:noProof/>
        </w:rPr>
        <w:lastRenderedPageBreak/>
        <w:drawing>
          <wp:inline distT="0" distB="0" distL="0" distR="0" wp14:anchorId="18F95475" wp14:editId="1B06E06E">
            <wp:extent cx="3505200" cy="354641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1526" cy="35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8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C2C0C" wp14:editId="56B92464">
            <wp:extent cx="3924300" cy="344299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954" cy="34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810">
        <w:rPr>
          <w:noProof/>
        </w:rPr>
        <w:t xml:space="preserve"> </w:t>
      </w:r>
    </w:p>
    <w:p w14:paraId="209691DF" w14:textId="77777777" w:rsidR="00322810" w:rsidRDefault="00322810" w:rsidP="00DD060E">
      <w:pPr>
        <w:pStyle w:val="Ttulo3"/>
      </w:pPr>
      <w:bookmarkStart w:id="14" w:name="_Toc87718384"/>
      <w:r>
        <w:lastRenderedPageBreak/>
        <w:t>Base de datos</w:t>
      </w:r>
      <w:bookmarkEnd w:id="14"/>
    </w:p>
    <w:p w14:paraId="686280FB" w14:textId="1FEEA0AB" w:rsidR="00DD060E" w:rsidRDefault="00322810" w:rsidP="00DD060E">
      <w:pPr>
        <w:pStyle w:val="Ttulo3"/>
      </w:pPr>
      <w:bookmarkStart w:id="15" w:name="_Toc87718385"/>
      <w:r>
        <w:rPr>
          <w:noProof/>
        </w:rPr>
        <w:drawing>
          <wp:inline distT="0" distB="0" distL="0" distR="0" wp14:anchorId="5A7777A8" wp14:editId="34363DD3">
            <wp:extent cx="3867150" cy="48928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944" cy="48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7F9432EC" w14:textId="737293C6" w:rsidR="00DD060E" w:rsidRDefault="00DD060E" w:rsidP="00DD060E"/>
    <w:p w14:paraId="0D9BFF81" w14:textId="77777777" w:rsidR="00DD060E" w:rsidRPr="00DD060E" w:rsidRDefault="00DD060E" w:rsidP="00DD060E"/>
    <w:p w14:paraId="5762F359" w14:textId="77777777" w:rsidR="00B0637E" w:rsidRDefault="00B0637E" w:rsidP="00B0637E">
      <w:pPr>
        <w:pStyle w:val="Ttulo2"/>
      </w:pPr>
      <w:bookmarkStart w:id="16" w:name="_Toc87718386"/>
      <w:r>
        <w:lastRenderedPageBreak/>
        <w:t>PARTE PDO</w:t>
      </w:r>
      <w:bookmarkEnd w:id="16"/>
    </w:p>
    <w:p w14:paraId="746D1BCD" w14:textId="466A2C1D" w:rsidR="00916F2A" w:rsidRDefault="00916F2A" w:rsidP="00B0637E">
      <w:pPr>
        <w:pStyle w:val="Ttulo3"/>
      </w:pPr>
      <w:bookmarkStart w:id="17" w:name="_Toc87718387"/>
      <w:proofErr w:type="spellStart"/>
      <w:r>
        <w:t>Llegada.php</w:t>
      </w:r>
      <w:bookmarkEnd w:id="17"/>
      <w:proofErr w:type="spellEnd"/>
    </w:p>
    <w:p w14:paraId="722B3D5B" w14:textId="6B2FB00F" w:rsidR="00916F2A" w:rsidRDefault="00916F2A" w:rsidP="00916F2A">
      <w:pPr>
        <w:pStyle w:val="Ttulo6"/>
      </w:pPr>
      <w:r>
        <w:t>Código</w:t>
      </w:r>
    </w:p>
    <w:p w14:paraId="1F821BA6" w14:textId="68C594E9" w:rsidR="00867006" w:rsidRPr="00867006" w:rsidRDefault="00867006" w:rsidP="00867006">
      <w:r>
        <w:rPr>
          <w:noProof/>
        </w:rPr>
        <w:drawing>
          <wp:inline distT="0" distB="0" distL="0" distR="0" wp14:anchorId="7EEEAFBE" wp14:editId="6D6810C2">
            <wp:extent cx="3854087" cy="480401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255" cy="48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4BB6" w14:textId="7109D634" w:rsidR="00916F2A" w:rsidRDefault="00916F2A" w:rsidP="00916F2A">
      <w:pPr>
        <w:pStyle w:val="Ttulo6"/>
      </w:pPr>
      <w:r>
        <w:t>Comprobación</w:t>
      </w:r>
    </w:p>
    <w:p w14:paraId="216B76E3" w14:textId="32BCAED1" w:rsidR="00867006" w:rsidRPr="00867006" w:rsidRDefault="00867006" w:rsidP="00867006">
      <w:r>
        <w:rPr>
          <w:noProof/>
        </w:rPr>
        <w:drawing>
          <wp:inline distT="0" distB="0" distL="0" distR="0" wp14:anchorId="0B8B654A" wp14:editId="7DB987CB">
            <wp:extent cx="4469642" cy="205874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9421" cy="20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1D46" w14:textId="509308F3" w:rsidR="00916F2A" w:rsidRDefault="00916F2A" w:rsidP="00916F2A">
      <w:pPr>
        <w:pStyle w:val="Ttulo3"/>
      </w:pPr>
      <w:bookmarkStart w:id="18" w:name="_Toc87718388"/>
      <w:proofErr w:type="spellStart"/>
      <w:r>
        <w:lastRenderedPageBreak/>
        <w:t>Registro</w:t>
      </w:r>
      <w:r>
        <w:t>.php</w:t>
      </w:r>
      <w:bookmarkEnd w:id="18"/>
      <w:proofErr w:type="spellEnd"/>
    </w:p>
    <w:p w14:paraId="0F3BCD77" w14:textId="4C57E1C8" w:rsidR="00916F2A" w:rsidRDefault="00916F2A" w:rsidP="00916F2A">
      <w:pPr>
        <w:pStyle w:val="Ttulo6"/>
      </w:pPr>
      <w:r>
        <w:t>Código</w:t>
      </w:r>
    </w:p>
    <w:p w14:paraId="627D8082" w14:textId="1B49E60E" w:rsidR="00867006" w:rsidRPr="00867006" w:rsidRDefault="00867006" w:rsidP="00867006">
      <w:r>
        <w:rPr>
          <w:noProof/>
        </w:rPr>
        <w:lastRenderedPageBreak/>
        <w:drawing>
          <wp:inline distT="0" distB="0" distL="0" distR="0" wp14:anchorId="49CCB7B9" wp14:editId="546237C1">
            <wp:extent cx="5400040" cy="55638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0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208E4A" wp14:editId="3C0EDE6D">
            <wp:extent cx="5097439" cy="273094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623" cy="27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0934" w14:textId="2177C0E9" w:rsidR="00916F2A" w:rsidRDefault="00916F2A" w:rsidP="00916F2A">
      <w:pPr>
        <w:pStyle w:val="Ttulo6"/>
      </w:pPr>
      <w:r>
        <w:lastRenderedPageBreak/>
        <w:t>Comprobación</w:t>
      </w:r>
    </w:p>
    <w:p w14:paraId="0A305ECC" w14:textId="2F5BF103" w:rsidR="00867006" w:rsidRPr="00867006" w:rsidRDefault="00867006" w:rsidP="00867006">
      <w:r>
        <w:rPr>
          <w:noProof/>
        </w:rPr>
        <w:drawing>
          <wp:inline distT="0" distB="0" distL="0" distR="0" wp14:anchorId="7539BD27" wp14:editId="7EC52731">
            <wp:extent cx="3480179" cy="2732088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443" cy="27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C17F" w14:textId="6FE370F3" w:rsidR="00916F2A" w:rsidRDefault="00916F2A" w:rsidP="00916F2A">
      <w:pPr>
        <w:pStyle w:val="Ttulo3"/>
      </w:pPr>
      <w:bookmarkStart w:id="19" w:name="_Toc87718389"/>
      <w:proofErr w:type="spellStart"/>
      <w:r>
        <w:t>ConexionBD</w:t>
      </w:r>
      <w:r>
        <w:t>.php</w:t>
      </w:r>
      <w:bookmarkEnd w:id="19"/>
      <w:proofErr w:type="spellEnd"/>
    </w:p>
    <w:p w14:paraId="429AE20E" w14:textId="6C7D7A29" w:rsidR="00916F2A" w:rsidRDefault="00916F2A" w:rsidP="00916F2A">
      <w:pPr>
        <w:pStyle w:val="Ttulo6"/>
      </w:pPr>
      <w:r>
        <w:t>Código</w:t>
      </w:r>
    </w:p>
    <w:p w14:paraId="4ADF0069" w14:textId="50660D53" w:rsidR="00916F2A" w:rsidRDefault="00867006" w:rsidP="00867006">
      <w:r>
        <w:rPr>
          <w:noProof/>
        </w:rPr>
        <w:drawing>
          <wp:inline distT="0" distB="0" distL="0" distR="0" wp14:anchorId="789C881B" wp14:editId="30866BC8">
            <wp:extent cx="3698543" cy="133693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4486" cy="133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936" w14:textId="77777777" w:rsidR="00916F2A" w:rsidRDefault="00916F2A" w:rsidP="00916F2A">
      <w:pPr>
        <w:pStyle w:val="Ttulo3"/>
      </w:pPr>
      <w:bookmarkStart w:id="20" w:name="_Toc87718390"/>
      <w:proofErr w:type="spellStart"/>
      <w:r>
        <w:lastRenderedPageBreak/>
        <w:t>crearTabla.php</w:t>
      </w:r>
      <w:bookmarkEnd w:id="20"/>
      <w:proofErr w:type="spellEnd"/>
    </w:p>
    <w:p w14:paraId="130D4FAD" w14:textId="73C925C4" w:rsidR="00916F2A" w:rsidRDefault="00916F2A" w:rsidP="00916F2A">
      <w:pPr>
        <w:pStyle w:val="Ttulo6"/>
      </w:pPr>
      <w:r>
        <w:t>Código</w:t>
      </w:r>
    </w:p>
    <w:p w14:paraId="06BAB6DC" w14:textId="5099BB20" w:rsidR="00867006" w:rsidRPr="00867006" w:rsidRDefault="00867006" w:rsidP="00867006">
      <w:r>
        <w:rPr>
          <w:noProof/>
        </w:rPr>
        <w:drawing>
          <wp:inline distT="0" distB="0" distL="0" distR="0" wp14:anchorId="5CD54347" wp14:editId="425CF0FE">
            <wp:extent cx="5400040" cy="402336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0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61F5D" wp14:editId="09F63C39">
            <wp:extent cx="5400040" cy="129921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5846" w14:textId="46710E14" w:rsidR="00916F2A" w:rsidRDefault="00916F2A" w:rsidP="00916F2A">
      <w:pPr>
        <w:pStyle w:val="Ttulo6"/>
      </w:pPr>
      <w:r>
        <w:t>Comprobación</w:t>
      </w:r>
    </w:p>
    <w:p w14:paraId="7A35F805" w14:textId="7410D65A" w:rsidR="00867006" w:rsidRPr="00867006" w:rsidRDefault="00867006" w:rsidP="00867006">
      <w:r>
        <w:rPr>
          <w:noProof/>
        </w:rPr>
        <w:drawing>
          <wp:inline distT="0" distB="0" distL="0" distR="0" wp14:anchorId="44FC4397" wp14:editId="1FFD1782">
            <wp:extent cx="5400040" cy="201231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6E1C" w14:textId="179903DE" w:rsidR="00082766" w:rsidRDefault="00082766" w:rsidP="00082766">
      <w:pPr>
        <w:pStyle w:val="Ttulo3"/>
      </w:pPr>
      <w:bookmarkStart w:id="21" w:name="_Toc87718391"/>
      <w:proofErr w:type="spellStart"/>
      <w:r>
        <w:lastRenderedPageBreak/>
        <w:t>Reserva</w:t>
      </w:r>
      <w:r>
        <w:t>.php</w:t>
      </w:r>
      <w:proofErr w:type="spellEnd"/>
    </w:p>
    <w:p w14:paraId="0ABCDA27" w14:textId="49CE47D1" w:rsidR="00082766" w:rsidRDefault="00082766" w:rsidP="00082766">
      <w:pPr>
        <w:pStyle w:val="Ttulo6"/>
      </w:pPr>
      <w:r>
        <w:t>Código</w:t>
      </w:r>
    </w:p>
    <w:p w14:paraId="09A6018F" w14:textId="13E42C7E" w:rsidR="00082766" w:rsidRPr="00082766" w:rsidRDefault="00082766" w:rsidP="00082766">
      <w:r>
        <w:rPr>
          <w:noProof/>
        </w:rPr>
        <w:lastRenderedPageBreak/>
        <w:drawing>
          <wp:inline distT="0" distB="0" distL="0" distR="0" wp14:anchorId="6BBB36D6" wp14:editId="13A97507">
            <wp:extent cx="5400040" cy="510476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7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40979D" wp14:editId="6205AC83">
            <wp:extent cx="5400040" cy="335089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0343" w14:textId="323C2E70" w:rsidR="00082766" w:rsidRPr="00082766" w:rsidRDefault="00082766" w:rsidP="00082766">
      <w:pPr>
        <w:pStyle w:val="Ttulo6"/>
        <w:rPr>
          <w:u w:val="single"/>
        </w:rPr>
      </w:pPr>
      <w:r>
        <w:lastRenderedPageBreak/>
        <w:t>C</w:t>
      </w:r>
      <w:r>
        <w:t>omprobante</w:t>
      </w:r>
    </w:p>
    <w:p w14:paraId="5F7629FF" w14:textId="77777777" w:rsidR="00082766" w:rsidRPr="00082766" w:rsidRDefault="00082766" w:rsidP="00082766"/>
    <w:p w14:paraId="70D07A4A" w14:textId="77777777" w:rsidR="00082766" w:rsidRDefault="00082766" w:rsidP="00867006">
      <w:pPr>
        <w:pStyle w:val="Ttulo3"/>
      </w:pPr>
    </w:p>
    <w:p w14:paraId="22B18F57" w14:textId="44865750" w:rsidR="00867006" w:rsidRDefault="00867006" w:rsidP="00867006">
      <w:pPr>
        <w:pStyle w:val="Ttulo3"/>
      </w:pPr>
      <w:proofErr w:type="spellStart"/>
      <w:r>
        <w:t>Principal</w:t>
      </w:r>
      <w:r>
        <w:t>.php</w:t>
      </w:r>
      <w:bookmarkEnd w:id="21"/>
      <w:proofErr w:type="spellEnd"/>
    </w:p>
    <w:p w14:paraId="10D4C763" w14:textId="6E83CF94" w:rsidR="00867006" w:rsidRDefault="00867006" w:rsidP="00867006">
      <w:pPr>
        <w:pStyle w:val="Ttulo6"/>
      </w:pPr>
      <w:r>
        <w:t>Código</w:t>
      </w:r>
    </w:p>
    <w:p w14:paraId="51BF5714" w14:textId="3CFAA075" w:rsidR="00867006" w:rsidRPr="00867006" w:rsidRDefault="00867006" w:rsidP="00867006">
      <w:r>
        <w:rPr>
          <w:noProof/>
        </w:rPr>
        <w:drawing>
          <wp:inline distT="0" distB="0" distL="0" distR="0" wp14:anchorId="75EA8842" wp14:editId="08EBF039">
            <wp:extent cx="5400040" cy="34645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DF14" w14:textId="77777777" w:rsidR="00867006" w:rsidRPr="00916F2A" w:rsidRDefault="00867006" w:rsidP="00867006">
      <w:pPr>
        <w:pStyle w:val="Ttulo6"/>
      </w:pPr>
      <w:r>
        <w:lastRenderedPageBreak/>
        <w:t>Comprobación</w:t>
      </w:r>
    </w:p>
    <w:p w14:paraId="2E11417E" w14:textId="5E5561B8" w:rsidR="00916F2A" w:rsidRPr="00916F2A" w:rsidRDefault="00867006" w:rsidP="00916F2A">
      <w:r>
        <w:rPr>
          <w:noProof/>
        </w:rPr>
        <w:drawing>
          <wp:inline distT="0" distB="0" distL="0" distR="0" wp14:anchorId="0C92C51C" wp14:editId="26EB92D0">
            <wp:extent cx="5400040" cy="36214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0EDF" w14:textId="77777777" w:rsidR="00916F2A" w:rsidRPr="00916F2A" w:rsidRDefault="00916F2A" w:rsidP="00916F2A"/>
    <w:p w14:paraId="109C40D3" w14:textId="11A48EE0" w:rsidR="000D1481" w:rsidRPr="000D1481" w:rsidRDefault="000D1481" w:rsidP="00B0637E">
      <w:pPr>
        <w:pStyle w:val="Ttulo3"/>
      </w:pPr>
      <w:r>
        <w:br w:type="page"/>
      </w:r>
    </w:p>
    <w:p w14:paraId="556F9E9A" w14:textId="26F1A4F6" w:rsidR="00C73D32" w:rsidRDefault="00C73D32" w:rsidP="00C73D32">
      <w:pPr>
        <w:pStyle w:val="Ttulo1"/>
      </w:pPr>
      <w:bookmarkStart w:id="22" w:name="_Toc87718392"/>
      <w:r>
        <w:lastRenderedPageBreak/>
        <w:t>Conclusión</w:t>
      </w:r>
      <w:bookmarkEnd w:id="22"/>
    </w:p>
    <w:p w14:paraId="333F1386" w14:textId="292E553A" w:rsidR="00867006" w:rsidRPr="00082766" w:rsidRDefault="00867006" w:rsidP="00B0637E">
      <w:pPr>
        <w:rPr>
          <w:u w:val="single"/>
        </w:rPr>
      </w:pPr>
      <w:r>
        <w:t>En esta practica he consolidado mis conocimientos en bases de datos. También he aprendido a manejar PDO y MYSQLI</w:t>
      </w:r>
      <w:r w:rsidR="00082766">
        <w:t xml:space="preserve">. </w:t>
      </w:r>
    </w:p>
    <w:p w14:paraId="36246821" w14:textId="77777777" w:rsidR="007759F0" w:rsidRDefault="00005A7C" w:rsidP="007759F0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23" w:name="_Toc87718393"/>
      <w:r>
        <w:t>Bibliografía</w:t>
      </w:r>
      <w:bookmarkEnd w:id="23"/>
    </w:p>
    <w:p w14:paraId="1CD115FE" w14:textId="678A9978" w:rsidR="00322810" w:rsidRDefault="00322810" w:rsidP="00B77B51">
      <w:hyperlink r:id="rId38" w:history="1">
        <w:r w:rsidRPr="00452F02">
          <w:rPr>
            <w:rStyle w:val="Hipervnculo"/>
          </w:rPr>
          <w:t>https://programadorphp.es/docs/php_manual_espanol/features.http-auth.html</w:t>
        </w:r>
      </w:hyperlink>
    </w:p>
    <w:p w14:paraId="20F42903" w14:textId="43B323BD" w:rsidR="00322810" w:rsidRDefault="00322810" w:rsidP="00B77B51">
      <w:hyperlink r:id="rId39" w:history="1">
        <w:r w:rsidRPr="00452F02">
          <w:rPr>
            <w:rStyle w:val="Hipervnculo"/>
          </w:rPr>
          <w:t>https://www.php.net/manual/es/function.mysql-num-rows.php</w:t>
        </w:r>
      </w:hyperlink>
    </w:p>
    <w:p w14:paraId="41D05527" w14:textId="77777777" w:rsidR="00322810" w:rsidRPr="00915BF1" w:rsidRDefault="00322810" w:rsidP="00B77B51"/>
    <w:sectPr w:rsidR="00322810" w:rsidRPr="00915BF1" w:rsidSect="0030172C">
      <w:headerReference w:type="default" r:id="rId40"/>
      <w:footerReference w:type="default" r:id="rId41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67812" w14:textId="77777777" w:rsidR="002B2AD8" w:rsidRDefault="002B2AD8">
      <w:pPr>
        <w:spacing w:after="0" w:line="240" w:lineRule="auto"/>
      </w:pPr>
      <w:r>
        <w:separator/>
      </w:r>
    </w:p>
  </w:endnote>
  <w:endnote w:type="continuationSeparator" w:id="0">
    <w:p w14:paraId="11B2FB05" w14:textId="77777777" w:rsidR="002B2AD8" w:rsidRDefault="002B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CCB2" w14:textId="77777777" w:rsidR="00D501F6" w:rsidRDefault="002B2AD8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D16F40">
          <w:rPr>
            <w:lang w:val="es-ES"/>
          </w:rPr>
          <w:t>daw214</w:t>
        </w:r>
      </w:sdtContent>
    </w:sdt>
    <w:r>
      <w:rPr>
        <w:noProof/>
      </w:rPr>
      <w:pict w14:anchorId="49BFF1F5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>
            <w:txbxContent>
              <w:p w14:paraId="3324BAD7" w14:textId="77777777" w:rsidR="00D501F6" w:rsidRDefault="005D6121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1A0ECD">
                  <w:rPr>
                    <w:i/>
                    <w:noProof/>
                    <w:color w:val="FFFFFF"/>
                    <w:sz w:val="32"/>
                  </w:rPr>
                  <w:t>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A2E19" w14:textId="77777777" w:rsidR="002B2AD8" w:rsidRDefault="002B2AD8">
      <w:pPr>
        <w:spacing w:after="0" w:line="240" w:lineRule="auto"/>
      </w:pPr>
      <w:r>
        <w:separator/>
      </w:r>
    </w:p>
  </w:footnote>
  <w:footnote w:type="continuationSeparator" w:id="0">
    <w:p w14:paraId="11CB8FD0" w14:textId="77777777" w:rsidR="002B2AD8" w:rsidRDefault="002B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33785222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0EFDA38F" w14:textId="77777777" w:rsidR="00D501F6" w:rsidRDefault="002B2AD8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643E2DEA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juyyKY&#10;AQAAIg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407453CF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DM&#10;qJ7Q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29F3AA22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1DE"/>
    <w:rsid w:val="00000059"/>
    <w:rsid w:val="00005A7C"/>
    <w:rsid w:val="000405A9"/>
    <w:rsid w:val="00052CC3"/>
    <w:rsid w:val="00056072"/>
    <w:rsid w:val="00060961"/>
    <w:rsid w:val="0007102C"/>
    <w:rsid w:val="0007107F"/>
    <w:rsid w:val="00082766"/>
    <w:rsid w:val="0008618A"/>
    <w:rsid w:val="000A58AD"/>
    <w:rsid w:val="000C5D6A"/>
    <w:rsid w:val="000D1481"/>
    <w:rsid w:val="000E0F01"/>
    <w:rsid w:val="000E37F0"/>
    <w:rsid w:val="000F07D7"/>
    <w:rsid w:val="00102DB3"/>
    <w:rsid w:val="001063E6"/>
    <w:rsid w:val="00153F2F"/>
    <w:rsid w:val="001642F0"/>
    <w:rsid w:val="001A0ECD"/>
    <w:rsid w:val="001B724D"/>
    <w:rsid w:val="001D03B4"/>
    <w:rsid w:val="001E4710"/>
    <w:rsid w:val="002361F6"/>
    <w:rsid w:val="002578F6"/>
    <w:rsid w:val="0027477D"/>
    <w:rsid w:val="002921A6"/>
    <w:rsid w:val="002B2AD8"/>
    <w:rsid w:val="002D2606"/>
    <w:rsid w:val="002E3EF6"/>
    <w:rsid w:val="002E5006"/>
    <w:rsid w:val="0030172C"/>
    <w:rsid w:val="00305372"/>
    <w:rsid w:val="00322810"/>
    <w:rsid w:val="003256BC"/>
    <w:rsid w:val="00337160"/>
    <w:rsid w:val="00337C40"/>
    <w:rsid w:val="0034189B"/>
    <w:rsid w:val="004028D3"/>
    <w:rsid w:val="00411799"/>
    <w:rsid w:val="00417630"/>
    <w:rsid w:val="004371CD"/>
    <w:rsid w:val="004417A1"/>
    <w:rsid w:val="004663EC"/>
    <w:rsid w:val="004760CA"/>
    <w:rsid w:val="00480B1E"/>
    <w:rsid w:val="004918A6"/>
    <w:rsid w:val="00495C6D"/>
    <w:rsid w:val="004B0A37"/>
    <w:rsid w:val="00521832"/>
    <w:rsid w:val="0052436D"/>
    <w:rsid w:val="00543014"/>
    <w:rsid w:val="00547E0C"/>
    <w:rsid w:val="00555A5A"/>
    <w:rsid w:val="0056425B"/>
    <w:rsid w:val="0056729A"/>
    <w:rsid w:val="00570427"/>
    <w:rsid w:val="0058484E"/>
    <w:rsid w:val="005C05E8"/>
    <w:rsid w:val="005D6121"/>
    <w:rsid w:val="005D6A52"/>
    <w:rsid w:val="006001DE"/>
    <w:rsid w:val="006074EF"/>
    <w:rsid w:val="0063306B"/>
    <w:rsid w:val="00640F44"/>
    <w:rsid w:val="00650A18"/>
    <w:rsid w:val="00696597"/>
    <w:rsid w:val="006B054B"/>
    <w:rsid w:val="006B1AAF"/>
    <w:rsid w:val="006E4D40"/>
    <w:rsid w:val="00703BF4"/>
    <w:rsid w:val="007171B3"/>
    <w:rsid w:val="00724F9C"/>
    <w:rsid w:val="007475BD"/>
    <w:rsid w:val="00760A84"/>
    <w:rsid w:val="00763257"/>
    <w:rsid w:val="007759F0"/>
    <w:rsid w:val="0078519E"/>
    <w:rsid w:val="007C0802"/>
    <w:rsid w:val="007E1398"/>
    <w:rsid w:val="00813DDC"/>
    <w:rsid w:val="0082009F"/>
    <w:rsid w:val="0082057E"/>
    <w:rsid w:val="00867006"/>
    <w:rsid w:val="00880CC1"/>
    <w:rsid w:val="008D26D1"/>
    <w:rsid w:val="008E6217"/>
    <w:rsid w:val="008F5DFA"/>
    <w:rsid w:val="009110EE"/>
    <w:rsid w:val="009157E5"/>
    <w:rsid w:val="00915BF1"/>
    <w:rsid w:val="00916F2A"/>
    <w:rsid w:val="00920718"/>
    <w:rsid w:val="00954755"/>
    <w:rsid w:val="0096151C"/>
    <w:rsid w:val="009779D9"/>
    <w:rsid w:val="009F60F1"/>
    <w:rsid w:val="00A07B88"/>
    <w:rsid w:val="00A13E17"/>
    <w:rsid w:val="00A574C4"/>
    <w:rsid w:val="00A613D8"/>
    <w:rsid w:val="00A66D7F"/>
    <w:rsid w:val="00A80040"/>
    <w:rsid w:val="00A909E1"/>
    <w:rsid w:val="00A92CA8"/>
    <w:rsid w:val="00AA0F65"/>
    <w:rsid w:val="00AA2A82"/>
    <w:rsid w:val="00AC028C"/>
    <w:rsid w:val="00AD1B15"/>
    <w:rsid w:val="00AE2017"/>
    <w:rsid w:val="00B0637E"/>
    <w:rsid w:val="00B1476D"/>
    <w:rsid w:val="00B264D6"/>
    <w:rsid w:val="00B42AA3"/>
    <w:rsid w:val="00B42C37"/>
    <w:rsid w:val="00B7498E"/>
    <w:rsid w:val="00B77B51"/>
    <w:rsid w:val="00B931ED"/>
    <w:rsid w:val="00BA4342"/>
    <w:rsid w:val="00BB14EB"/>
    <w:rsid w:val="00BB49E4"/>
    <w:rsid w:val="00BC16BE"/>
    <w:rsid w:val="00BE6E7F"/>
    <w:rsid w:val="00BF7DCF"/>
    <w:rsid w:val="00C05485"/>
    <w:rsid w:val="00C12EA6"/>
    <w:rsid w:val="00C346FA"/>
    <w:rsid w:val="00C73D32"/>
    <w:rsid w:val="00C863CC"/>
    <w:rsid w:val="00C9142A"/>
    <w:rsid w:val="00CB6006"/>
    <w:rsid w:val="00CC5009"/>
    <w:rsid w:val="00CC6B0C"/>
    <w:rsid w:val="00CE1183"/>
    <w:rsid w:val="00CE42C5"/>
    <w:rsid w:val="00D043C2"/>
    <w:rsid w:val="00D05192"/>
    <w:rsid w:val="00D16F40"/>
    <w:rsid w:val="00D501F6"/>
    <w:rsid w:val="00D50F3C"/>
    <w:rsid w:val="00D547BC"/>
    <w:rsid w:val="00D62992"/>
    <w:rsid w:val="00D977DE"/>
    <w:rsid w:val="00DD060E"/>
    <w:rsid w:val="00E700F9"/>
    <w:rsid w:val="00E7401E"/>
    <w:rsid w:val="00EA05E4"/>
    <w:rsid w:val="00EA24FD"/>
    <w:rsid w:val="00EA3CBE"/>
    <w:rsid w:val="00EA5235"/>
    <w:rsid w:val="00EE2573"/>
    <w:rsid w:val="00F0454F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C68FF"/>
    <w:rsid w:val="00FD010B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"/>
    </o:shapedefaults>
    <o:shapelayout v:ext="edit">
      <o:idmap v:ext="edit" data="2"/>
    </o:shapelayout>
  </w:shapeDefaults>
  <w:decimalSymbol w:val=","/>
  <w:listSeparator w:val=";"/>
  <w14:docId w14:val="53D1DE04"/>
  <w15:docId w15:val="{AC0B5135-3D03-4636-A9FE-FFAE8A13B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6F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322810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rsid w:val="00916F2A"/>
    <w:rPr>
      <w:rFonts w:asciiTheme="majorHAnsi" w:eastAsiaTheme="majorEastAsia" w:hAnsiTheme="majorHAnsi" w:cstheme="majorBidi"/>
      <w:color w:val="3737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php.net/manual/es/function.mysql-num-rows.php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rogramadorphp.es/docs/php_manual_espanol/features.http-auth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BC6A71-B4A7-4094-8CDC-8337064E8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1954</TotalTime>
  <Pages>25</Pages>
  <Words>418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51</cp:revision>
  <dcterms:created xsi:type="dcterms:W3CDTF">2021-09-21T14:08:00Z</dcterms:created>
  <dcterms:modified xsi:type="dcterms:W3CDTF">2021-11-13T16:59:00Z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