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5B89B" w14:textId="77777777" w:rsidR="00D501F6" w:rsidRDefault="002F0252">
      <w:r>
        <w:rPr>
          <w:noProof/>
        </w:rPr>
        <w:pict w14:anchorId="63008F1C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 style="mso-next-textbox:#Cuadro de texto 4">
                  <w:txbxContent>
                    <w:p w14:paraId="7EBAA308" w14:textId="7BFFD711" w:rsidR="00D501F6" w:rsidRPr="00C944BD" w:rsidRDefault="003D05B9" w:rsidP="00C403B0">
                      <w:pPr>
                        <w:ind w:firstLine="708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Hoja04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</w:t>
                      </w:r>
                      <w:r>
                        <w:rPr>
                          <w:color w:val="FFFFFF"/>
                          <w:sz w:val="96"/>
                        </w:rPr>
                        <w:t>Tomcat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_0</w:t>
                      </w:r>
                      <w:r w:rsidR="00D8715D">
                        <w:rPr>
                          <w:color w:val="FFFFFF"/>
                          <w:sz w:val="96"/>
                        </w:rPr>
                        <w:t>5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 style="mso-next-textbox:#Cuadro de texto 8">
                  <w:txbxContent>
                    <w:p w14:paraId="6F3A0D8B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21268C6D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277F1351" wp14:editId="5114E4B7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2997159A" wp14:editId="2424759C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91650919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4EC7E4A7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2037C7CE" w14:textId="7AE99DD4" w:rsidR="00D8715D" w:rsidRDefault="006D0ED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1650919" w:history="1">
            <w:r w:rsidR="00D8715D" w:rsidRPr="002F54EA">
              <w:rPr>
                <w:rStyle w:val="Hipervnculo"/>
                <w:noProof/>
              </w:rPr>
              <w:t>Índice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_Toc91650919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2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16F8F584" w14:textId="0562E3B9" w:rsidR="00D8715D" w:rsidRDefault="002F025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0" w:history="1">
            <w:r w:rsidR="00D8715D" w:rsidRPr="002F54EA">
              <w:rPr>
                <w:rStyle w:val="Hipervnculo"/>
                <w:noProof/>
                <w:lang w:val="es-ES" w:eastAsia="es-ES"/>
              </w:rPr>
              <w:t>Ejercicio1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_Toc91650920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7EF8DF6" w14:textId="2E8D0382" w:rsidR="00D8715D" w:rsidRDefault="002F025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1" w:history="1">
            <w:r w:rsidR="00D8715D" w:rsidRPr="002F54EA">
              <w:rPr>
                <w:rStyle w:val="Hipervnculo"/>
                <w:iCs/>
                <w:noProof/>
              </w:rPr>
              <w:t>Desplegar calendar.war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_Toc91650921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C25FB5E" w14:textId="086A8B9D" w:rsidR="00D8715D" w:rsidRDefault="002F025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2" w:history="1">
            <w:r w:rsidR="00D8715D" w:rsidRPr="002F54EA">
              <w:rPr>
                <w:rStyle w:val="Hipervnculo"/>
                <w:iCs/>
                <w:noProof/>
              </w:rPr>
              <w:t>Crear dos atributos de sesión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_Toc91650922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08293FA9" w14:textId="3444B9E5" w:rsidR="00D8715D" w:rsidRDefault="002F025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3" w:history="1">
            <w:r w:rsidR="00D8715D" w:rsidRPr="002F54EA">
              <w:rPr>
                <w:rStyle w:val="Hipervnculo"/>
                <w:iCs/>
                <w:noProof/>
              </w:rPr>
              <w:t>Ver info de sesión y eliminar la activa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_Toc91650923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317BE946" w14:textId="5B5A72EB" w:rsidR="00D8715D" w:rsidRDefault="002F025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4" w:history="1">
            <w:r w:rsidR="00D8715D" w:rsidRPr="002F54EA">
              <w:rPr>
                <w:rStyle w:val="Hipervnculo"/>
                <w:noProof/>
              </w:rPr>
              <w:t>Conclusión y Explicación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_Toc91650924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4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79B0E2B7" w14:textId="7541D487" w:rsidR="00D8715D" w:rsidRDefault="002F025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5" w:history="1">
            <w:r w:rsidR="00D8715D" w:rsidRPr="002F54EA">
              <w:rPr>
                <w:rStyle w:val="Hipervnculo"/>
                <w:noProof/>
              </w:rPr>
              <w:t>Bibliografía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_Toc91650925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4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171004C" w14:textId="11F680D7" w:rsidR="00543014" w:rsidRDefault="006D0ED7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7254790" w14:textId="77777777" w:rsidR="00D501F6" w:rsidRDefault="00D501F6"/>
    <w:p w14:paraId="7C3744FD" w14:textId="77777777" w:rsidR="00D501F6" w:rsidRDefault="00005A7C">
      <w:r>
        <w:br w:type="page"/>
      </w:r>
    </w:p>
    <w:p w14:paraId="6F5E8A67" w14:textId="77777777" w:rsidR="00676A00" w:rsidRPr="00306A54" w:rsidRDefault="00FC4266" w:rsidP="00306A54">
      <w:pPr>
        <w:pStyle w:val="Ttulo1"/>
        <w:rPr>
          <w:lang w:val="es-ES" w:eastAsia="es-ES"/>
        </w:rPr>
      </w:pPr>
      <w:bookmarkStart w:id="1" w:name="_Toc91650920"/>
      <w:r>
        <w:rPr>
          <w:lang w:val="es-ES" w:eastAsia="es-ES"/>
        </w:rPr>
        <w:lastRenderedPageBreak/>
        <w:t>Ejercicio</w:t>
      </w:r>
      <w:r w:rsidR="00C944BD">
        <w:rPr>
          <w:lang w:val="es-ES" w:eastAsia="es-ES"/>
        </w:rPr>
        <w:t>1</w:t>
      </w:r>
      <w:bookmarkEnd w:id="1"/>
    </w:p>
    <w:p w14:paraId="18F09239" w14:textId="50703759" w:rsidR="00C90F5E" w:rsidRDefault="00D8715D" w:rsidP="00C944BD">
      <w:pPr>
        <w:pStyle w:val="Ttulo4"/>
      </w:pPr>
      <w:r>
        <w:rPr>
          <w:i w:val="0"/>
        </w:rPr>
        <w:t>Instalar mysql y configurar root</w:t>
      </w:r>
      <w:r w:rsidR="000A4432">
        <w:t>.</w:t>
      </w:r>
    </w:p>
    <w:p w14:paraId="7C083954" w14:textId="61444030" w:rsidR="00086F03" w:rsidRPr="00086F03" w:rsidRDefault="00086F03" w:rsidP="00086F03">
      <w:r>
        <w:t>El usuario y mysql ya está configurado de actividades previas</w:t>
      </w:r>
    </w:p>
    <w:p w14:paraId="60265179" w14:textId="04740845" w:rsidR="001D766B" w:rsidRPr="001D766B" w:rsidRDefault="00086F03" w:rsidP="001D766B">
      <w:r>
        <w:rPr>
          <w:noProof/>
        </w:rPr>
        <w:drawing>
          <wp:inline distT="0" distB="0" distL="0" distR="0" wp14:anchorId="726DF3D0" wp14:editId="2A259205">
            <wp:extent cx="5400040" cy="31902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74B6" w14:textId="5085013E" w:rsidR="00C944BD" w:rsidRDefault="00D8715D" w:rsidP="00A901FB">
      <w:pPr>
        <w:pStyle w:val="Ttulo4"/>
        <w:rPr>
          <w:i w:val="0"/>
        </w:rPr>
      </w:pPr>
      <w:r>
        <w:rPr>
          <w:i w:val="0"/>
        </w:rPr>
        <w:t>Descargar opencms</w:t>
      </w:r>
    </w:p>
    <w:p w14:paraId="475A3738" w14:textId="4AC36E94" w:rsidR="00A901FB" w:rsidRDefault="00B62E0B" w:rsidP="00A901FB">
      <w:r>
        <w:rPr>
          <w:noProof/>
        </w:rPr>
        <w:drawing>
          <wp:inline distT="0" distB="0" distL="0" distR="0" wp14:anchorId="57CE07A8" wp14:editId="55D0EA90">
            <wp:extent cx="5400040" cy="16040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FC8E" w14:textId="6F66AFD7" w:rsidR="00B62E0B" w:rsidRPr="00A901FB" w:rsidRDefault="00B62E0B" w:rsidP="00A901FB">
      <w:r>
        <w:rPr>
          <w:noProof/>
        </w:rPr>
        <w:lastRenderedPageBreak/>
        <w:drawing>
          <wp:inline distT="0" distB="0" distL="0" distR="0" wp14:anchorId="5174C311" wp14:editId="78A78247">
            <wp:extent cx="5400040" cy="26009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5A9" w14:textId="2DE9F827" w:rsidR="00306A54" w:rsidRDefault="00D8715D" w:rsidP="00C944BD">
      <w:pPr>
        <w:pStyle w:val="Ttulo4"/>
        <w:rPr>
          <w:i w:val="0"/>
        </w:rPr>
      </w:pPr>
      <w:r>
        <w:rPr>
          <w:i w:val="0"/>
        </w:rPr>
        <w:t>Desplegar .war</w:t>
      </w:r>
    </w:p>
    <w:p w14:paraId="75B8C69D" w14:textId="4F91AA9F" w:rsidR="00A901FB" w:rsidRPr="00A901FB" w:rsidRDefault="00B62E0B" w:rsidP="00A901FB">
      <w:r>
        <w:rPr>
          <w:noProof/>
        </w:rPr>
        <w:drawing>
          <wp:inline distT="0" distB="0" distL="0" distR="0" wp14:anchorId="53D8CAC3" wp14:editId="5AE6492A">
            <wp:extent cx="3357349" cy="364989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884" cy="36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711E" w14:textId="249E4719" w:rsidR="00A901FB" w:rsidRDefault="00D8715D" w:rsidP="00A901FB">
      <w:pPr>
        <w:pStyle w:val="Ttulo4"/>
        <w:rPr>
          <w:i w:val="0"/>
          <w:lang w:val="en-US"/>
        </w:rPr>
      </w:pPr>
      <w:r w:rsidRPr="00D8715D">
        <w:rPr>
          <w:i w:val="0"/>
          <w:lang w:val="en-US"/>
        </w:rPr>
        <w:lastRenderedPageBreak/>
        <w:t>Modifcar /usr/share/tomcat9-admin/manager/WEB-INF/web.xml.</w:t>
      </w:r>
    </w:p>
    <w:p w14:paraId="69AA1D91" w14:textId="63F5A864" w:rsidR="00A45E6C" w:rsidRDefault="00A45E6C" w:rsidP="00A45E6C">
      <w:pPr>
        <w:rPr>
          <w:lang w:val="es-ES"/>
        </w:rPr>
      </w:pPr>
      <w:r w:rsidRPr="00A45E6C">
        <w:rPr>
          <w:lang w:val="es-ES"/>
        </w:rPr>
        <w:t>Fichero antiguo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3F76A42B" wp14:editId="1F3C3623">
            <wp:extent cx="5400040" cy="22409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EFB3" w14:textId="19B4679B" w:rsidR="00A45E6C" w:rsidRDefault="00A45E6C" w:rsidP="00A45E6C">
      <w:pPr>
        <w:rPr>
          <w:lang w:val="es-ES"/>
        </w:rPr>
      </w:pPr>
      <w:r>
        <w:rPr>
          <w:lang w:val="es-ES"/>
        </w:rPr>
        <w:t>Fichero modificado</w:t>
      </w:r>
      <w:r>
        <w:rPr>
          <w:noProof/>
        </w:rPr>
        <w:drawing>
          <wp:inline distT="0" distB="0" distL="0" distR="0" wp14:anchorId="157E4FD7" wp14:editId="5E142CDE">
            <wp:extent cx="5400040" cy="16852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6021" w14:textId="7FD8A47D" w:rsidR="00A45E6C" w:rsidRPr="00A45E6C" w:rsidRDefault="00A45E6C" w:rsidP="00A45E6C">
      <w:pPr>
        <w:rPr>
          <w:lang w:val="es-ES"/>
        </w:rPr>
      </w:pPr>
      <w:r>
        <w:rPr>
          <w:noProof/>
        </w:rPr>
        <w:drawing>
          <wp:inline distT="0" distB="0" distL="0" distR="0" wp14:anchorId="352B5F33" wp14:editId="4F90C19C">
            <wp:extent cx="5400040" cy="30353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0AF3" w14:textId="5DAD654C" w:rsidR="00A901FB" w:rsidRDefault="00086F03" w:rsidP="00A901FB">
      <w:pPr>
        <w:pStyle w:val="Ttulo4"/>
        <w:rPr>
          <w:i w:val="0"/>
        </w:rPr>
      </w:pPr>
      <w:r>
        <w:rPr>
          <w:i w:val="0"/>
        </w:rPr>
        <w:lastRenderedPageBreak/>
        <w:t xml:space="preserve">Acceder y seguir pasos de </w:t>
      </w:r>
      <w:r w:rsidR="00A45E6C">
        <w:rPr>
          <w:i w:val="0"/>
        </w:rPr>
        <w:t>instalación</w:t>
      </w:r>
    </w:p>
    <w:p w14:paraId="601401B4" w14:textId="3630B111" w:rsidR="003022D4" w:rsidRPr="003022D4" w:rsidRDefault="003022D4" w:rsidP="003022D4">
      <w:r>
        <w:rPr>
          <w:noProof/>
        </w:rPr>
        <w:drawing>
          <wp:inline distT="0" distB="0" distL="0" distR="0" wp14:anchorId="6A20B52B" wp14:editId="4349D21F">
            <wp:extent cx="5400040" cy="199834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799F0" wp14:editId="08190B30">
            <wp:extent cx="3662558" cy="356134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2047" cy="357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28C3F" wp14:editId="04ED16EB">
            <wp:extent cx="3189897" cy="3200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2985" cy="32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B6A">
        <w:rPr>
          <w:noProof/>
        </w:rPr>
        <w:drawing>
          <wp:inline distT="0" distB="0" distL="0" distR="0" wp14:anchorId="77611FD0" wp14:editId="27CFCFE1">
            <wp:extent cx="4307305" cy="272802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9997" cy="27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B6A">
        <w:rPr>
          <w:noProof/>
        </w:rPr>
        <w:lastRenderedPageBreak/>
        <w:drawing>
          <wp:inline distT="0" distB="0" distL="0" distR="0" wp14:anchorId="3971DC70" wp14:editId="63E197F7">
            <wp:extent cx="3487557" cy="28153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705" cy="281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3D4">
        <w:rPr>
          <w:noProof/>
        </w:rPr>
        <w:drawing>
          <wp:inline distT="0" distB="0" distL="0" distR="0" wp14:anchorId="05059F8A" wp14:editId="6C4392BF">
            <wp:extent cx="3561347" cy="35412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9131" cy="35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631D" w14:textId="66D252AB" w:rsidR="00A901FB" w:rsidRPr="00007B6A" w:rsidRDefault="00086F03" w:rsidP="00A901FB">
      <w:pPr>
        <w:pStyle w:val="Ttulo1"/>
        <w:rPr>
          <w:iCs/>
          <w:sz w:val="22"/>
          <w:szCs w:val="22"/>
          <w:lang w:val="es-ES"/>
        </w:rPr>
      </w:pPr>
      <w:r w:rsidRPr="00007B6A">
        <w:rPr>
          <w:iCs/>
          <w:sz w:val="22"/>
          <w:szCs w:val="22"/>
          <w:lang w:val="es-ES"/>
        </w:rPr>
        <w:lastRenderedPageBreak/>
        <w:t>Acceder e identificarse</w:t>
      </w:r>
    </w:p>
    <w:p w14:paraId="508E370F" w14:textId="05098354" w:rsidR="004300A7" w:rsidRPr="00007B6A" w:rsidRDefault="003B53D4" w:rsidP="004300A7">
      <w:pPr>
        <w:rPr>
          <w:lang w:val="es-ES"/>
        </w:rPr>
      </w:pPr>
      <w:r>
        <w:rPr>
          <w:noProof/>
        </w:rPr>
        <w:drawing>
          <wp:inline distT="0" distB="0" distL="0" distR="0" wp14:anchorId="540D2C98" wp14:editId="3D1856AE">
            <wp:extent cx="3371961" cy="3930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7257" cy="39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FD4A1" wp14:editId="6B453965">
            <wp:extent cx="3452465" cy="3644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5739" cy="36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93A" w:rsidRPr="00007B6A">
        <w:rPr>
          <w:noProof/>
          <w:lang w:val="es-ES"/>
        </w:rPr>
        <w:t xml:space="preserve">    </w:t>
      </w:r>
    </w:p>
    <w:p w14:paraId="70532660" w14:textId="54610E3C" w:rsidR="00C403B0" w:rsidRPr="00007B6A" w:rsidRDefault="00C403B0" w:rsidP="0078515C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 w:rsidRPr="00007B6A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br w:type="page"/>
      </w:r>
    </w:p>
    <w:p w14:paraId="40F41EB8" w14:textId="77777777" w:rsidR="00C73D32" w:rsidRDefault="00C73D32" w:rsidP="00C73D32">
      <w:pPr>
        <w:pStyle w:val="Ttulo1"/>
      </w:pPr>
      <w:bookmarkStart w:id="2" w:name="_Toc91650924"/>
      <w:r>
        <w:lastRenderedPageBreak/>
        <w:t>Conclusión</w:t>
      </w:r>
      <w:r w:rsidR="0005004D">
        <w:t xml:space="preserve"> y Explicación</w:t>
      </w:r>
      <w:bookmarkEnd w:id="2"/>
    </w:p>
    <w:p w14:paraId="1659421C" w14:textId="720D3A9B" w:rsidR="0005004D" w:rsidRPr="004B3831" w:rsidRDefault="0086602A" w:rsidP="003B53D4">
      <w:pPr>
        <w:rPr>
          <w:u w:val="single"/>
        </w:rPr>
      </w:pPr>
      <w:r>
        <w:t>H</w:t>
      </w:r>
      <w:r w:rsidR="003B53D4">
        <w:t>e aprendido a instalar el opencms y a configurar el usuario de inicio con la base de datos.</w:t>
      </w:r>
    </w:p>
    <w:p w14:paraId="7949E33E" w14:textId="77777777" w:rsidR="00D501F6" w:rsidRDefault="00694A52" w:rsidP="00543014">
      <w:pPr>
        <w:pStyle w:val="Ttulo1"/>
      </w:pPr>
      <w:r>
        <w:t xml:space="preserve"> </w:t>
      </w:r>
      <w:bookmarkStart w:id="3" w:name="_Toc91650925"/>
      <w:r w:rsidR="00005A7C">
        <w:t>Bibliografía</w:t>
      </w:r>
      <w:bookmarkEnd w:id="3"/>
    </w:p>
    <w:p w14:paraId="229FAEC5" w14:textId="77777777" w:rsidR="0036375F" w:rsidRPr="00F06CD6" w:rsidRDefault="00934065" w:rsidP="0036375F">
      <w:r>
        <w:t>transparencias</w:t>
      </w:r>
    </w:p>
    <w:sectPr w:rsidR="0036375F" w:rsidRPr="00F06CD6" w:rsidSect="0030172C">
      <w:headerReference w:type="default" r:id="rId25"/>
      <w:footerReference w:type="default" r:id="rId26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A4387" w14:textId="77777777" w:rsidR="002F0252" w:rsidRDefault="002F0252">
      <w:pPr>
        <w:spacing w:after="0" w:line="240" w:lineRule="auto"/>
      </w:pPr>
      <w:r>
        <w:separator/>
      </w:r>
    </w:p>
  </w:endnote>
  <w:endnote w:type="continuationSeparator" w:id="0">
    <w:p w14:paraId="3C2ADF96" w14:textId="77777777" w:rsidR="002F0252" w:rsidRDefault="002F0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FC8DC" w14:textId="77777777" w:rsidR="00D501F6" w:rsidRDefault="002F0252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>
      <w:rPr>
        <w:noProof/>
      </w:rPr>
      <w:pict w14:anchorId="44835E04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14:paraId="6DA6586E" w14:textId="77777777" w:rsidR="00D501F6" w:rsidRDefault="006D0ED7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4B3831">
                  <w:rPr>
                    <w:i/>
                    <w:noProof/>
                    <w:color w:val="FFFFFF"/>
                    <w:sz w:val="32"/>
                  </w:rPr>
                  <w:t>5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6DD37" w14:textId="77777777" w:rsidR="002F0252" w:rsidRDefault="002F0252">
      <w:pPr>
        <w:spacing w:after="0" w:line="240" w:lineRule="auto"/>
      </w:pPr>
      <w:r>
        <w:separator/>
      </w:r>
    </w:p>
  </w:footnote>
  <w:footnote w:type="continuationSeparator" w:id="0">
    <w:p w14:paraId="0A64197C" w14:textId="77777777" w:rsidR="002F0252" w:rsidRDefault="002F02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67AFE935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3110AC54" w14:textId="77777777" w:rsidR="00D501F6" w:rsidRDefault="002F0252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59EA86A5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153C472E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62927629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8"/>
  </w:num>
  <w:num w:numId="9">
    <w:abstractNumId w:val="1"/>
  </w:num>
  <w:num w:numId="10">
    <w:abstractNumId w:val="15"/>
  </w:num>
  <w:num w:numId="11">
    <w:abstractNumId w:val="20"/>
  </w:num>
  <w:num w:numId="12">
    <w:abstractNumId w:val="12"/>
  </w:num>
  <w:num w:numId="13">
    <w:abstractNumId w:val="19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1"/>
  </w:num>
  <w:num w:numId="19">
    <w:abstractNumId w:val="2"/>
  </w:num>
  <w:num w:numId="20">
    <w:abstractNumId w:val="5"/>
  </w:num>
  <w:num w:numId="21">
    <w:abstractNumId w:val="4"/>
  </w:num>
  <w:num w:numId="22">
    <w:abstractNumId w:val="2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E57"/>
    <w:rsid w:val="00000059"/>
    <w:rsid w:val="00005A7C"/>
    <w:rsid w:val="000074FB"/>
    <w:rsid w:val="00007B6A"/>
    <w:rsid w:val="00010D21"/>
    <w:rsid w:val="00011364"/>
    <w:rsid w:val="00030F7E"/>
    <w:rsid w:val="00041EC7"/>
    <w:rsid w:val="0005004D"/>
    <w:rsid w:val="00052CC3"/>
    <w:rsid w:val="00054930"/>
    <w:rsid w:val="000652D7"/>
    <w:rsid w:val="0007107F"/>
    <w:rsid w:val="00086F03"/>
    <w:rsid w:val="000A4432"/>
    <w:rsid w:val="000D3530"/>
    <w:rsid w:val="00101F57"/>
    <w:rsid w:val="0012203B"/>
    <w:rsid w:val="00126AC1"/>
    <w:rsid w:val="00136B8B"/>
    <w:rsid w:val="001442E4"/>
    <w:rsid w:val="00153F2F"/>
    <w:rsid w:val="00173487"/>
    <w:rsid w:val="0017687B"/>
    <w:rsid w:val="001B1336"/>
    <w:rsid w:val="001C5134"/>
    <w:rsid w:val="001D024F"/>
    <w:rsid w:val="001D03B4"/>
    <w:rsid w:val="001D766B"/>
    <w:rsid w:val="00201E57"/>
    <w:rsid w:val="00205F5B"/>
    <w:rsid w:val="002578F6"/>
    <w:rsid w:val="00263940"/>
    <w:rsid w:val="00287E0A"/>
    <w:rsid w:val="00294115"/>
    <w:rsid w:val="002B2CBE"/>
    <w:rsid w:val="002D0A71"/>
    <w:rsid w:val="002D2606"/>
    <w:rsid w:val="002E3067"/>
    <w:rsid w:val="002E5006"/>
    <w:rsid w:val="002F0252"/>
    <w:rsid w:val="0030172C"/>
    <w:rsid w:val="003022D4"/>
    <w:rsid w:val="0030383B"/>
    <w:rsid w:val="00306A54"/>
    <w:rsid w:val="00313765"/>
    <w:rsid w:val="003474AA"/>
    <w:rsid w:val="003536CC"/>
    <w:rsid w:val="00363506"/>
    <w:rsid w:val="0036375F"/>
    <w:rsid w:val="00375E87"/>
    <w:rsid w:val="00392263"/>
    <w:rsid w:val="00392CED"/>
    <w:rsid w:val="003B1142"/>
    <w:rsid w:val="003B53D4"/>
    <w:rsid w:val="003D05B9"/>
    <w:rsid w:val="003F06B4"/>
    <w:rsid w:val="00420FF4"/>
    <w:rsid w:val="004300A7"/>
    <w:rsid w:val="0043793A"/>
    <w:rsid w:val="00455494"/>
    <w:rsid w:val="00495C6D"/>
    <w:rsid w:val="004B2CAD"/>
    <w:rsid w:val="004B3831"/>
    <w:rsid w:val="00507C13"/>
    <w:rsid w:val="00511EEA"/>
    <w:rsid w:val="00514BC9"/>
    <w:rsid w:val="00525E96"/>
    <w:rsid w:val="00537A6C"/>
    <w:rsid w:val="00543014"/>
    <w:rsid w:val="005628F9"/>
    <w:rsid w:val="005928DB"/>
    <w:rsid w:val="005A0E64"/>
    <w:rsid w:val="005D5196"/>
    <w:rsid w:val="0063259B"/>
    <w:rsid w:val="006507C3"/>
    <w:rsid w:val="0065414C"/>
    <w:rsid w:val="00676A00"/>
    <w:rsid w:val="00682A29"/>
    <w:rsid w:val="00693BA6"/>
    <w:rsid w:val="00694A52"/>
    <w:rsid w:val="006A55D2"/>
    <w:rsid w:val="006B2175"/>
    <w:rsid w:val="006C2FE3"/>
    <w:rsid w:val="006D0ED7"/>
    <w:rsid w:val="006D7897"/>
    <w:rsid w:val="006E1E91"/>
    <w:rsid w:val="006E2F59"/>
    <w:rsid w:val="00713A45"/>
    <w:rsid w:val="00721F1D"/>
    <w:rsid w:val="007722B3"/>
    <w:rsid w:val="00780739"/>
    <w:rsid w:val="0078515C"/>
    <w:rsid w:val="0078640F"/>
    <w:rsid w:val="00787679"/>
    <w:rsid w:val="007C0942"/>
    <w:rsid w:val="007F1A46"/>
    <w:rsid w:val="00815995"/>
    <w:rsid w:val="0082009F"/>
    <w:rsid w:val="00844761"/>
    <w:rsid w:val="00851D94"/>
    <w:rsid w:val="00860140"/>
    <w:rsid w:val="008625D8"/>
    <w:rsid w:val="0086602A"/>
    <w:rsid w:val="0087159D"/>
    <w:rsid w:val="00876528"/>
    <w:rsid w:val="00877989"/>
    <w:rsid w:val="00884939"/>
    <w:rsid w:val="00890DEE"/>
    <w:rsid w:val="00894D1E"/>
    <w:rsid w:val="008B0922"/>
    <w:rsid w:val="008C65F8"/>
    <w:rsid w:val="009071EB"/>
    <w:rsid w:val="00912C5F"/>
    <w:rsid w:val="0091610F"/>
    <w:rsid w:val="00923CD5"/>
    <w:rsid w:val="00934065"/>
    <w:rsid w:val="00944727"/>
    <w:rsid w:val="00954755"/>
    <w:rsid w:val="00954BD7"/>
    <w:rsid w:val="0096151C"/>
    <w:rsid w:val="00973947"/>
    <w:rsid w:val="00987A06"/>
    <w:rsid w:val="00992559"/>
    <w:rsid w:val="00994FC8"/>
    <w:rsid w:val="00997021"/>
    <w:rsid w:val="009A55D7"/>
    <w:rsid w:val="009B628D"/>
    <w:rsid w:val="009E5808"/>
    <w:rsid w:val="009E676A"/>
    <w:rsid w:val="009F626A"/>
    <w:rsid w:val="00A023FA"/>
    <w:rsid w:val="00A1345B"/>
    <w:rsid w:val="00A13E17"/>
    <w:rsid w:val="00A37EB7"/>
    <w:rsid w:val="00A45E6C"/>
    <w:rsid w:val="00A5290A"/>
    <w:rsid w:val="00A80040"/>
    <w:rsid w:val="00A901FB"/>
    <w:rsid w:val="00AA45EF"/>
    <w:rsid w:val="00AB4A70"/>
    <w:rsid w:val="00AD6616"/>
    <w:rsid w:val="00AD662F"/>
    <w:rsid w:val="00B114EB"/>
    <w:rsid w:val="00B510CC"/>
    <w:rsid w:val="00B609AB"/>
    <w:rsid w:val="00B628CE"/>
    <w:rsid w:val="00B62E0B"/>
    <w:rsid w:val="00B84BC3"/>
    <w:rsid w:val="00B9300D"/>
    <w:rsid w:val="00BB14EB"/>
    <w:rsid w:val="00BC13AA"/>
    <w:rsid w:val="00BC16BE"/>
    <w:rsid w:val="00BD7E78"/>
    <w:rsid w:val="00BF39BF"/>
    <w:rsid w:val="00C12CEF"/>
    <w:rsid w:val="00C25D73"/>
    <w:rsid w:val="00C27F84"/>
    <w:rsid w:val="00C346FA"/>
    <w:rsid w:val="00C403B0"/>
    <w:rsid w:val="00C41FE4"/>
    <w:rsid w:val="00C52903"/>
    <w:rsid w:val="00C73D32"/>
    <w:rsid w:val="00C748E4"/>
    <w:rsid w:val="00C90D56"/>
    <w:rsid w:val="00C90F5E"/>
    <w:rsid w:val="00C944BD"/>
    <w:rsid w:val="00CD0351"/>
    <w:rsid w:val="00CE1183"/>
    <w:rsid w:val="00D05185"/>
    <w:rsid w:val="00D144C1"/>
    <w:rsid w:val="00D203FF"/>
    <w:rsid w:val="00D205CF"/>
    <w:rsid w:val="00D27420"/>
    <w:rsid w:val="00D34D8C"/>
    <w:rsid w:val="00D501F6"/>
    <w:rsid w:val="00D62992"/>
    <w:rsid w:val="00D8715D"/>
    <w:rsid w:val="00DB31D5"/>
    <w:rsid w:val="00DD022F"/>
    <w:rsid w:val="00DD407B"/>
    <w:rsid w:val="00DF08B3"/>
    <w:rsid w:val="00E03146"/>
    <w:rsid w:val="00E04A2E"/>
    <w:rsid w:val="00E120C5"/>
    <w:rsid w:val="00E43039"/>
    <w:rsid w:val="00E44918"/>
    <w:rsid w:val="00E7697E"/>
    <w:rsid w:val="00EC39FF"/>
    <w:rsid w:val="00EE48DA"/>
    <w:rsid w:val="00EE5164"/>
    <w:rsid w:val="00EF0484"/>
    <w:rsid w:val="00F06CD6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B008F"/>
    <w:rsid w:val="00FC4266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,#6cf,#51857b"/>
    </o:shapedefaults>
    <o:shapelayout v:ext="edit">
      <o:idmap v:ext="edit" data="2"/>
    </o:shapelayout>
  </w:shapeDefaults>
  <w:decimalSymbol w:val=","/>
  <w:listSeparator w:val=";"/>
  <w14:docId w14:val="76730EB4"/>
  <w15:docId w15:val="{13612026-7AAD-46A9-8A7F-615ED4496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F41D0D-CCDC-4252-AFD7-19C60FC60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1839</TotalTime>
  <Pages>10</Pages>
  <Words>170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50</cp:revision>
  <dcterms:created xsi:type="dcterms:W3CDTF">2021-10-02T09:23:00Z</dcterms:created>
  <dcterms:modified xsi:type="dcterms:W3CDTF">2021-12-29T18:39:00Z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