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5B89B" w14:textId="77777777" w:rsidR="00D501F6" w:rsidRDefault="00BB0D92">
      <w:r>
        <w:rPr>
          <w:noProof/>
        </w:rPr>
        <w:pict w14:anchorId="63008F1C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 style="mso-next-textbox:#Cuadro de texto 4">
                  <w:txbxContent>
                    <w:p w14:paraId="7EBAA308" w14:textId="76ECA75F" w:rsidR="00D501F6" w:rsidRPr="00C944BD" w:rsidRDefault="003D05B9" w:rsidP="00C403B0">
                      <w:pPr>
                        <w:ind w:firstLine="708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Tomcat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_0</w:t>
                      </w:r>
                      <w:r w:rsidR="00D034C8">
                        <w:rPr>
                          <w:color w:val="FFFFFF"/>
                          <w:sz w:val="96"/>
                        </w:rPr>
                        <w:t>8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 style="mso-next-textbox:#Cuadro de texto 8">
                  <w:txbxContent>
                    <w:p w14:paraId="6F3A0D8B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1268C6D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277F1351" wp14:editId="5114E4B7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997159A" wp14:editId="2424759C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9165091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4EC7E4A7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2037C7CE" w14:textId="7AE99DD4" w:rsidR="00D8715D" w:rsidRDefault="006D0ED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1650919" w:history="1">
            <w:r w:rsidR="00D8715D" w:rsidRPr="002F54EA">
              <w:rPr>
                <w:rStyle w:val="Hipervnculo"/>
                <w:noProof/>
              </w:rPr>
              <w:t>Índice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_Toc91650919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2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16F8F584" w14:textId="0562E3B9" w:rsidR="00D8715D" w:rsidRDefault="00BB0D9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0" w:history="1">
            <w:r w:rsidR="00D8715D" w:rsidRPr="002F54EA">
              <w:rPr>
                <w:rStyle w:val="Hipervnculo"/>
                <w:noProof/>
                <w:lang w:val="es-ES" w:eastAsia="es-ES"/>
              </w:rPr>
              <w:t>Ejercicio1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_Toc91650920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7EF8DF6" w14:textId="2E8D0382" w:rsidR="00D8715D" w:rsidRDefault="00BB0D9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1" w:history="1">
            <w:r w:rsidR="00D8715D" w:rsidRPr="002F54EA">
              <w:rPr>
                <w:rStyle w:val="Hipervnculo"/>
                <w:iCs/>
                <w:noProof/>
              </w:rPr>
              <w:t>Desplegar calendar.war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_Toc91650921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C25FB5E" w14:textId="086A8B9D" w:rsidR="00D8715D" w:rsidRDefault="00BB0D9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2" w:history="1">
            <w:r w:rsidR="00D8715D" w:rsidRPr="002F54EA">
              <w:rPr>
                <w:rStyle w:val="Hipervnculo"/>
                <w:iCs/>
                <w:noProof/>
              </w:rPr>
              <w:t>Crear dos atributos de sesión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_Toc91650922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08293FA9" w14:textId="3444B9E5" w:rsidR="00D8715D" w:rsidRDefault="00BB0D9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3" w:history="1">
            <w:r w:rsidR="00D8715D" w:rsidRPr="002F54EA">
              <w:rPr>
                <w:rStyle w:val="Hipervnculo"/>
                <w:iCs/>
                <w:noProof/>
              </w:rPr>
              <w:t>Ver info de sesión y eliminar la activa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_Toc91650923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317BE946" w14:textId="5B5A72EB" w:rsidR="00D8715D" w:rsidRDefault="00BB0D9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4" w:history="1">
            <w:r w:rsidR="00D8715D" w:rsidRPr="002F54EA">
              <w:rPr>
                <w:rStyle w:val="Hipervnculo"/>
                <w:noProof/>
              </w:rPr>
              <w:t>Conclusión y Explicación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_Toc91650924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79B0E2B7" w14:textId="7541D487" w:rsidR="00D8715D" w:rsidRDefault="00BB0D92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5" w:history="1">
            <w:r w:rsidR="00D8715D" w:rsidRPr="002F54EA">
              <w:rPr>
                <w:rStyle w:val="Hipervnculo"/>
                <w:noProof/>
              </w:rPr>
              <w:t>Bibliografía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_Toc91650925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171004C" w14:textId="11F680D7" w:rsidR="00543014" w:rsidRDefault="006D0ED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7254790" w14:textId="77777777" w:rsidR="00D501F6" w:rsidRDefault="00D501F6"/>
    <w:p w14:paraId="7C3744FD" w14:textId="77777777" w:rsidR="00D501F6" w:rsidRDefault="00005A7C">
      <w:r>
        <w:br w:type="page"/>
      </w:r>
    </w:p>
    <w:p w14:paraId="7C083954" w14:textId="33DC3596" w:rsidR="00086F03" w:rsidRPr="00BF008F" w:rsidRDefault="00490960" w:rsidP="0039416B">
      <w:pPr>
        <w:pStyle w:val="Ttulo4"/>
        <w:rPr>
          <w:u w:val="single"/>
        </w:rPr>
      </w:pPr>
      <w:r>
        <w:rPr>
          <w:i w:val="0"/>
        </w:rPr>
        <w:lastRenderedPageBreak/>
        <w:t xml:space="preserve">Crear </w:t>
      </w:r>
      <w:proofErr w:type="spellStart"/>
      <w:r>
        <w:rPr>
          <w:i w:val="0"/>
        </w:rPr>
        <w:t>ValveDAW</w:t>
      </w:r>
      <w:proofErr w:type="spellEnd"/>
    </w:p>
    <w:p w14:paraId="3AD501DC" w14:textId="2C87F709" w:rsidR="00C03ADE" w:rsidRDefault="000B0617" w:rsidP="001D766B">
      <w:r>
        <w:rPr>
          <w:noProof/>
        </w:rPr>
        <w:drawing>
          <wp:inline distT="0" distB="0" distL="0" distR="0" wp14:anchorId="54119758" wp14:editId="4D8FA57A">
            <wp:extent cx="3193576" cy="33175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206" cy="33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E2F6" w14:textId="771CD155" w:rsidR="007800BA" w:rsidRPr="00A901FB" w:rsidRDefault="00490960" w:rsidP="00A901FB"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Añadir librerías catalina.jar y servlet-api.jar</w:t>
      </w:r>
      <w:r w:rsidR="00A520BC" w:rsidRPr="00A520BC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.</w:t>
      </w:r>
      <w:r w:rsidR="005F58C7" w:rsidRPr="005F58C7">
        <w:rPr>
          <w:noProof/>
        </w:rPr>
        <w:t xml:space="preserve"> </w:t>
      </w:r>
      <w:r w:rsidR="0021165D">
        <w:rPr>
          <w:noProof/>
        </w:rPr>
        <w:drawing>
          <wp:inline distT="0" distB="0" distL="0" distR="0" wp14:anchorId="715C6923" wp14:editId="41DDEC98">
            <wp:extent cx="3787254" cy="23113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135" cy="23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379">
        <w:rPr>
          <w:noProof/>
        </w:rPr>
        <w:lastRenderedPageBreak/>
        <w:drawing>
          <wp:inline distT="0" distB="0" distL="0" distR="0" wp14:anchorId="487C26DD" wp14:editId="5DEBC5D3">
            <wp:extent cx="3268639" cy="289542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1436" cy="28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65D">
        <w:rPr>
          <w:noProof/>
        </w:rPr>
        <w:drawing>
          <wp:inline distT="0" distB="0" distL="0" distR="0" wp14:anchorId="5159C3CF" wp14:editId="00683B45">
            <wp:extent cx="3268639" cy="259407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3981" cy="25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65D">
        <w:rPr>
          <w:noProof/>
        </w:rPr>
        <w:drawing>
          <wp:inline distT="0" distB="0" distL="0" distR="0" wp14:anchorId="043EAD12" wp14:editId="5350F153">
            <wp:extent cx="3951027" cy="203405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9802" cy="20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711E" w14:textId="5F63BBA8" w:rsidR="00A901FB" w:rsidRDefault="00BD07D0" w:rsidP="00A901FB">
      <w:pPr>
        <w:pStyle w:val="Ttulo4"/>
        <w:rPr>
          <w:i w:val="0"/>
          <w:lang w:val="es-ES"/>
        </w:rPr>
      </w:pPr>
      <w:r>
        <w:rPr>
          <w:i w:val="0"/>
          <w:lang w:val="es-ES"/>
        </w:rPr>
        <w:lastRenderedPageBreak/>
        <w:t xml:space="preserve">Crear </w:t>
      </w:r>
      <w:r w:rsidR="00490960">
        <w:rPr>
          <w:i w:val="0"/>
          <w:lang w:val="es-ES"/>
        </w:rPr>
        <w:t>clase en el paquete</w:t>
      </w:r>
    </w:p>
    <w:p w14:paraId="38F76021" w14:textId="1E069663" w:rsidR="00A45E6C" w:rsidRDefault="00970379" w:rsidP="00A45E6C">
      <w:pPr>
        <w:rPr>
          <w:lang w:val="es-ES"/>
        </w:rPr>
      </w:pPr>
      <w:r>
        <w:rPr>
          <w:noProof/>
        </w:rPr>
        <w:drawing>
          <wp:inline distT="0" distB="0" distL="0" distR="0" wp14:anchorId="159A89F1" wp14:editId="0481B9F4">
            <wp:extent cx="3248167" cy="30503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2093" cy="30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231A1" wp14:editId="7F4C30C7">
            <wp:extent cx="3568890" cy="358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8594" cy="35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1EEA" w14:textId="02DB49CA" w:rsidR="00D675C3" w:rsidRDefault="00D675C3" w:rsidP="00A45E6C">
      <w:pPr>
        <w:rPr>
          <w:lang w:val="es-ES"/>
        </w:rPr>
      </w:pPr>
      <w:r>
        <w:rPr>
          <w:lang w:val="es-ES"/>
        </w:rPr>
        <w:t xml:space="preserve">**Nota: tuve que añadir apache 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 xml:space="preserve"> al proyecto para que no saliese errores de </w:t>
      </w:r>
      <w:proofErr w:type="spellStart"/>
      <w:r>
        <w:rPr>
          <w:lang w:val="es-ES"/>
        </w:rPr>
        <w:t>org.apache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cannot</w:t>
      </w:r>
      <w:proofErr w:type="spellEnd"/>
      <w:r>
        <w:rPr>
          <w:lang w:val="es-ES"/>
        </w:rPr>
        <w:t xml:space="preserve"> be resolved</w:t>
      </w:r>
      <w:r w:rsidR="005332DF">
        <w:rPr>
          <w:lang w:val="es-ES"/>
        </w:rPr>
        <w:t xml:space="preserve"> </w:t>
      </w:r>
      <w:r w:rsidR="005332DF" w:rsidRPr="005332DF">
        <w:rPr>
          <w:b/>
          <w:bCs/>
          <w:lang w:val="es-ES"/>
        </w:rPr>
        <w:t xml:space="preserve">(ruta: </w:t>
      </w:r>
      <w:proofErr w:type="spellStart"/>
      <w:r w:rsidR="005332DF" w:rsidRPr="005332DF">
        <w:rPr>
          <w:b/>
          <w:bCs/>
          <w:lang w:val="es-ES"/>
        </w:rPr>
        <w:t>click</w:t>
      </w:r>
      <w:proofErr w:type="spellEnd"/>
      <w:r w:rsidR="005332DF" w:rsidRPr="005332DF">
        <w:rPr>
          <w:b/>
          <w:bCs/>
          <w:lang w:val="es-ES"/>
        </w:rPr>
        <w:t xml:space="preserve"> derecho en proyecto &gt; </w:t>
      </w:r>
      <w:proofErr w:type="spellStart"/>
      <w:r w:rsidR="005332DF" w:rsidRPr="005332DF">
        <w:rPr>
          <w:b/>
          <w:bCs/>
          <w:lang w:val="es-ES"/>
        </w:rPr>
        <w:t>build</w:t>
      </w:r>
      <w:proofErr w:type="spellEnd"/>
      <w:r w:rsidR="005332DF" w:rsidRPr="005332DF">
        <w:rPr>
          <w:b/>
          <w:bCs/>
          <w:lang w:val="es-ES"/>
        </w:rPr>
        <w:t xml:space="preserve"> </w:t>
      </w:r>
      <w:proofErr w:type="spellStart"/>
      <w:r w:rsidR="005332DF" w:rsidRPr="005332DF">
        <w:rPr>
          <w:b/>
          <w:bCs/>
          <w:lang w:val="es-ES"/>
        </w:rPr>
        <w:t>path</w:t>
      </w:r>
      <w:proofErr w:type="spellEnd"/>
      <w:r w:rsidR="005332DF" w:rsidRPr="005332DF">
        <w:rPr>
          <w:b/>
          <w:bCs/>
          <w:lang w:val="es-ES"/>
        </w:rPr>
        <w:t xml:space="preserve"> &gt; </w:t>
      </w:r>
      <w:proofErr w:type="spellStart"/>
      <w:r w:rsidR="005332DF" w:rsidRPr="005332DF">
        <w:rPr>
          <w:b/>
          <w:bCs/>
          <w:lang w:val="es-ES"/>
        </w:rPr>
        <w:t>add</w:t>
      </w:r>
      <w:proofErr w:type="spellEnd"/>
      <w:r w:rsidR="005332DF" w:rsidRPr="005332DF">
        <w:rPr>
          <w:b/>
          <w:bCs/>
          <w:lang w:val="es-ES"/>
        </w:rPr>
        <w:t xml:space="preserve"> </w:t>
      </w:r>
      <w:proofErr w:type="spellStart"/>
      <w:r w:rsidR="005332DF" w:rsidRPr="005332DF">
        <w:rPr>
          <w:b/>
          <w:bCs/>
          <w:lang w:val="es-ES"/>
        </w:rPr>
        <w:t>libraries</w:t>
      </w:r>
      <w:proofErr w:type="spellEnd"/>
      <w:r w:rsidR="005332DF" w:rsidRPr="005332DF">
        <w:rPr>
          <w:b/>
          <w:bCs/>
          <w:lang w:val="es-ES"/>
        </w:rPr>
        <w:t xml:space="preserve"> &gt; server </w:t>
      </w:r>
      <w:proofErr w:type="spellStart"/>
      <w:r w:rsidR="005332DF" w:rsidRPr="005332DF">
        <w:rPr>
          <w:b/>
          <w:bCs/>
          <w:lang w:val="es-ES"/>
        </w:rPr>
        <w:t>runtime</w:t>
      </w:r>
      <w:proofErr w:type="spellEnd"/>
      <w:r w:rsidR="005332DF" w:rsidRPr="005332DF">
        <w:rPr>
          <w:b/>
          <w:bCs/>
          <w:lang w:val="es-ES"/>
        </w:rPr>
        <w:t xml:space="preserve">&gt; apache </w:t>
      </w:r>
      <w:proofErr w:type="spellStart"/>
      <w:r w:rsidR="005332DF" w:rsidRPr="005332DF">
        <w:rPr>
          <w:b/>
          <w:bCs/>
          <w:lang w:val="es-ES"/>
        </w:rPr>
        <w:t>tomcat</w:t>
      </w:r>
      <w:proofErr w:type="spellEnd"/>
      <w:r w:rsidR="005332DF" w:rsidRPr="005332DF">
        <w:rPr>
          <w:b/>
          <w:bCs/>
          <w:lang w:val="es-ES"/>
        </w:rPr>
        <w:t xml:space="preserve"> 9)</w:t>
      </w:r>
      <w:r>
        <w:rPr>
          <w:lang w:val="es-ES"/>
        </w:rPr>
        <w:br/>
      </w:r>
      <w:r>
        <w:rPr>
          <w:noProof/>
        </w:rPr>
        <w:lastRenderedPageBreak/>
        <w:drawing>
          <wp:inline distT="0" distB="0" distL="0" distR="0" wp14:anchorId="51120FE0" wp14:editId="39180473">
            <wp:extent cx="3173105" cy="17936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733" cy="17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20D14" wp14:editId="334781B7">
            <wp:extent cx="3671248" cy="24853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9015" cy="249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6715" w14:textId="60A6B08E" w:rsidR="00D675C3" w:rsidRPr="00D675C3" w:rsidRDefault="00D675C3" w:rsidP="00A45E6C">
      <w:r>
        <w:rPr>
          <w:lang w:val="es-ES"/>
        </w:rPr>
        <w:t xml:space="preserve">**Nota: tuve que cambiar de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StringBuffer</w:t>
      </w:r>
      <w:proofErr w:type="spellEnd"/>
      <w:r>
        <w:rPr>
          <w:lang w:val="es-ES"/>
        </w:rPr>
        <w:t xml:space="preserve"> la variable URI</w:t>
      </w:r>
      <w:r>
        <w:rPr>
          <w:noProof/>
        </w:rPr>
        <w:drawing>
          <wp:inline distT="0" distB="0" distL="0" distR="0" wp14:anchorId="0DFADDB6" wp14:editId="69BBFF06">
            <wp:extent cx="5400040" cy="2906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0AF3" w14:textId="3954908D" w:rsidR="00A901FB" w:rsidRDefault="00490960" w:rsidP="00A901FB">
      <w:pPr>
        <w:pStyle w:val="Ttulo4"/>
        <w:rPr>
          <w:i w:val="0"/>
        </w:rPr>
      </w:pPr>
      <w:r>
        <w:rPr>
          <w:i w:val="0"/>
        </w:rPr>
        <w:lastRenderedPageBreak/>
        <w:t xml:space="preserve">Exportar proyecto </w:t>
      </w:r>
    </w:p>
    <w:p w14:paraId="35D77B5C" w14:textId="25B6FB49" w:rsidR="00BC5AB8" w:rsidRDefault="00D675C3" w:rsidP="00BC5AB8">
      <w:r>
        <w:rPr>
          <w:noProof/>
        </w:rPr>
        <w:drawing>
          <wp:inline distT="0" distB="0" distL="0" distR="0" wp14:anchorId="38B4ACA9" wp14:editId="670C66B3">
            <wp:extent cx="3650776" cy="34421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4910" cy="344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D281E" wp14:editId="7BFB66F9">
            <wp:extent cx="3630305" cy="387619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395" cy="388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2E410" wp14:editId="26A83C82">
            <wp:extent cx="3507475" cy="277083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1869" cy="27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D115F" wp14:editId="0BAB3AB8">
            <wp:extent cx="3145809" cy="357898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9685" cy="35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AB2">
        <w:rPr>
          <w:noProof/>
        </w:rPr>
        <w:drawing>
          <wp:inline distT="0" distB="0" distL="0" distR="0" wp14:anchorId="1DCDA78D" wp14:editId="11DED654">
            <wp:extent cx="3944203" cy="77177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769" cy="7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E14E" w14:textId="701A599B" w:rsidR="001E2576" w:rsidRDefault="001E2576" w:rsidP="00BC5AB8"/>
    <w:p w14:paraId="3DEC7B48" w14:textId="34424941" w:rsidR="001E2576" w:rsidRDefault="001E2576" w:rsidP="00BC5AB8"/>
    <w:p w14:paraId="6E01231E" w14:textId="3CAD344E" w:rsidR="001E2576" w:rsidRDefault="001E2576" w:rsidP="00BC5AB8"/>
    <w:p w14:paraId="5BBC584B" w14:textId="77777777" w:rsidR="001E2576" w:rsidRPr="00BC5AB8" w:rsidRDefault="001E2576" w:rsidP="00BC5AB8"/>
    <w:p w14:paraId="37FF2500" w14:textId="2CD10E83" w:rsidR="00AD45CC" w:rsidRDefault="00490960" w:rsidP="00AD45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lastRenderedPageBreak/>
        <w:t xml:space="preserve">Copiar en </w:t>
      </w:r>
      <w:r w:rsidRPr="00490960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$CATALINA_HOME/lib.</w:t>
      </w:r>
    </w:p>
    <w:p w14:paraId="6B2681B1" w14:textId="410A890F" w:rsidR="00AB6AB2" w:rsidRPr="00AD45CC" w:rsidRDefault="00AB6AB2" w:rsidP="00AD45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noProof/>
        </w:rPr>
        <w:drawing>
          <wp:inline distT="0" distB="0" distL="0" distR="0" wp14:anchorId="4C38EB8D" wp14:editId="24975BF9">
            <wp:extent cx="4326340" cy="139446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470" cy="139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7D2D" w14:textId="5DB02224" w:rsidR="0039416B" w:rsidRDefault="00AD45CC" w:rsidP="0039416B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t>C</w:t>
      </w:r>
      <w:r w:rsidR="00490960">
        <w:rPr>
          <w:iCs/>
          <w:sz w:val="22"/>
          <w:szCs w:val="22"/>
          <w:lang w:val="es-ES"/>
        </w:rPr>
        <w:t>ambiar propietario y grupo del fichero</w:t>
      </w:r>
    </w:p>
    <w:p w14:paraId="491AB23E" w14:textId="06652268" w:rsidR="00AB6AB2" w:rsidRPr="00AB6AB2" w:rsidRDefault="00AB6AB2" w:rsidP="00AB6AB2">
      <w:pPr>
        <w:rPr>
          <w:lang w:val="es-ES"/>
        </w:rPr>
      </w:pPr>
      <w:r>
        <w:rPr>
          <w:noProof/>
        </w:rPr>
        <w:drawing>
          <wp:inline distT="0" distB="0" distL="0" distR="0" wp14:anchorId="1F14577B" wp14:editId="7E8AD139">
            <wp:extent cx="5400040" cy="3263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5A7AD" wp14:editId="422B0D44">
            <wp:extent cx="5400040" cy="4102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443F" w14:textId="04BC618F" w:rsidR="00490960" w:rsidRDefault="00490960" w:rsidP="0039416B">
      <w:pPr>
        <w:pStyle w:val="Ttulo1"/>
        <w:rPr>
          <w:iCs/>
          <w:sz w:val="22"/>
          <w:szCs w:val="22"/>
          <w:lang w:val="es-ES"/>
        </w:rPr>
      </w:pPr>
      <w:r w:rsidRPr="00490960">
        <w:rPr>
          <w:iCs/>
          <w:sz w:val="22"/>
          <w:szCs w:val="22"/>
          <w:lang w:val="es-ES"/>
        </w:rPr>
        <w:t>Editar fichero server.xml y</w:t>
      </w:r>
      <w:r>
        <w:rPr>
          <w:iCs/>
          <w:sz w:val="22"/>
          <w:szCs w:val="22"/>
          <w:lang w:val="es-ES"/>
        </w:rPr>
        <w:t xml:space="preserve"> añadir </w:t>
      </w:r>
    </w:p>
    <w:p w14:paraId="49F76B50" w14:textId="16892F01" w:rsidR="00AB6AB2" w:rsidRPr="00AB6AB2" w:rsidRDefault="00150DDD" w:rsidP="00AB6AB2">
      <w:pPr>
        <w:rPr>
          <w:lang w:val="es-ES"/>
        </w:rPr>
      </w:pPr>
      <w:r>
        <w:rPr>
          <w:noProof/>
        </w:rPr>
        <w:drawing>
          <wp:inline distT="0" distB="0" distL="0" distR="0" wp14:anchorId="27DCFF59" wp14:editId="7D7BA5D3">
            <wp:extent cx="3521123" cy="375547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586" cy="37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85E6" w14:textId="0B959853" w:rsidR="004764CC" w:rsidRDefault="004764CC" w:rsidP="00490960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lastRenderedPageBreak/>
        <w:t>Reiniciar Tomcat</w:t>
      </w:r>
    </w:p>
    <w:p w14:paraId="0501679F" w14:textId="1E1FB619" w:rsidR="00150DDD" w:rsidRPr="00150DDD" w:rsidRDefault="00150DDD" w:rsidP="00150DDD">
      <w:pPr>
        <w:rPr>
          <w:lang w:val="es-ES"/>
        </w:rPr>
      </w:pPr>
      <w:r>
        <w:rPr>
          <w:noProof/>
        </w:rPr>
        <w:drawing>
          <wp:inline distT="0" distB="0" distL="0" distR="0" wp14:anchorId="593A765B" wp14:editId="32DB53DB">
            <wp:extent cx="4905375" cy="2762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215">
        <w:rPr>
          <w:noProof/>
        </w:rPr>
        <w:drawing>
          <wp:inline distT="0" distB="0" distL="0" distR="0" wp14:anchorId="7485C148" wp14:editId="3F749270">
            <wp:extent cx="4299045" cy="136038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480" cy="13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215">
        <w:rPr>
          <w:noProof/>
        </w:rPr>
        <w:drawing>
          <wp:inline distT="0" distB="0" distL="0" distR="0" wp14:anchorId="4199AEAE" wp14:editId="476CD12F">
            <wp:extent cx="4305869" cy="148761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6043" cy="14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375E" w14:textId="201D4891" w:rsidR="00D94215" w:rsidRDefault="00D94215" w:rsidP="004764CC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t>Leer tomcat9 y comprobar accesos</w:t>
      </w:r>
    </w:p>
    <w:p w14:paraId="1E75B912" w14:textId="125868BE" w:rsidR="00D94215" w:rsidRPr="00D94215" w:rsidRDefault="00D94215" w:rsidP="00D94215">
      <w:pPr>
        <w:rPr>
          <w:lang w:val="es-ES"/>
        </w:rPr>
      </w:pPr>
      <w:r>
        <w:rPr>
          <w:noProof/>
        </w:rPr>
        <w:drawing>
          <wp:inline distT="0" distB="0" distL="0" distR="0" wp14:anchorId="64B70342" wp14:editId="65D0C72C">
            <wp:extent cx="5400040" cy="40074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7470" w14:textId="77777777" w:rsidR="00D94215" w:rsidRPr="00D94215" w:rsidRDefault="00D94215" w:rsidP="00D94215">
      <w:pPr>
        <w:rPr>
          <w:lang w:val="es-ES"/>
        </w:rPr>
      </w:pPr>
    </w:p>
    <w:p w14:paraId="38AFC945" w14:textId="34A1E000" w:rsidR="004764CC" w:rsidRDefault="00490960" w:rsidP="004764CC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lastRenderedPageBreak/>
        <w:t xml:space="preserve">Configurar </w:t>
      </w:r>
      <w:proofErr w:type="spellStart"/>
      <w:r w:rsidRPr="00490960">
        <w:rPr>
          <w:iCs/>
          <w:sz w:val="22"/>
          <w:szCs w:val="22"/>
          <w:lang w:val="es-ES"/>
        </w:rPr>
        <w:t>RemoteAddrValve</w:t>
      </w:r>
      <w:proofErr w:type="spellEnd"/>
      <w:r w:rsidRPr="00490960">
        <w:rPr>
          <w:iCs/>
          <w:sz w:val="22"/>
          <w:szCs w:val="22"/>
          <w:lang w:val="es-ES"/>
        </w:rPr>
        <w:t xml:space="preserve"> para permitir conexiones únicamente desde una IP.</w:t>
      </w:r>
    </w:p>
    <w:p w14:paraId="285AD11B" w14:textId="6F5BBEA3" w:rsidR="003A6710" w:rsidRPr="00830FB1" w:rsidRDefault="00D94215" w:rsidP="004764C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E0D908" wp14:editId="2F40AA8D">
            <wp:extent cx="4333164" cy="31749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0688" cy="318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FB1">
        <w:rPr>
          <w:noProof/>
        </w:rPr>
        <w:drawing>
          <wp:inline distT="0" distB="0" distL="0" distR="0" wp14:anchorId="070A2998" wp14:editId="5612AF81">
            <wp:extent cx="4039737" cy="378749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4282" cy="379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F81" w:rsidRPr="00DD3F81">
        <w:rPr>
          <w:noProof/>
        </w:rPr>
        <w:t xml:space="preserve"> </w:t>
      </w:r>
      <w:r w:rsidR="00DD3F81">
        <w:rPr>
          <w:noProof/>
        </w:rPr>
        <w:lastRenderedPageBreak/>
        <w:drawing>
          <wp:inline distT="0" distB="0" distL="0" distR="0" wp14:anchorId="27F6A987" wp14:editId="64E8C0A0">
            <wp:extent cx="5400040" cy="38728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17DA" w14:textId="77777777" w:rsidR="00163D83" w:rsidRPr="00163D83" w:rsidRDefault="00163D83" w:rsidP="00163D83">
      <w:pPr>
        <w:rPr>
          <w:lang w:val="es-ES"/>
        </w:rPr>
      </w:pPr>
    </w:p>
    <w:p w14:paraId="70532660" w14:textId="308A5A0D" w:rsidR="00C403B0" w:rsidRPr="0039416B" w:rsidRDefault="00C403B0" w:rsidP="0039416B">
      <w:pPr>
        <w:rPr>
          <w:lang w:val="es-ES"/>
        </w:rPr>
      </w:pPr>
      <w:r w:rsidRPr="0039416B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br w:type="page"/>
      </w:r>
    </w:p>
    <w:p w14:paraId="40F41EB8" w14:textId="77777777" w:rsidR="00C73D32" w:rsidRDefault="00C73D32" w:rsidP="00C73D32">
      <w:pPr>
        <w:pStyle w:val="Ttulo1"/>
      </w:pPr>
      <w:bookmarkStart w:id="1" w:name="_Toc91650924"/>
      <w:r>
        <w:lastRenderedPageBreak/>
        <w:t>Conclusión</w:t>
      </w:r>
      <w:r w:rsidR="0005004D">
        <w:t xml:space="preserve"> y Explicación</w:t>
      </w:r>
      <w:bookmarkEnd w:id="1"/>
    </w:p>
    <w:p w14:paraId="1659421C" w14:textId="5B848C59" w:rsidR="0005004D" w:rsidRPr="00830FB1" w:rsidRDefault="0086602A" w:rsidP="00830FB1">
      <w:pPr>
        <w:rPr>
          <w:u w:val="single"/>
        </w:rPr>
      </w:pPr>
      <w:r>
        <w:t xml:space="preserve">He </w:t>
      </w:r>
      <w:r w:rsidR="00830FB1">
        <w:t xml:space="preserve">configurado los accesos a las aplicaciones de </w:t>
      </w:r>
      <w:proofErr w:type="spellStart"/>
      <w:r w:rsidR="00830FB1">
        <w:t>tomcat</w:t>
      </w:r>
      <w:proofErr w:type="spellEnd"/>
    </w:p>
    <w:p w14:paraId="7949E33E" w14:textId="77777777" w:rsidR="00D501F6" w:rsidRDefault="00694A52" w:rsidP="00543014">
      <w:pPr>
        <w:pStyle w:val="Ttulo1"/>
      </w:pPr>
      <w:r>
        <w:t xml:space="preserve"> </w:t>
      </w:r>
      <w:bookmarkStart w:id="2" w:name="_Toc91650925"/>
      <w:r w:rsidR="00005A7C">
        <w:t>Bibliografía</w:t>
      </w:r>
      <w:bookmarkEnd w:id="2"/>
    </w:p>
    <w:p w14:paraId="229FAEC5" w14:textId="3D031226" w:rsidR="0036375F" w:rsidRDefault="00D94215" w:rsidP="0036375F">
      <w:r>
        <w:t>T</w:t>
      </w:r>
      <w:r w:rsidR="00934065">
        <w:t>ransparencias</w:t>
      </w:r>
    </w:p>
    <w:p w14:paraId="2D75718F" w14:textId="07ABF66D" w:rsidR="00D94215" w:rsidRDefault="00BB0D92" w:rsidP="0036375F">
      <w:hyperlink r:id="rId36" w:history="1">
        <w:r w:rsidR="00830FB1" w:rsidRPr="005B01FA">
          <w:rPr>
            <w:rStyle w:val="Hipervnculo"/>
          </w:rPr>
          <w:t>https://tomcat.apache.org/tomcat-8.5-doc/api/org/apache/catalina/valves/RemoteAddrValve.html</w:t>
        </w:r>
      </w:hyperlink>
    </w:p>
    <w:p w14:paraId="0335ADDD" w14:textId="1747B5C7" w:rsidR="00830FB1" w:rsidRDefault="00BB0D92" w:rsidP="0036375F">
      <w:hyperlink r:id="rId37" w:history="1">
        <w:r w:rsidR="00830FB1" w:rsidRPr="005B01FA">
          <w:rPr>
            <w:rStyle w:val="Hipervnculo"/>
          </w:rPr>
          <w:t>https://red-orbita.com/?p=9162&amp;utm_source=rss&amp;utm_medium=rss&amp;utm_campaign=limitar-el-acceso-a-manager-en-tomcat</w:t>
        </w:r>
      </w:hyperlink>
    </w:p>
    <w:p w14:paraId="080B365A" w14:textId="77777777" w:rsidR="00830FB1" w:rsidRPr="00F06CD6" w:rsidRDefault="00830FB1" w:rsidP="0036375F"/>
    <w:sectPr w:rsidR="00830FB1" w:rsidRPr="00F06CD6" w:rsidSect="0030172C">
      <w:headerReference w:type="default" r:id="rId38"/>
      <w:footerReference w:type="default" r:id="rId39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843EE" w14:textId="77777777" w:rsidR="00BB0D92" w:rsidRDefault="00BB0D92">
      <w:pPr>
        <w:spacing w:after="0" w:line="240" w:lineRule="auto"/>
      </w:pPr>
      <w:r>
        <w:separator/>
      </w:r>
    </w:p>
  </w:endnote>
  <w:endnote w:type="continuationSeparator" w:id="0">
    <w:p w14:paraId="73C245BE" w14:textId="77777777" w:rsidR="00BB0D92" w:rsidRDefault="00BB0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FC8DC" w14:textId="77777777" w:rsidR="00D501F6" w:rsidRDefault="00BB0D92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44835E04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14:paraId="6DA6586E" w14:textId="77777777" w:rsidR="00D501F6" w:rsidRDefault="006D0ED7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4B3831">
                  <w:rPr>
                    <w:i/>
                    <w:noProof/>
                    <w:color w:val="FFFFFF"/>
                    <w:sz w:val="32"/>
                  </w:rPr>
                  <w:t>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0D829" w14:textId="77777777" w:rsidR="00BB0D92" w:rsidRDefault="00BB0D92">
      <w:pPr>
        <w:spacing w:after="0" w:line="240" w:lineRule="auto"/>
      </w:pPr>
      <w:r>
        <w:separator/>
      </w:r>
    </w:p>
  </w:footnote>
  <w:footnote w:type="continuationSeparator" w:id="0">
    <w:p w14:paraId="7DCD8C22" w14:textId="77777777" w:rsidR="00BB0D92" w:rsidRDefault="00BB0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67AFE935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3110AC54" w14:textId="77777777" w:rsidR="00D501F6" w:rsidRDefault="00BB0D92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59EA86A5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153C472E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62927629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137257"/>
    <w:multiLevelType w:val="hybridMultilevel"/>
    <w:tmpl w:val="D31690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9"/>
  </w:num>
  <w:num w:numId="9">
    <w:abstractNumId w:val="1"/>
  </w:num>
  <w:num w:numId="10">
    <w:abstractNumId w:val="15"/>
  </w:num>
  <w:num w:numId="11">
    <w:abstractNumId w:val="21"/>
  </w:num>
  <w:num w:numId="12">
    <w:abstractNumId w:val="12"/>
  </w:num>
  <w:num w:numId="13">
    <w:abstractNumId w:val="20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2"/>
  </w:num>
  <w:num w:numId="19">
    <w:abstractNumId w:val="2"/>
  </w:num>
  <w:num w:numId="20">
    <w:abstractNumId w:val="5"/>
  </w:num>
  <w:num w:numId="21">
    <w:abstractNumId w:val="4"/>
  </w:num>
  <w:num w:numId="22">
    <w:abstractNumId w:val="23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074FB"/>
    <w:rsid w:val="00010D21"/>
    <w:rsid w:val="00011364"/>
    <w:rsid w:val="00030F7E"/>
    <w:rsid w:val="00041EC7"/>
    <w:rsid w:val="00045851"/>
    <w:rsid w:val="0005004D"/>
    <w:rsid w:val="00052CC3"/>
    <w:rsid w:val="000539BF"/>
    <w:rsid w:val="00054930"/>
    <w:rsid w:val="000652D7"/>
    <w:rsid w:val="0007107F"/>
    <w:rsid w:val="00086F03"/>
    <w:rsid w:val="000919DC"/>
    <w:rsid w:val="000A4432"/>
    <w:rsid w:val="000B0617"/>
    <w:rsid w:val="000C2EBB"/>
    <w:rsid w:val="000D3530"/>
    <w:rsid w:val="00101F57"/>
    <w:rsid w:val="0012203B"/>
    <w:rsid w:val="00123CB3"/>
    <w:rsid w:val="00126AC1"/>
    <w:rsid w:val="00136B8B"/>
    <w:rsid w:val="001442E4"/>
    <w:rsid w:val="00150DDD"/>
    <w:rsid w:val="00153F2F"/>
    <w:rsid w:val="00163D83"/>
    <w:rsid w:val="00173487"/>
    <w:rsid w:val="0017687B"/>
    <w:rsid w:val="001B1336"/>
    <w:rsid w:val="001C5134"/>
    <w:rsid w:val="001D024F"/>
    <w:rsid w:val="001D03B4"/>
    <w:rsid w:val="001D766B"/>
    <w:rsid w:val="001E2576"/>
    <w:rsid w:val="001E6419"/>
    <w:rsid w:val="00201E57"/>
    <w:rsid w:val="00205F5B"/>
    <w:rsid w:val="0021165D"/>
    <w:rsid w:val="002578F6"/>
    <w:rsid w:val="00263940"/>
    <w:rsid w:val="00266153"/>
    <w:rsid w:val="00287E0A"/>
    <w:rsid w:val="00294115"/>
    <w:rsid w:val="002B2CBE"/>
    <w:rsid w:val="002D0A71"/>
    <w:rsid w:val="002D2606"/>
    <w:rsid w:val="002E3067"/>
    <w:rsid w:val="002E5006"/>
    <w:rsid w:val="0030172C"/>
    <w:rsid w:val="003022D4"/>
    <w:rsid w:val="0030383B"/>
    <w:rsid w:val="00306A54"/>
    <w:rsid w:val="00313765"/>
    <w:rsid w:val="00320ED2"/>
    <w:rsid w:val="003474AA"/>
    <w:rsid w:val="003536CC"/>
    <w:rsid w:val="00363506"/>
    <w:rsid w:val="0036375F"/>
    <w:rsid w:val="00375E87"/>
    <w:rsid w:val="00392263"/>
    <w:rsid w:val="00392CED"/>
    <w:rsid w:val="0039416B"/>
    <w:rsid w:val="003A6710"/>
    <w:rsid w:val="003B1142"/>
    <w:rsid w:val="003D05B9"/>
    <w:rsid w:val="003F06B4"/>
    <w:rsid w:val="00420FF4"/>
    <w:rsid w:val="004300A7"/>
    <w:rsid w:val="0043793A"/>
    <w:rsid w:val="00455494"/>
    <w:rsid w:val="004764CC"/>
    <w:rsid w:val="00490960"/>
    <w:rsid w:val="00495C6D"/>
    <w:rsid w:val="004B2CAD"/>
    <w:rsid w:val="004B3831"/>
    <w:rsid w:val="004C5AB1"/>
    <w:rsid w:val="00507C13"/>
    <w:rsid w:val="00511EEA"/>
    <w:rsid w:val="00514BC9"/>
    <w:rsid w:val="00517D02"/>
    <w:rsid w:val="00525E96"/>
    <w:rsid w:val="005332DF"/>
    <w:rsid w:val="00537A6C"/>
    <w:rsid w:val="00543014"/>
    <w:rsid w:val="005628F9"/>
    <w:rsid w:val="00563BD5"/>
    <w:rsid w:val="005928DB"/>
    <w:rsid w:val="005A0E64"/>
    <w:rsid w:val="005D5196"/>
    <w:rsid w:val="005F58C7"/>
    <w:rsid w:val="0063259B"/>
    <w:rsid w:val="006507C3"/>
    <w:rsid w:val="0065414C"/>
    <w:rsid w:val="00676A00"/>
    <w:rsid w:val="00682A29"/>
    <w:rsid w:val="00693BA6"/>
    <w:rsid w:val="00694A52"/>
    <w:rsid w:val="006A55D2"/>
    <w:rsid w:val="006B2175"/>
    <w:rsid w:val="006C2FE3"/>
    <w:rsid w:val="006D0ED7"/>
    <w:rsid w:val="006D7897"/>
    <w:rsid w:val="006E1E91"/>
    <w:rsid w:val="006E2F59"/>
    <w:rsid w:val="00713A45"/>
    <w:rsid w:val="00721F1D"/>
    <w:rsid w:val="007722B3"/>
    <w:rsid w:val="007800BA"/>
    <w:rsid w:val="00780739"/>
    <w:rsid w:val="0078515C"/>
    <w:rsid w:val="0078640F"/>
    <w:rsid w:val="00787679"/>
    <w:rsid w:val="007C0942"/>
    <w:rsid w:val="007F1A46"/>
    <w:rsid w:val="00815995"/>
    <w:rsid w:val="0082009F"/>
    <w:rsid w:val="00830FB1"/>
    <w:rsid w:val="00844761"/>
    <w:rsid w:val="00851D94"/>
    <w:rsid w:val="00860140"/>
    <w:rsid w:val="008625D8"/>
    <w:rsid w:val="0086602A"/>
    <w:rsid w:val="0087159D"/>
    <w:rsid w:val="00873099"/>
    <w:rsid w:val="00876528"/>
    <w:rsid w:val="00877989"/>
    <w:rsid w:val="00884939"/>
    <w:rsid w:val="00890DEE"/>
    <w:rsid w:val="00894D1E"/>
    <w:rsid w:val="008B0922"/>
    <w:rsid w:val="008C65F8"/>
    <w:rsid w:val="008D0362"/>
    <w:rsid w:val="009071EB"/>
    <w:rsid w:val="00912C5F"/>
    <w:rsid w:val="0091610F"/>
    <w:rsid w:val="009172C6"/>
    <w:rsid w:val="00923CD5"/>
    <w:rsid w:val="00934065"/>
    <w:rsid w:val="009429C8"/>
    <w:rsid w:val="00944727"/>
    <w:rsid w:val="00954755"/>
    <w:rsid w:val="00954BD7"/>
    <w:rsid w:val="0096151C"/>
    <w:rsid w:val="00970379"/>
    <w:rsid w:val="00973947"/>
    <w:rsid w:val="00987A06"/>
    <w:rsid w:val="00992559"/>
    <w:rsid w:val="00994FC8"/>
    <w:rsid w:val="00997021"/>
    <w:rsid w:val="009A55D7"/>
    <w:rsid w:val="009B628D"/>
    <w:rsid w:val="009E5808"/>
    <w:rsid w:val="009E676A"/>
    <w:rsid w:val="009F626A"/>
    <w:rsid w:val="00A023FA"/>
    <w:rsid w:val="00A1345B"/>
    <w:rsid w:val="00A13E17"/>
    <w:rsid w:val="00A37EB7"/>
    <w:rsid w:val="00A45E6C"/>
    <w:rsid w:val="00A520BC"/>
    <w:rsid w:val="00A5290A"/>
    <w:rsid w:val="00A621C5"/>
    <w:rsid w:val="00A80040"/>
    <w:rsid w:val="00A901FB"/>
    <w:rsid w:val="00AA45EF"/>
    <w:rsid w:val="00AB4A70"/>
    <w:rsid w:val="00AB6AB2"/>
    <w:rsid w:val="00AD45CC"/>
    <w:rsid w:val="00AD6616"/>
    <w:rsid w:val="00AD662F"/>
    <w:rsid w:val="00AD78FD"/>
    <w:rsid w:val="00B114EB"/>
    <w:rsid w:val="00B510CC"/>
    <w:rsid w:val="00B609AB"/>
    <w:rsid w:val="00B628CE"/>
    <w:rsid w:val="00B62E0B"/>
    <w:rsid w:val="00B73A42"/>
    <w:rsid w:val="00B84BC3"/>
    <w:rsid w:val="00B9300D"/>
    <w:rsid w:val="00BB0D92"/>
    <w:rsid w:val="00BB14EB"/>
    <w:rsid w:val="00BC13AA"/>
    <w:rsid w:val="00BC16BE"/>
    <w:rsid w:val="00BC5AB8"/>
    <w:rsid w:val="00BD07D0"/>
    <w:rsid w:val="00BD7E78"/>
    <w:rsid w:val="00BF008F"/>
    <w:rsid w:val="00BF17AB"/>
    <w:rsid w:val="00BF39BF"/>
    <w:rsid w:val="00C03ADE"/>
    <w:rsid w:val="00C12CEF"/>
    <w:rsid w:val="00C25D73"/>
    <w:rsid w:val="00C27F84"/>
    <w:rsid w:val="00C346FA"/>
    <w:rsid w:val="00C3755D"/>
    <w:rsid w:val="00C403B0"/>
    <w:rsid w:val="00C41FE4"/>
    <w:rsid w:val="00C52903"/>
    <w:rsid w:val="00C73D32"/>
    <w:rsid w:val="00C748E4"/>
    <w:rsid w:val="00C90D56"/>
    <w:rsid w:val="00C90F5E"/>
    <w:rsid w:val="00C944BD"/>
    <w:rsid w:val="00CD0351"/>
    <w:rsid w:val="00CE1183"/>
    <w:rsid w:val="00D034C8"/>
    <w:rsid w:val="00D05185"/>
    <w:rsid w:val="00D144C1"/>
    <w:rsid w:val="00D203FF"/>
    <w:rsid w:val="00D205CF"/>
    <w:rsid w:val="00D27420"/>
    <w:rsid w:val="00D34D8C"/>
    <w:rsid w:val="00D501F6"/>
    <w:rsid w:val="00D62992"/>
    <w:rsid w:val="00D675C3"/>
    <w:rsid w:val="00D8715D"/>
    <w:rsid w:val="00D94215"/>
    <w:rsid w:val="00DB31D5"/>
    <w:rsid w:val="00DC38F9"/>
    <w:rsid w:val="00DD022F"/>
    <w:rsid w:val="00DD3F81"/>
    <w:rsid w:val="00DD407B"/>
    <w:rsid w:val="00DF08B3"/>
    <w:rsid w:val="00DF44E1"/>
    <w:rsid w:val="00E03146"/>
    <w:rsid w:val="00E04A2E"/>
    <w:rsid w:val="00E120C5"/>
    <w:rsid w:val="00E43039"/>
    <w:rsid w:val="00E44918"/>
    <w:rsid w:val="00E626B3"/>
    <w:rsid w:val="00E71081"/>
    <w:rsid w:val="00E7697E"/>
    <w:rsid w:val="00EA6EF9"/>
    <w:rsid w:val="00EC39FF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B008F"/>
    <w:rsid w:val="00FB7776"/>
    <w:rsid w:val="00FC4266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76730EB4"/>
  <w15:docId w15:val="{13612026-7AAD-46A9-8A7F-615ED449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  <w:style w:type="character" w:styleId="Mencinsinresolver">
    <w:name w:val="Unresolved Mention"/>
    <w:basedOn w:val="Fuentedeprrafopredeter"/>
    <w:uiPriority w:val="99"/>
    <w:semiHidden/>
    <w:unhideWhenUsed/>
    <w:rsid w:val="00830F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red-orbita.com/?p=9162&amp;utm_source=rss&amp;utm_medium=rss&amp;utm_campaign=limitar-el-acceso-a-manager-en-tomca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omcat.apache.org/tomcat-8.5-doc/api/org/apache/catalina/valves/RemoteAddrValve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F41D0D-CCDC-4252-AFD7-19C60FC60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2814</TotalTime>
  <Pages>14</Pages>
  <Words>284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61</cp:revision>
  <dcterms:created xsi:type="dcterms:W3CDTF">2021-10-02T09:23:00Z</dcterms:created>
  <dcterms:modified xsi:type="dcterms:W3CDTF">2022-02-28T20:29:00Z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