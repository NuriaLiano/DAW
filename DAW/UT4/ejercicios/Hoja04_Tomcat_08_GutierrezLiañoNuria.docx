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5B89B" w14:textId="77777777" w:rsidR="00D501F6" w:rsidRDefault="007B7BCC">
      <w:r>
        <w:rPr>
          <w:noProof/>
        </w:rPr>
        <w:pict w14:anchorId="63008F1C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 style="mso-next-textbox:#Cuadro de texto 4">
                  <w:txbxContent>
                    <w:p w14:paraId="7EBAA308" w14:textId="76ECA75F" w:rsidR="00D501F6" w:rsidRPr="00C944BD" w:rsidRDefault="003D05B9" w:rsidP="005D5337">
                      <w:pPr>
                        <w:ind w:firstLine="708"/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Tomcat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_0</w:t>
                      </w:r>
                      <w:r w:rsidR="00D034C8">
                        <w:rPr>
                          <w:color w:val="FFFFFF"/>
                          <w:sz w:val="96"/>
                        </w:rPr>
                        <w:t>8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 style="mso-next-textbox:#Cuadro de texto 8">
                  <w:txbxContent>
                    <w:p w14:paraId="6F3A0D8B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1268C6D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277F1351" wp14:editId="5114E4B7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997159A" wp14:editId="2424759C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9165091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4EC7E4A7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2037C7CE" w14:textId="7AE99DD4" w:rsidR="00D8715D" w:rsidRDefault="006D0ED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1650919" w:history="1">
            <w:r w:rsidR="00D8715D" w:rsidRPr="002F54EA">
              <w:rPr>
                <w:rStyle w:val="Hipervnculo"/>
                <w:noProof/>
              </w:rPr>
              <w:t>Índice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_Toc91650919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2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16F8F584" w14:textId="0562E3B9" w:rsidR="00D8715D" w:rsidRDefault="007B7BC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0" w:history="1">
            <w:r w:rsidR="00D8715D" w:rsidRPr="002F54EA">
              <w:rPr>
                <w:rStyle w:val="Hipervnculo"/>
                <w:noProof/>
                <w:lang w:val="es-ES" w:eastAsia="es-ES"/>
              </w:rPr>
              <w:t>Ejercicio1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_Toc91650920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7EF8DF6" w14:textId="2E8D0382" w:rsidR="00D8715D" w:rsidRDefault="007B7BC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1" w:history="1">
            <w:r w:rsidR="00D8715D" w:rsidRPr="002F54EA">
              <w:rPr>
                <w:rStyle w:val="Hipervnculo"/>
                <w:iCs/>
                <w:noProof/>
              </w:rPr>
              <w:t>Desplegar calendar.war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_Toc91650921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C25FB5E" w14:textId="086A8B9D" w:rsidR="00D8715D" w:rsidRDefault="007B7BC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2" w:history="1">
            <w:r w:rsidR="00D8715D" w:rsidRPr="002F54EA">
              <w:rPr>
                <w:rStyle w:val="Hipervnculo"/>
                <w:iCs/>
                <w:noProof/>
              </w:rPr>
              <w:t>Crear dos atributos de sesión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_Toc91650922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08293FA9" w14:textId="3444B9E5" w:rsidR="00D8715D" w:rsidRDefault="007B7BC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3" w:history="1">
            <w:r w:rsidR="00D8715D" w:rsidRPr="002F54EA">
              <w:rPr>
                <w:rStyle w:val="Hipervnculo"/>
                <w:iCs/>
                <w:noProof/>
              </w:rPr>
              <w:t>Ver info de sesión y eliminar la activa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_Toc91650923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317BE946" w14:textId="5B5A72EB" w:rsidR="00D8715D" w:rsidRDefault="007B7BC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4" w:history="1">
            <w:r w:rsidR="00D8715D" w:rsidRPr="002F54EA">
              <w:rPr>
                <w:rStyle w:val="Hipervnculo"/>
                <w:noProof/>
              </w:rPr>
              <w:t>Conclusión y Explicación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_Toc91650924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79B0E2B7" w14:textId="7541D487" w:rsidR="00D8715D" w:rsidRDefault="007B7BC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5" w:history="1">
            <w:r w:rsidR="00D8715D" w:rsidRPr="002F54EA">
              <w:rPr>
                <w:rStyle w:val="Hipervnculo"/>
                <w:noProof/>
              </w:rPr>
              <w:t>Bibliografía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_Toc91650925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171004C" w14:textId="11F680D7" w:rsidR="00543014" w:rsidRDefault="006D0ED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7254790" w14:textId="77777777" w:rsidR="00D501F6" w:rsidRDefault="00D501F6"/>
    <w:p w14:paraId="7C3744FD" w14:textId="77777777" w:rsidR="00D501F6" w:rsidRDefault="00005A7C">
      <w:r>
        <w:br w:type="page"/>
      </w:r>
    </w:p>
    <w:p w14:paraId="6F5E8A67" w14:textId="77777777" w:rsidR="00676A00" w:rsidRPr="00306A54" w:rsidRDefault="00FC4266" w:rsidP="00306A54">
      <w:pPr>
        <w:pStyle w:val="Ttulo1"/>
        <w:rPr>
          <w:lang w:val="es-ES" w:eastAsia="es-ES"/>
        </w:rPr>
      </w:pPr>
      <w:bookmarkStart w:id="1" w:name="_Toc91650920"/>
      <w:r>
        <w:rPr>
          <w:lang w:val="es-ES" w:eastAsia="es-ES"/>
        </w:rPr>
        <w:lastRenderedPageBreak/>
        <w:t>Ejercicio</w:t>
      </w:r>
      <w:r w:rsidR="00C944BD">
        <w:rPr>
          <w:lang w:val="es-ES" w:eastAsia="es-ES"/>
        </w:rPr>
        <w:t>1</w:t>
      </w:r>
      <w:bookmarkEnd w:id="1"/>
    </w:p>
    <w:p w14:paraId="31E2FFF0" w14:textId="77777777" w:rsidR="00CA7AEA" w:rsidRDefault="00407CB6" w:rsidP="00407CB6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 w:rsidRPr="00407CB6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En primer lugar, vamos a importar en Eclipse el archivo tienda.zip proporcionado por</w:t>
      </w: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 xml:space="preserve"> </w:t>
      </w:r>
      <w:r w:rsidRPr="00407CB6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el profesor (File → Import → Existing Project into Workspace → tienda</w:t>
      </w:r>
      <w: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.war</w:t>
      </w:r>
      <w:r w:rsidRPr="00407CB6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)</w:t>
      </w:r>
    </w:p>
    <w:p w14:paraId="6312D0FC" w14:textId="08325B54" w:rsidR="00407CB6" w:rsidRDefault="00BF008F" w:rsidP="00407CB6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noProof/>
        </w:rPr>
        <w:drawing>
          <wp:inline distT="0" distB="0" distL="0" distR="0" wp14:anchorId="7D880613" wp14:editId="779E0B63">
            <wp:extent cx="3118537" cy="3286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850" cy="32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5179" w14:textId="362A575C" w:rsidR="001D766B" w:rsidRDefault="00BF008F" w:rsidP="00407CB6">
      <w:pPr>
        <w:rPr>
          <w:lang w:val="es-ES"/>
        </w:rPr>
      </w:pPr>
      <w:r>
        <w:rPr>
          <w:noProof/>
        </w:rPr>
        <w:drawing>
          <wp:inline distT="0" distB="0" distL="0" distR="0" wp14:anchorId="03F7DF25" wp14:editId="7E52A024">
            <wp:extent cx="3864334" cy="39929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8220" cy="39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381F" w14:textId="4D32475A" w:rsidR="00CA7AEA" w:rsidRPr="00CA7AEA" w:rsidRDefault="00CA7AEA" w:rsidP="00407CB6">
      <w:r>
        <w:rPr>
          <w:lang w:val="es-ES"/>
        </w:rPr>
        <w:lastRenderedPageBreak/>
        <w:t>Al repasar ayer salía este error</w:t>
      </w:r>
      <w:r>
        <w:rPr>
          <w:noProof/>
        </w:rPr>
        <w:drawing>
          <wp:inline distT="0" distB="0" distL="0" distR="0" wp14:anchorId="21365101" wp14:editId="59D145F3">
            <wp:extent cx="5400040" cy="52031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63FF" w14:textId="1CE834CB" w:rsidR="00407CB6" w:rsidRDefault="00407CB6" w:rsidP="00407CB6">
      <w:pPr>
        <w:rPr>
          <w:lang w:val="es-ES"/>
        </w:rPr>
      </w:pPr>
    </w:p>
    <w:p w14:paraId="133E1535" w14:textId="4FC05457" w:rsidR="00CA7AEA" w:rsidRDefault="00CA7AEA" w:rsidP="00407CB6">
      <w:pPr>
        <w:rPr>
          <w:lang w:val="es-ES"/>
        </w:rPr>
      </w:pPr>
    </w:p>
    <w:p w14:paraId="20706F64" w14:textId="146E0461" w:rsidR="00CA7AEA" w:rsidRDefault="00CA7AEA" w:rsidP="00407CB6">
      <w:pPr>
        <w:rPr>
          <w:lang w:val="es-ES"/>
        </w:rPr>
      </w:pPr>
    </w:p>
    <w:p w14:paraId="5BAAC7CA" w14:textId="41BF8652" w:rsidR="00CA7AEA" w:rsidRDefault="00CA7AEA" w:rsidP="00407CB6">
      <w:pPr>
        <w:rPr>
          <w:lang w:val="es-ES"/>
        </w:rPr>
      </w:pPr>
    </w:p>
    <w:p w14:paraId="6B90CDE1" w14:textId="2D3725A1" w:rsidR="00CA7AEA" w:rsidRDefault="00CA7AEA" w:rsidP="00407CB6">
      <w:pPr>
        <w:rPr>
          <w:lang w:val="es-ES"/>
        </w:rPr>
      </w:pPr>
    </w:p>
    <w:p w14:paraId="37AB52C0" w14:textId="4292719B" w:rsidR="00CA7AEA" w:rsidRDefault="00CA7AEA" w:rsidP="00407CB6">
      <w:pPr>
        <w:rPr>
          <w:lang w:val="es-ES"/>
        </w:rPr>
      </w:pPr>
    </w:p>
    <w:p w14:paraId="071D29B1" w14:textId="04D531BD" w:rsidR="00CA7AEA" w:rsidRDefault="00CA7AEA" w:rsidP="00407CB6">
      <w:pPr>
        <w:rPr>
          <w:lang w:val="es-ES"/>
        </w:rPr>
      </w:pPr>
    </w:p>
    <w:p w14:paraId="01E1C940" w14:textId="4DF24875" w:rsidR="00CA7AEA" w:rsidRDefault="00CA7AEA" w:rsidP="00407CB6">
      <w:pPr>
        <w:rPr>
          <w:lang w:val="es-ES"/>
        </w:rPr>
      </w:pPr>
    </w:p>
    <w:p w14:paraId="62D290CA" w14:textId="43096F86" w:rsidR="00CA7AEA" w:rsidRDefault="00CA7AEA" w:rsidP="00407CB6">
      <w:pPr>
        <w:rPr>
          <w:lang w:val="es-ES"/>
        </w:rPr>
      </w:pPr>
    </w:p>
    <w:p w14:paraId="5C082EDC" w14:textId="77777777" w:rsidR="00CA7AEA" w:rsidRPr="00407CB6" w:rsidRDefault="00CA7AEA" w:rsidP="00407CB6">
      <w:pPr>
        <w:rPr>
          <w:lang w:val="es-ES"/>
        </w:rPr>
      </w:pPr>
    </w:p>
    <w:p w14:paraId="36766D9F" w14:textId="2FB94681" w:rsidR="006E09B5" w:rsidRDefault="00A520BC" w:rsidP="00A901FB">
      <w:pPr>
        <w:rPr>
          <w:noProof/>
        </w:rPr>
      </w:pPr>
      <w: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lastRenderedPageBreak/>
        <w:t>C</w:t>
      </w:r>
      <w:r w:rsidRPr="00A520BC"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  <w:t>rear un usuario de MySQL y una base de datos.</w:t>
      </w:r>
      <w:r w:rsidR="005F58C7" w:rsidRPr="005F58C7">
        <w:rPr>
          <w:noProof/>
        </w:rPr>
        <w:t xml:space="preserve"> </w:t>
      </w:r>
    </w:p>
    <w:p w14:paraId="71D2A16C" w14:textId="2B016FC9" w:rsidR="00316269" w:rsidRDefault="00316269" w:rsidP="00A901FB">
      <w:pPr>
        <w:rPr>
          <w:noProof/>
        </w:rPr>
      </w:pPr>
      <w:r>
        <w:rPr>
          <w:noProof/>
        </w:rPr>
        <w:t>Instalar PHPmyadmin (</w:t>
      </w:r>
      <w:r w:rsidRPr="00316269">
        <w:rPr>
          <w:noProof/>
        </w:rPr>
        <w:t>https://conpilar.es/como-instalar-phpmyadmin-en-ubuntu/</w:t>
      </w:r>
      <w:r>
        <w:rPr>
          <w:noProof/>
        </w:rPr>
        <w:t>)</w:t>
      </w:r>
    </w:p>
    <w:p w14:paraId="42B6F586" w14:textId="77777777" w:rsidR="004902BC" w:rsidRDefault="006E09B5" w:rsidP="00A901FB">
      <w:pPr>
        <w:rPr>
          <w:noProof/>
        </w:rPr>
      </w:pPr>
      <w:r>
        <w:rPr>
          <w:noProof/>
        </w:rPr>
        <w:drawing>
          <wp:inline distT="0" distB="0" distL="0" distR="0" wp14:anchorId="036CE336" wp14:editId="26893F3B">
            <wp:extent cx="5400040" cy="6432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90A">
        <w:rPr>
          <w:noProof/>
        </w:rPr>
        <w:drawing>
          <wp:inline distT="0" distB="0" distL="0" distR="0" wp14:anchorId="23BFD17A" wp14:editId="33190993">
            <wp:extent cx="5400040" cy="3114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0E6">
        <w:rPr>
          <w:noProof/>
        </w:rPr>
        <w:drawing>
          <wp:inline distT="0" distB="0" distL="0" distR="0" wp14:anchorId="0CF2936C" wp14:editId="5D07E7B5">
            <wp:extent cx="5400040" cy="4895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6322" w14:textId="1B75FB43" w:rsidR="006E09B5" w:rsidRDefault="004902BC" w:rsidP="00A901FB">
      <w:pPr>
        <w:rPr>
          <w:noProof/>
        </w:rPr>
      </w:pPr>
      <w:r>
        <w:rPr>
          <w:noProof/>
        </w:rPr>
        <w:t>Password rootroot</w:t>
      </w:r>
      <w:r w:rsidR="001720E6">
        <w:rPr>
          <w:noProof/>
        </w:rPr>
        <w:drawing>
          <wp:inline distT="0" distB="0" distL="0" distR="0" wp14:anchorId="6DB651B5" wp14:editId="09405FC8">
            <wp:extent cx="5400040" cy="3600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C69D" w14:textId="541D5C09" w:rsidR="00A901FB" w:rsidRDefault="00786608" w:rsidP="00A901FB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</w:rPr>
      </w:pPr>
      <w:r>
        <w:rPr>
          <w:noProof/>
        </w:rPr>
        <w:lastRenderedPageBreak/>
        <w:drawing>
          <wp:inline distT="0" distB="0" distL="0" distR="0" wp14:anchorId="1DF177D0" wp14:editId="2E0FFEC6">
            <wp:extent cx="5400040" cy="31076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EDF3" wp14:editId="64C4153A">
            <wp:extent cx="5400040" cy="34778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A9A">
        <w:rPr>
          <w:noProof/>
        </w:rPr>
        <w:lastRenderedPageBreak/>
        <w:drawing>
          <wp:inline distT="0" distB="0" distL="0" distR="0" wp14:anchorId="3F9301C3" wp14:editId="08E58805">
            <wp:extent cx="5400040" cy="33242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63">
        <w:rPr>
          <w:noProof/>
        </w:rPr>
        <w:drawing>
          <wp:inline distT="0" distB="0" distL="0" distR="0" wp14:anchorId="0560B7FD" wp14:editId="7E4B213F">
            <wp:extent cx="5400040" cy="359283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E2F6" w14:textId="195C6845" w:rsidR="007800BA" w:rsidRPr="00A901FB" w:rsidRDefault="00C3755D" w:rsidP="00A901FB">
      <w:r>
        <w:rPr>
          <w:noProof/>
        </w:rPr>
        <w:lastRenderedPageBreak/>
        <w:drawing>
          <wp:inline distT="0" distB="0" distL="0" distR="0" wp14:anchorId="0918D372" wp14:editId="5CE8AE2E">
            <wp:extent cx="4333164" cy="34241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353" cy="342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711E" w14:textId="16910471" w:rsidR="00A901FB" w:rsidRDefault="00BD07D0" w:rsidP="00A901FB">
      <w:pPr>
        <w:pStyle w:val="Ttulo4"/>
        <w:rPr>
          <w:i w:val="0"/>
          <w:lang w:val="es-ES"/>
        </w:rPr>
      </w:pPr>
      <w:r>
        <w:rPr>
          <w:i w:val="0"/>
          <w:lang w:val="es-ES"/>
        </w:rPr>
        <w:t>Crear Tablas y relacionar</w:t>
      </w:r>
    </w:p>
    <w:p w14:paraId="54642E34" w14:textId="349C5F63" w:rsidR="00BD07D0" w:rsidRPr="00BD07D0" w:rsidRDefault="00BD07D0" w:rsidP="00BD07D0">
      <w:pPr>
        <w:rPr>
          <w:lang w:val="es-ES"/>
        </w:rPr>
      </w:pPr>
      <w:r>
        <w:rPr>
          <w:noProof/>
        </w:rPr>
        <w:drawing>
          <wp:inline distT="0" distB="0" distL="0" distR="0" wp14:anchorId="6E042C95" wp14:editId="21E7D16F">
            <wp:extent cx="2265528" cy="15848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1464" cy="158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6021" w14:textId="0C849AF1" w:rsidR="00A45E6C" w:rsidRPr="00A45E6C" w:rsidRDefault="00A45E6C" w:rsidP="00A45E6C">
      <w:pPr>
        <w:rPr>
          <w:lang w:val="es-ES"/>
        </w:rPr>
      </w:pPr>
    </w:p>
    <w:p w14:paraId="0E9F0AF3" w14:textId="1E632F17" w:rsidR="00A901FB" w:rsidRDefault="00BD07D0" w:rsidP="00A901FB">
      <w:pPr>
        <w:pStyle w:val="Ttulo4"/>
        <w:rPr>
          <w:i w:val="0"/>
        </w:rPr>
      </w:pPr>
      <w:r>
        <w:rPr>
          <w:i w:val="0"/>
        </w:rPr>
        <w:lastRenderedPageBreak/>
        <w:t>Crear usuarios</w:t>
      </w:r>
    </w:p>
    <w:p w14:paraId="35D77B5C" w14:textId="2D03FDF8" w:rsidR="00BC5AB8" w:rsidRPr="00BC5AB8" w:rsidRDefault="00BD07D0" w:rsidP="00BC5AB8">
      <w:r>
        <w:rPr>
          <w:noProof/>
        </w:rPr>
        <w:drawing>
          <wp:inline distT="0" distB="0" distL="0" distR="0" wp14:anchorId="0814C3BC" wp14:editId="14F5993A">
            <wp:extent cx="4169391" cy="321039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845" cy="321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B2DD" w14:textId="71CEA2E9" w:rsidR="00320ED2" w:rsidRDefault="00BD07D0" w:rsidP="00BD07D0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 w:rsidRPr="00BD07D0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Añade a la tabla roles el usuario mortadelo en el rol tienda. Haz lo mismo con el</w:t>
      </w:r>
      <w: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 xml:space="preserve"> </w:t>
      </w:r>
      <w:r w:rsidRPr="00BD07D0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usuario filemon.</w:t>
      </w:r>
    </w:p>
    <w:p w14:paraId="37FF2500" w14:textId="523B34A9" w:rsidR="00AD45CC" w:rsidRPr="00AD45CC" w:rsidRDefault="00BD07D0" w:rsidP="00AD45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noProof/>
        </w:rPr>
        <w:drawing>
          <wp:inline distT="0" distB="0" distL="0" distR="0" wp14:anchorId="06C44C1F" wp14:editId="49F80FF3">
            <wp:extent cx="5400040" cy="34880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7D2D" w14:textId="5637259C" w:rsidR="0039416B" w:rsidRDefault="00AD45CC" w:rsidP="0039416B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lastRenderedPageBreak/>
        <w:t>Configurar REALM (context.xml)</w:t>
      </w:r>
      <w:r w:rsidR="002D3B66">
        <w:rPr>
          <w:iCs/>
          <w:sz w:val="22"/>
          <w:szCs w:val="22"/>
          <w:lang w:val="es-ES"/>
        </w:rPr>
        <w:t xml:space="preserve"> crear fichero context.xml</w:t>
      </w:r>
    </w:p>
    <w:p w14:paraId="2E89BADA" w14:textId="4ADA1B02" w:rsidR="00BC5AB8" w:rsidRPr="00BC5AB8" w:rsidRDefault="00AD45CC" w:rsidP="00BC5AB8">
      <w:pPr>
        <w:rPr>
          <w:lang w:val="es-ES"/>
        </w:rPr>
      </w:pPr>
      <w:r>
        <w:rPr>
          <w:noProof/>
        </w:rPr>
        <w:drawing>
          <wp:inline distT="0" distB="0" distL="0" distR="0" wp14:anchorId="2C4B0813" wp14:editId="0B7DE94F">
            <wp:extent cx="5400040" cy="28486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6600" w14:textId="449DE9C8" w:rsidR="00BF17AB" w:rsidRPr="00BF17AB" w:rsidRDefault="0039416B" w:rsidP="00BF17AB">
      <w:pPr>
        <w:pStyle w:val="Ttulo1"/>
        <w:rPr>
          <w:iCs/>
          <w:sz w:val="22"/>
          <w:szCs w:val="22"/>
          <w:lang w:val="en-US"/>
        </w:rPr>
      </w:pPr>
      <w:r w:rsidRPr="00BF17AB">
        <w:rPr>
          <w:iCs/>
          <w:sz w:val="22"/>
          <w:szCs w:val="22"/>
          <w:lang w:val="en-US"/>
        </w:rPr>
        <w:lastRenderedPageBreak/>
        <w:t xml:space="preserve">Añadir  </w:t>
      </w:r>
      <w:r w:rsidR="00AD45CC" w:rsidRPr="00BF17AB">
        <w:rPr>
          <w:iCs/>
          <w:sz w:val="22"/>
          <w:szCs w:val="22"/>
          <w:lang w:val="en-US"/>
        </w:rPr>
        <w:t>driver JDBC</w:t>
      </w:r>
      <w:r w:rsidR="00BF17AB" w:rsidRPr="00BF17AB">
        <w:rPr>
          <w:iCs/>
          <w:sz w:val="22"/>
          <w:szCs w:val="22"/>
          <w:lang w:val="en-US"/>
        </w:rPr>
        <w:t xml:space="preserve"> (https://dev.mysql.com/downloads/connector/j/)</w:t>
      </w:r>
    </w:p>
    <w:p w14:paraId="21D8F173" w14:textId="36DDB9A3" w:rsidR="00BF17AB" w:rsidRDefault="00123CB3" w:rsidP="00BF17AB">
      <w:pPr>
        <w:rPr>
          <w:lang w:val="en-US"/>
        </w:rPr>
      </w:pPr>
      <w:r>
        <w:rPr>
          <w:noProof/>
        </w:rPr>
        <w:drawing>
          <wp:inline distT="0" distB="0" distL="0" distR="0" wp14:anchorId="6E88E8BE" wp14:editId="51D29467">
            <wp:extent cx="5400040" cy="46786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B399E" wp14:editId="6E4DB9CC">
            <wp:extent cx="5400040" cy="1422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8172" w14:textId="2482B131" w:rsidR="00123CB3" w:rsidRPr="00BF17AB" w:rsidRDefault="00123CB3" w:rsidP="00BF17AB">
      <w:pPr>
        <w:rPr>
          <w:lang w:val="en-US"/>
        </w:rPr>
      </w:pPr>
      <w:r>
        <w:rPr>
          <w:noProof/>
        </w:rPr>
        <w:drawing>
          <wp:inline distT="0" distB="0" distL="0" distR="0" wp14:anchorId="44AECD10" wp14:editId="52DEB2FC">
            <wp:extent cx="5400040" cy="2317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4CC">
        <w:rPr>
          <w:noProof/>
        </w:rPr>
        <w:drawing>
          <wp:inline distT="0" distB="0" distL="0" distR="0" wp14:anchorId="44D46DB5" wp14:editId="649C8450">
            <wp:extent cx="5400040" cy="4133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D216" w14:textId="40A84590" w:rsidR="0039416B" w:rsidRDefault="004764CC" w:rsidP="0039416B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t>Reiniciar Tomcat</w:t>
      </w:r>
    </w:p>
    <w:p w14:paraId="128185E6" w14:textId="0ACF6FB0" w:rsidR="004764CC" w:rsidRPr="004764CC" w:rsidRDefault="004764CC" w:rsidP="004764CC">
      <w:pPr>
        <w:rPr>
          <w:lang w:val="es-ES"/>
        </w:rPr>
      </w:pPr>
      <w:r>
        <w:rPr>
          <w:noProof/>
        </w:rPr>
        <w:drawing>
          <wp:inline distT="0" distB="0" distL="0" distR="0" wp14:anchorId="52FC6DC1" wp14:editId="24B2B7BC">
            <wp:extent cx="5400040" cy="2724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C945" w14:textId="202CFE33" w:rsidR="004764CC" w:rsidRDefault="004764CC" w:rsidP="004764CC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lastRenderedPageBreak/>
        <w:t>Editar web.xml</w:t>
      </w:r>
    </w:p>
    <w:p w14:paraId="54EA3994" w14:textId="256FA7B1" w:rsidR="004764CC" w:rsidRDefault="004764CC" w:rsidP="004764CC">
      <w:pPr>
        <w:rPr>
          <w:lang w:val="es-ES"/>
        </w:rPr>
      </w:pPr>
      <w:r>
        <w:rPr>
          <w:noProof/>
        </w:rPr>
        <w:drawing>
          <wp:inline distT="0" distB="0" distL="0" distR="0" wp14:anchorId="48B39DD6" wp14:editId="72F01418">
            <wp:extent cx="5694435" cy="32282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492" cy="323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4E6" w14:textId="75A11429" w:rsidR="004764CC" w:rsidRDefault="00DF44E1" w:rsidP="004764CC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lastRenderedPageBreak/>
        <w:t>Crear login y login error</w:t>
      </w:r>
    </w:p>
    <w:p w14:paraId="3F8F5B3C" w14:textId="51FDA40A" w:rsidR="00DF44E1" w:rsidRPr="00DF44E1" w:rsidRDefault="00DF44E1" w:rsidP="00DF44E1">
      <w:pPr>
        <w:rPr>
          <w:lang w:val="es-ES"/>
        </w:rPr>
      </w:pPr>
      <w:r>
        <w:rPr>
          <w:noProof/>
        </w:rPr>
        <w:drawing>
          <wp:inline distT="0" distB="0" distL="0" distR="0" wp14:anchorId="656C9945" wp14:editId="43D59187">
            <wp:extent cx="5400040" cy="31527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2FA2F" wp14:editId="77A74E6B">
            <wp:extent cx="5400040" cy="32429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F919" w14:textId="16243F52" w:rsidR="004764CC" w:rsidRDefault="00DF44E1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 w:rsidRPr="00DF44E1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Elimina la aplicación tienda del servidor Tomcat de la máquina</w:t>
      </w:r>
    </w:p>
    <w:p w14:paraId="079DDEB2" w14:textId="28342CCE" w:rsidR="00DF44E1" w:rsidRDefault="00DF44E1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noProof/>
        </w:rPr>
        <w:drawing>
          <wp:inline distT="0" distB="0" distL="0" distR="0" wp14:anchorId="74A7B2CD" wp14:editId="0E7B50A7">
            <wp:extent cx="5400040" cy="2305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A3F8" w14:textId="77777777" w:rsidR="00BC7662" w:rsidRDefault="00BC7662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</w:p>
    <w:p w14:paraId="581E648C" w14:textId="77777777" w:rsidR="00BC7662" w:rsidRDefault="00BC7662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</w:p>
    <w:p w14:paraId="3A602CC2" w14:textId="77777777" w:rsidR="00BC7662" w:rsidRDefault="00BC7662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</w:p>
    <w:p w14:paraId="5938412E" w14:textId="77777777" w:rsidR="00BC7662" w:rsidRDefault="00BC7662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</w:p>
    <w:p w14:paraId="09515B5E" w14:textId="16A1D36A" w:rsidR="00DF44E1" w:rsidRDefault="00DF44E1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 w:rsidRPr="00DF44E1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lastRenderedPageBreak/>
        <w:t>Genera un nuevo fichero tienda.war</w:t>
      </w:r>
    </w:p>
    <w:p w14:paraId="453CFD21" w14:textId="5C61D48D" w:rsidR="00DF44E1" w:rsidRDefault="00DF44E1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noProof/>
        </w:rPr>
        <w:drawing>
          <wp:inline distT="0" distB="0" distL="0" distR="0" wp14:anchorId="30241D1C" wp14:editId="54A341E8">
            <wp:extent cx="3364173" cy="393897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7841" cy="39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CF1C" w14:textId="5E2959FA" w:rsidR="00DF44E1" w:rsidRDefault="00DF44E1" w:rsidP="00DF44E1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 w:rsidRPr="00DF44E1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Despliega el nuevo fichero .war</w:t>
      </w:r>
    </w:p>
    <w:p w14:paraId="736DA49C" w14:textId="4F67A9F0" w:rsidR="00BC7662" w:rsidRDefault="00BC7662" w:rsidP="00DF44E1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noProof/>
        </w:rPr>
        <w:drawing>
          <wp:inline distT="0" distB="0" distL="0" distR="0" wp14:anchorId="56EF3739" wp14:editId="5C06E145">
            <wp:extent cx="5400040" cy="19500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AC6F" w14:textId="04F6AD7C" w:rsidR="00DF44E1" w:rsidRDefault="003A6710" w:rsidP="00DF44E1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>
        <w:rPr>
          <w:noProof/>
        </w:rPr>
        <w:drawing>
          <wp:inline distT="0" distB="0" distL="0" distR="0" wp14:anchorId="066A1863" wp14:editId="1484DEC8">
            <wp:extent cx="5400040" cy="317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4CA" w14:textId="4863665D" w:rsidR="00DF44E1" w:rsidRDefault="00DF44E1" w:rsidP="004764CC">
      <w:pPr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</w:pPr>
      <w:r w:rsidRPr="00DF44E1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t>Muestra en la web el nombre del usuario logueado y vuelve a desplegar la aplicación.</w:t>
      </w:r>
    </w:p>
    <w:p w14:paraId="285AD11B" w14:textId="02279CE5" w:rsidR="003A6710" w:rsidRPr="00DF44E1" w:rsidRDefault="003A6710" w:rsidP="004764CC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194DCCDF" wp14:editId="4562F56F">
            <wp:extent cx="5400040" cy="2730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7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B73B2" wp14:editId="0FF930B2">
            <wp:extent cx="5400040" cy="278066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17DA" w14:textId="77777777" w:rsidR="00163D83" w:rsidRPr="00163D83" w:rsidRDefault="00163D83" w:rsidP="00163D83">
      <w:pPr>
        <w:rPr>
          <w:lang w:val="es-ES"/>
        </w:rPr>
      </w:pPr>
    </w:p>
    <w:p w14:paraId="70532660" w14:textId="308A5A0D" w:rsidR="00C403B0" w:rsidRPr="0039416B" w:rsidRDefault="00C403B0" w:rsidP="0039416B">
      <w:pPr>
        <w:rPr>
          <w:lang w:val="es-ES"/>
        </w:rPr>
      </w:pPr>
      <w:r w:rsidRPr="0039416B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br w:type="page"/>
      </w:r>
    </w:p>
    <w:p w14:paraId="40F41EB8" w14:textId="77777777" w:rsidR="00C73D32" w:rsidRDefault="00C73D32" w:rsidP="00C73D32">
      <w:pPr>
        <w:pStyle w:val="Ttulo1"/>
      </w:pPr>
      <w:bookmarkStart w:id="2" w:name="_Toc91650924"/>
      <w:r>
        <w:lastRenderedPageBreak/>
        <w:t>Conclusión</w:t>
      </w:r>
      <w:r w:rsidR="0005004D">
        <w:t xml:space="preserve"> y Explicación</w:t>
      </w:r>
      <w:bookmarkEnd w:id="2"/>
    </w:p>
    <w:p w14:paraId="704B5DC5" w14:textId="77777777" w:rsidR="000D3530" w:rsidRDefault="0086602A" w:rsidP="00E43039">
      <w:r>
        <w:t>He recordado como instalar tomcat y configurarlo con eclipse</w:t>
      </w:r>
      <w:r w:rsidR="00C944BD">
        <w:t xml:space="preserve"> y lanzar aplicaciones</w:t>
      </w:r>
    </w:p>
    <w:p w14:paraId="1659421C" w14:textId="77777777" w:rsidR="0005004D" w:rsidRPr="004B3831" w:rsidRDefault="0005004D" w:rsidP="00E43039">
      <w:pPr>
        <w:rPr>
          <w:u w:val="single"/>
        </w:rPr>
      </w:pPr>
      <w:r>
        <w:t xml:space="preserve">Explicacion: </w:t>
      </w:r>
      <w:r w:rsidR="004B3831">
        <w:t xml:space="preserve"> hemos borrado el index por defecto y hemos utilizado el fichero del ejercicio anterior</w:t>
      </w:r>
    </w:p>
    <w:p w14:paraId="7949E33E" w14:textId="77777777" w:rsidR="00D501F6" w:rsidRDefault="00694A52" w:rsidP="00543014">
      <w:pPr>
        <w:pStyle w:val="Ttulo1"/>
      </w:pPr>
      <w:r>
        <w:t xml:space="preserve"> </w:t>
      </w:r>
      <w:bookmarkStart w:id="3" w:name="_Toc91650925"/>
      <w:r w:rsidR="00005A7C">
        <w:t>Bibliografía</w:t>
      </w:r>
      <w:bookmarkEnd w:id="3"/>
    </w:p>
    <w:p w14:paraId="229FAEC5" w14:textId="77777777" w:rsidR="0036375F" w:rsidRPr="00F06CD6" w:rsidRDefault="00934065" w:rsidP="0036375F">
      <w:r>
        <w:t>transparencias</w:t>
      </w:r>
    </w:p>
    <w:sectPr w:rsidR="0036375F" w:rsidRPr="00F06CD6" w:rsidSect="0030172C">
      <w:headerReference w:type="default" r:id="rId40"/>
      <w:footerReference w:type="default" r:id="rId41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7A9B6" w14:textId="77777777" w:rsidR="007B7BCC" w:rsidRDefault="007B7BCC">
      <w:pPr>
        <w:spacing w:after="0" w:line="240" w:lineRule="auto"/>
      </w:pPr>
      <w:r>
        <w:separator/>
      </w:r>
    </w:p>
  </w:endnote>
  <w:endnote w:type="continuationSeparator" w:id="0">
    <w:p w14:paraId="05F73637" w14:textId="77777777" w:rsidR="007B7BCC" w:rsidRDefault="007B7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FC8DC" w14:textId="77777777" w:rsidR="00D501F6" w:rsidRDefault="007B7BCC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44835E04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14:paraId="6DA6586E" w14:textId="77777777" w:rsidR="00D501F6" w:rsidRDefault="006D0ED7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4B3831">
                  <w:rPr>
                    <w:i/>
                    <w:noProof/>
                    <w:color w:val="FFFFFF"/>
                    <w:sz w:val="32"/>
                  </w:rPr>
                  <w:t>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06458" w14:textId="77777777" w:rsidR="007B7BCC" w:rsidRDefault="007B7BCC">
      <w:pPr>
        <w:spacing w:after="0" w:line="240" w:lineRule="auto"/>
      </w:pPr>
      <w:r>
        <w:separator/>
      </w:r>
    </w:p>
  </w:footnote>
  <w:footnote w:type="continuationSeparator" w:id="0">
    <w:p w14:paraId="0F7230D5" w14:textId="77777777" w:rsidR="007B7BCC" w:rsidRDefault="007B7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67AFE935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3110AC54" w14:textId="77777777" w:rsidR="00D501F6" w:rsidRDefault="007B7BCC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59EA86A5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153C472E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62927629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137257"/>
    <w:multiLevelType w:val="hybridMultilevel"/>
    <w:tmpl w:val="D31690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9"/>
  </w:num>
  <w:num w:numId="9">
    <w:abstractNumId w:val="1"/>
  </w:num>
  <w:num w:numId="10">
    <w:abstractNumId w:val="15"/>
  </w:num>
  <w:num w:numId="11">
    <w:abstractNumId w:val="21"/>
  </w:num>
  <w:num w:numId="12">
    <w:abstractNumId w:val="12"/>
  </w:num>
  <w:num w:numId="13">
    <w:abstractNumId w:val="20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2"/>
  </w:num>
  <w:num w:numId="19">
    <w:abstractNumId w:val="2"/>
  </w:num>
  <w:num w:numId="20">
    <w:abstractNumId w:val="5"/>
  </w:num>
  <w:num w:numId="21">
    <w:abstractNumId w:val="4"/>
  </w:num>
  <w:num w:numId="22">
    <w:abstractNumId w:val="23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074FB"/>
    <w:rsid w:val="00010D21"/>
    <w:rsid w:val="00011364"/>
    <w:rsid w:val="00030F7E"/>
    <w:rsid w:val="00041EC7"/>
    <w:rsid w:val="0005004D"/>
    <w:rsid w:val="00052CC3"/>
    <w:rsid w:val="000539BF"/>
    <w:rsid w:val="00054930"/>
    <w:rsid w:val="000652D7"/>
    <w:rsid w:val="0007107F"/>
    <w:rsid w:val="00086F03"/>
    <w:rsid w:val="000919DC"/>
    <w:rsid w:val="000A4432"/>
    <w:rsid w:val="000C0529"/>
    <w:rsid w:val="000C2EBB"/>
    <w:rsid w:val="000D3530"/>
    <w:rsid w:val="00101F57"/>
    <w:rsid w:val="0012203B"/>
    <w:rsid w:val="00123CB3"/>
    <w:rsid w:val="00126AC1"/>
    <w:rsid w:val="00136B8B"/>
    <w:rsid w:val="001442E4"/>
    <w:rsid w:val="00153F2F"/>
    <w:rsid w:val="00163D83"/>
    <w:rsid w:val="001720E6"/>
    <w:rsid w:val="00173487"/>
    <w:rsid w:val="0017687B"/>
    <w:rsid w:val="001B1336"/>
    <w:rsid w:val="001C5134"/>
    <w:rsid w:val="001D024F"/>
    <w:rsid w:val="001D03B4"/>
    <w:rsid w:val="001D766B"/>
    <w:rsid w:val="001E6419"/>
    <w:rsid w:val="00201E57"/>
    <w:rsid w:val="00205F5B"/>
    <w:rsid w:val="002578F6"/>
    <w:rsid w:val="00263940"/>
    <w:rsid w:val="00266153"/>
    <w:rsid w:val="00287E0A"/>
    <w:rsid w:val="00294115"/>
    <w:rsid w:val="002B2CBE"/>
    <w:rsid w:val="002D0A71"/>
    <w:rsid w:val="002D2606"/>
    <w:rsid w:val="002D3B66"/>
    <w:rsid w:val="002E3067"/>
    <w:rsid w:val="002E5006"/>
    <w:rsid w:val="0030172C"/>
    <w:rsid w:val="003022D4"/>
    <w:rsid w:val="0030383B"/>
    <w:rsid w:val="00306A54"/>
    <w:rsid w:val="00313765"/>
    <w:rsid w:val="00316269"/>
    <w:rsid w:val="00320ED2"/>
    <w:rsid w:val="003474AA"/>
    <w:rsid w:val="003536CC"/>
    <w:rsid w:val="00363506"/>
    <w:rsid w:val="0036375F"/>
    <w:rsid w:val="00375E87"/>
    <w:rsid w:val="00387978"/>
    <w:rsid w:val="00392263"/>
    <w:rsid w:val="00392CED"/>
    <w:rsid w:val="0039416B"/>
    <w:rsid w:val="003A6710"/>
    <w:rsid w:val="003B1142"/>
    <w:rsid w:val="003D05B9"/>
    <w:rsid w:val="003F06B4"/>
    <w:rsid w:val="00407CB6"/>
    <w:rsid w:val="00420FF4"/>
    <w:rsid w:val="004300A7"/>
    <w:rsid w:val="0043793A"/>
    <w:rsid w:val="00455494"/>
    <w:rsid w:val="004764CC"/>
    <w:rsid w:val="004902BC"/>
    <w:rsid w:val="00495C6D"/>
    <w:rsid w:val="004B2CAD"/>
    <w:rsid w:val="004B3831"/>
    <w:rsid w:val="004C5AB1"/>
    <w:rsid w:val="00507C13"/>
    <w:rsid w:val="00511EEA"/>
    <w:rsid w:val="00514BC9"/>
    <w:rsid w:val="00517D02"/>
    <w:rsid w:val="00525E96"/>
    <w:rsid w:val="00537A6C"/>
    <w:rsid w:val="00543014"/>
    <w:rsid w:val="005628F9"/>
    <w:rsid w:val="00563BD5"/>
    <w:rsid w:val="005928DB"/>
    <w:rsid w:val="005A0E64"/>
    <w:rsid w:val="005D5196"/>
    <w:rsid w:val="005D5337"/>
    <w:rsid w:val="005F58C7"/>
    <w:rsid w:val="0063259B"/>
    <w:rsid w:val="006507C3"/>
    <w:rsid w:val="0065414C"/>
    <w:rsid w:val="00676A00"/>
    <w:rsid w:val="00682A29"/>
    <w:rsid w:val="00692AD2"/>
    <w:rsid w:val="00693BA6"/>
    <w:rsid w:val="00694A52"/>
    <w:rsid w:val="006A55D2"/>
    <w:rsid w:val="006B2175"/>
    <w:rsid w:val="006C2FE3"/>
    <w:rsid w:val="006D0ED7"/>
    <w:rsid w:val="006D7897"/>
    <w:rsid w:val="006E09B5"/>
    <w:rsid w:val="006E1E91"/>
    <w:rsid w:val="006E2F59"/>
    <w:rsid w:val="00713A45"/>
    <w:rsid w:val="00721F1D"/>
    <w:rsid w:val="007722B3"/>
    <w:rsid w:val="007800BA"/>
    <w:rsid w:val="00780739"/>
    <w:rsid w:val="0078515C"/>
    <w:rsid w:val="0078640F"/>
    <w:rsid w:val="00786608"/>
    <w:rsid w:val="00787679"/>
    <w:rsid w:val="007B7BCC"/>
    <w:rsid w:val="007C0942"/>
    <w:rsid w:val="007D1593"/>
    <w:rsid w:val="007F1A46"/>
    <w:rsid w:val="00815995"/>
    <w:rsid w:val="0082009F"/>
    <w:rsid w:val="00844761"/>
    <w:rsid w:val="00851D94"/>
    <w:rsid w:val="00860140"/>
    <w:rsid w:val="008625D8"/>
    <w:rsid w:val="0086602A"/>
    <w:rsid w:val="0087159D"/>
    <w:rsid w:val="00873099"/>
    <w:rsid w:val="00876528"/>
    <w:rsid w:val="00877989"/>
    <w:rsid w:val="00884939"/>
    <w:rsid w:val="00890DEE"/>
    <w:rsid w:val="00894D1E"/>
    <w:rsid w:val="008B0922"/>
    <w:rsid w:val="008C65F8"/>
    <w:rsid w:val="009071EB"/>
    <w:rsid w:val="00912C5F"/>
    <w:rsid w:val="0091610F"/>
    <w:rsid w:val="00923CD5"/>
    <w:rsid w:val="00934065"/>
    <w:rsid w:val="009429C8"/>
    <w:rsid w:val="00944727"/>
    <w:rsid w:val="00954755"/>
    <w:rsid w:val="00954BD7"/>
    <w:rsid w:val="0096151C"/>
    <w:rsid w:val="00973947"/>
    <w:rsid w:val="00987A06"/>
    <w:rsid w:val="00992559"/>
    <w:rsid w:val="00994FC8"/>
    <w:rsid w:val="00997021"/>
    <w:rsid w:val="009A55D7"/>
    <w:rsid w:val="009B628D"/>
    <w:rsid w:val="009E5808"/>
    <w:rsid w:val="009E676A"/>
    <w:rsid w:val="009F626A"/>
    <w:rsid w:val="00A023FA"/>
    <w:rsid w:val="00A1345B"/>
    <w:rsid w:val="00A13E17"/>
    <w:rsid w:val="00A37EB7"/>
    <w:rsid w:val="00A45E6C"/>
    <w:rsid w:val="00A520BC"/>
    <w:rsid w:val="00A5290A"/>
    <w:rsid w:val="00A80040"/>
    <w:rsid w:val="00A901FB"/>
    <w:rsid w:val="00AA45EF"/>
    <w:rsid w:val="00AB4A70"/>
    <w:rsid w:val="00AD45CC"/>
    <w:rsid w:val="00AD6616"/>
    <w:rsid w:val="00AD662F"/>
    <w:rsid w:val="00AD78FD"/>
    <w:rsid w:val="00B114EB"/>
    <w:rsid w:val="00B510CC"/>
    <w:rsid w:val="00B609AB"/>
    <w:rsid w:val="00B628CE"/>
    <w:rsid w:val="00B62E0B"/>
    <w:rsid w:val="00B73A42"/>
    <w:rsid w:val="00B84BC3"/>
    <w:rsid w:val="00B9300D"/>
    <w:rsid w:val="00BB14EB"/>
    <w:rsid w:val="00BC13AA"/>
    <w:rsid w:val="00BC16BE"/>
    <w:rsid w:val="00BC5AB8"/>
    <w:rsid w:val="00BC7662"/>
    <w:rsid w:val="00BD07D0"/>
    <w:rsid w:val="00BD7E78"/>
    <w:rsid w:val="00BF008F"/>
    <w:rsid w:val="00BF17AB"/>
    <w:rsid w:val="00BF39BF"/>
    <w:rsid w:val="00C114AD"/>
    <w:rsid w:val="00C11817"/>
    <w:rsid w:val="00C12CEF"/>
    <w:rsid w:val="00C25D73"/>
    <w:rsid w:val="00C27F84"/>
    <w:rsid w:val="00C346FA"/>
    <w:rsid w:val="00C3755D"/>
    <w:rsid w:val="00C403B0"/>
    <w:rsid w:val="00C41FE4"/>
    <w:rsid w:val="00C52903"/>
    <w:rsid w:val="00C73D32"/>
    <w:rsid w:val="00C748E4"/>
    <w:rsid w:val="00C90D56"/>
    <w:rsid w:val="00C90F5E"/>
    <w:rsid w:val="00C944BD"/>
    <w:rsid w:val="00CA7AEA"/>
    <w:rsid w:val="00CD0351"/>
    <w:rsid w:val="00CE1183"/>
    <w:rsid w:val="00CF590A"/>
    <w:rsid w:val="00D034C8"/>
    <w:rsid w:val="00D05185"/>
    <w:rsid w:val="00D13A9A"/>
    <w:rsid w:val="00D144C1"/>
    <w:rsid w:val="00D203FF"/>
    <w:rsid w:val="00D205CF"/>
    <w:rsid w:val="00D27420"/>
    <w:rsid w:val="00D34D8C"/>
    <w:rsid w:val="00D501F6"/>
    <w:rsid w:val="00D62992"/>
    <w:rsid w:val="00D8715D"/>
    <w:rsid w:val="00DB31D5"/>
    <w:rsid w:val="00DD022F"/>
    <w:rsid w:val="00DD407B"/>
    <w:rsid w:val="00DF08B3"/>
    <w:rsid w:val="00DF44E1"/>
    <w:rsid w:val="00E03146"/>
    <w:rsid w:val="00E04A2E"/>
    <w:rsid w:val="00E120C5"/>
    <w:rsid w:val="00E43039"/>
    <w:rsid w:val="00E44918"/>
    <w:rsid w:val="00E626B3"/>
    <w:rsid w:val="00E71081"/>
    <w:rsid w:val="00E7697E"/>
    <w:rsid w:val="00EC39FF"/>
    <w:rsid w:val="00EE48DA"/>
    <w:rsid w:val="00EE5164"/>
    <w:rsid w:val="00EF0484"/>
    <w:rsid w:val="00EF1463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B008F"/>
    <w:rsid w:val="00FB7776"/>
    <w:rsid w:val="00FC4266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76730EB4"/>
  <w15:docId w15:val="{574049E5-3205-40C4-A7FC-ABD797E88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F41D0D-CCDC-4252-AFD7-19C60FC60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2811</TotalTime>
  <Pages>16</Pages>
  <Words>280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keywords/>
  <dc:description/>
  <cp:lastModifiedBy>Nuria Liaño</cp:lastModifiedBy>
  <cp:revision>4</cp:revision>
  <dcterms:created xsi:type="dcterms:W3CDTF">2021-10-02T09:23:00Z</dcterms:created>
  <dcterms:modified xsi:type="dcterms:W3CDTF">2022-02-28T20:01:00Z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