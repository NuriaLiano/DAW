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50988" w14:textId="77777777" w:rsidR="00D501F6" w:rsidRDefault="002E6078">
      <w:r>
        <w:rPr>
          <w:noProof/>
        </w:rPr>
        <w:pict w14:anchorId="3CDAB72D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>
                  <w:txbxContent>
                    <w:p w14:paraId="77E0CCD5" w14:textId="77777777" w:rsidR="00D501F6" w:rsidRPr="00C944BD" w:rsidRDefault="003D05B9" w:rsidP="00C403B0">
                      <w:pPr>
                        <w:ind w:firstLine="708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Tomcat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_0</w:t>
                      </w:r>
                      <w:r w:rsidR="00C944BD">
                        <w:rPr>
                          <w:color w:val="FFFFFF"/>
                          <w:sz w:val="96"/>
                        </w:rPr>
                        <w:t>2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>
                  <w:txbxContent>
                    <w:p w14:paraId="6FE5ABB3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58F8ED5C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2DB1FCA2" wp14:editId="2035B10A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46D58C79" wp14:editId="097ACE82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0" w:name="_Toc91085513" w:displacedByCustomXml="prev"/>
        <w:p w14:paraId="75DB84BD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01803ACE" w14:textId="77777777" w:rsidR="00B609AB" w:rsidRDefault="00514BC9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1085513" w:history="1">
            <w:r w:rsidR="00B609AB" w:rsidRPr="00D1476C">
              <w:rPr>
                <w:rStyle w:val="Hipervnculo"/>
                <w:noProof/>
              </w:rPr>
              <w:t>Índice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_Toc91085513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2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2F5C92EE" w14:textId="77777777" w:rsidR="00B609AB" w:rsidRDefault="002E6078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4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Ejercicio1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_Toc91085514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3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0D7D80BE" w14:textId="77777777" w:rsidR="00B609AB" w:rsidRDefault="002E6078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5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Ejercicio2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_Toc91085515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7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22C0B48E" w14:textId="77777777" w:rsidR="00B609AB" w:rsidRDefault="002E6078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6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Ejercicio3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_Toc91085516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9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55DB7E45" w14:textId="77777777" w:rsidR="00B609AB" w:rsidRDefault="002E6078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7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Ejercicio4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_Toc91085517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10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6087F49E" w14:textId="77777777" w:rsidR="00B609AB" w:rsidRDefault="002E6078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8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Ejercicio5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_Toc91085518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11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5AC047EF" w14:textId="77777777" w:rsidR="00B609AB" w:rsidRDefault="002E6078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9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Ejercicio6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_Toc91085519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12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1D94834D" w14:textId="77777777" w:rsidR="00B609AB" w:rsidRDefault="002E6078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20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Ejercicio7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_Toc91085520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12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657DF4E4" w14:textId="77777777" w:rsidR="00B609AB" w:rsidRDefault="002E6078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21" w:history="1">
            <w:r w:rsidR="00B609AB" w:rsidRPr="00D1476C">
              <w:rPr>
                <w:rStyle w:val="Hipervnculo"/>
                <w:noProof/>
              </w:rPr>
              <w:t>Conclusión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_Toc91085521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15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2C28B974" w14:textId="77777777" w:rsidR="00B609AB" w:rsidRDefault="002E6078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22" w:history="1">
            <w:r w:rsidR="00B609AB" w:rsidRPr="00D1476C">
              <w:rPr>
                <w:rStyle w:val="Hipervnculo"/>
                <w:noProof/>
              </w:rPr>
              <w:t>Bibliografía</w:t>
            </w:r>
            <w:r w:rsidR="00B609AB">
              <w:rPr>
                <w:noProof/>
                <w:webHidden/>
              </w:rPr>
              <w:tab/>
            </w:r>
            <w:r w:rsidR="00B609AB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_Toc91085522 \h </w:instrText>
            </w:r>
            <w:r w:rsidR="00B609AB">
              <w:rPr>
                <w:noProof/>
                <w:webHidden/>
              </w:rPr>
            </w:r>
            <w:r w:rsidR="00B609AB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15</w:t>
            </w:r>
            <w:r w:rsidR="00B609AB">
              <w:rPr>
                <w:noProof/>
                <w:webHidden/>
              </w:rPr>
              <w:fldChar w:fldCharType="end"/>
            </w:r>
          </w:hyperlink>
        </w:p>
        <w:p w14:paraId="315F5CD3" w14:textId="77777777" w:rsidR="00543014" w:rsidRDefault="00514BC9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3278E1A5" w14:textId="77777777" w:rsidR="00D501F6" w:rsidRDefault="00D501F6"/>
    <w:p w14:paraId="62754C5C" w14:textId="77777777" w:rsidR="00D501F6" w:rsidRDefault="00005A7C">
      <w:r>
        <w:br w:type="page"/>
      </w:r>
    </w:p>
    <w:p w14:paraId="48FF41F5" w14:textId="77777777" w:rsidR="00676A00" w:rsidRPr="00306A54" w:rsidRDefault="00FC4266" w:rsidP="00306A54">
      <w:pPr>
        <w:pStyle w:val="Ttulo1"/>
        <w:rPr>
          <w:lang w:val="es-ES" w:eastAsia="es-ES"/>
        </w:rPr>
      </w:pPr>
      <w:bookmarkStart w:id="1" w:name="_Toc91085514"/>
      <w:r>
        <w:rPr>
          <w:lang w:val="es-ES" w:eastAsia="es-ES"/>
        </w:rPr>
        <w:lastRenderedPageBreak/>
        <w:t>Ejercicio</w:t>
      </w:r>
      <w:r w:rsidR="00C944BD">
        <w:rPr>
          <w:lang w:val="es-ES" w:eastAsia="es-ES"/>
        </w:rPr>
        <w:t>1</w:t>
      </w:r>
      <w:bookmarkEnd w:id="1"/>
    </w:p>
    <w:p w14:paraId="03923A5C" w14:textId="28D106CE" w:rsidR="00C90F5E" w:rsidRPr="00005BE5" w:rsidRDefault="00C944BD" w:rsidP="00C944BD">
      <w:pPr>
        <w:pStyle w:val="Ttulo4"/>
        <w:rPr>
          <w:i w:val="0"/>
          <w:u w:val="single"/>
        </w:rPr>
      </w:pPr>
      <w:r>
        <w:rPr>
          <w:i w:val="0"/>
        </w:rPr>
        <w:t>Crear proyecto dinámico</w:t>
      </w:r>
      <w:r w:rsidR="00005BE5">
        <w:rPr>
          <w:i w:val="0"/>
        </w:rPr>
        <w:t xml:space="preserve"> crear con web.xml</w:t>
      </w:r>
    </w:p>
    <w:p w14:paraId="1BD5938C" w14:textId="77777777" w:rsidR="001D766B" w:rsidRPr="001D766B" w:rsidRDefault="001D766B" w:rsidP="001D766B">
      <w:r>
        <w:rPr>
          <w:noProof/>
          <w:lang w:val="es-ES" w:eastAsia="es-ES"/>
        </w:rPr>
        <w:drawing>
          <wp:inline distT="0" distB="0" distL="0" distR="0" wp14:anchorId="47510ED1" wp14:editId="0BB24D9B">
            <wp:extent cx="5400040" cy="3391808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A1735" w14:textId="77777777" w:rsidR="00306A54" w:rsidRDefault="00C944BD" w:rsidP="00306A54">
      <w:pPr>
        <w:pStyle w:val="Ttulo4"/>
        <w:rPr>
          <w:i w:val="0"/>
        </w:rPr>
      </w:pPr>
      <w:r>
        <w:rPr>
          <w:i w:val="0"/>
        </w:rPr>
        <w:t>Index.html</w:t>
      </w:r>
    </w:p>
    <w:p w14:paraId="2BA932AF" w14:textId="77777777" w:rsidR="00C944BD" w:rsidRPr="00C944BD" w:rsidRDefault="00C944BD" w:rsidP="00C944BD">
      <w:r>
        <w:rPr>
          <w:noProof/>
          <w:lang w:val="es-ES" w:eastAsia="es-ES"/>
        </w:rPr>
        <w:drawing>
          <wp:inline distT="0" distB="0" distL="0" distR="0" wp14:anchorId="5257F971" wp14:editId="14093E7E">
            <wp:extent cx="5400040" cy="2897784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0A22BE" w14:textId="77777777" w:rsidR="00306A54" w:rsidRDefault="00C944BD" w:rsidP="00C944BD">
      <w:pPr>
        <w:pStyle w:val="Ttulo4"/>
        <w:rPr>
          <w:i w:val="0"/>
        </w:rPr>
      </w:pPr>
      <w:r>
        <w:rPr>
          <w:i w:val="0"/>
        </w:rPr>
        <w:lastRenderedPageBreak/>
        <w:t>Buenas.jsp</w:t>
      </w:r>
    </w:p>
    <w:p w14:paraId="40E38B38" w14:textId="77777777" w:rsidR="001D766B" w:rsidRDefault="001D766B" w:rsidP="001D766B">
      <w:r>
        <w:rPr>
          <w:noProof/>
          <w:lang w:val="es-ES" w:eastAsia="es-ES"/>
        </w:rPr>
        <w:drawing>
          <wp:inline distT="0" distB="0" distL="0" distR="0" wp14:anchorId="41AF2477" wp14:editId="7716C803">
            <wp:extent cx="4871720" cy="4304030"/>
            <wp:effectExtent l="19050" t="0" r="508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430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60C605" w14:textId="77777777" w:rsidR="00525E96" w:rsidRDefault="00525E96" w:rsidP="001D766B">
      <w:r>
        <w:t>Crear paquete</w:t>
      </w:r>
    </w:p>
    <w:p w14:paraId="3F99B67C" w14:textId="77777777" w:rsidR="00525E96" w:rsidRPr="001D766B" w:rsidRDefault="00525E96" w:rsidP="001D766B">
      <w:r>
        <w:rPr>
          <w:noProof/>
          <w:lang w:val="es-ES" w:eastAsia="es-ES"/>
        </w:rPr>
        <w:drawing>
          <wp:inline distT="0" distB="0" distL="0" distR="0" wp14:anchorId="400412AD" wp14:editId="774D4CCA">
            <wp:extent cx="5400040" cy="3171342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A98E1" w14:textId="77777777" w:rsidR="00C944BD" w:rsidRDefault="00C944BD" w:rsidP="00C944BD">
      <w:pPr>
        <w:pStyle w:val="Ttulo4"/>
        <w:rPr>
          <w:i w:val="0"/>
        </w:rPr>
      </w:pPr>
      <w:r>
        <w:rPr>
          <w:i w:val="0"/>
        </w:rPr>
        <w:lastRenderedPageBreak/>
        <w:t>Holaservlet.java</w:t>
      </w:r>
    </w:p>
    <w:p w14:paraId="56C79D72" w14:textId="77777777" w:rsidR="00525E96" w:rsidRPr="00525E96" w:rsidRDefault="00525E96" w:rsidP="00525E96">
      <w:r>
        <w:rPr>
          <w:noProof/>
          <w:lang w:val="es-ES" w:eastAsia="es-ES"/>
        </w:rPr>
        <w:drawing>
          <wp:inline distT="0" distB="0" distL="0" distR="0" wp14:anchorId="6B87C855" wp14:editId="531D54E5">
            <wp:extent cx="5400040" cy="2868177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5E96">
        <w:t xml:space="preserve"> </w:t>
      </w:r>
      <w:r>
        <w:rPr>
          <w:noProof/>
          <w:lang w:val="es-ES" w:eastAsia="es-ES"/>
        </w:rPr>
        <w:drawing>
          <wp:inline distT="0" distB="0" distL="0" distR="0" wp14:anchorId="274EC450" wp14:editId="13CDF2DA">
            <wp:extent cx="5400040" cy="3576022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5E96">
        <w:t xml:space="preserve"> </w:t>
      </w:r>
      <w:r>
        <w:rPr>
          <w:noProof/>
          <w:lang w:val="es-ES" w:eastAsia="es-ES"/>
        </w:rPr>
        <w:lastRenderedPageBreak/>
        <w:drawing>
          <wp:inline distT="0" distB="0" distL="0" distR="0" wp14:anchorId="5EEA5B1A" wp14:editId="5FB5E057">
            <wp:extent cx="5400040" cy="3393802"/>
            <wp:effectExtent l="19050" t="0" r="0" b="0"/>
            <wp:docPr id="1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5E96">
        <w:t xml:space="preserve"> </w:t>
      </w:r>
      <w:r>
        <w:rPr>
          <w:noProof/>
          <w:lang w:val="es-ES" w:eastAsia="es-ES"/>
        </w:rPr>
        <w:drawing>
          <wp:inline distT="0" distB="0" distL="0" distR="0" wp14:anchorId="5F6C5906" wp14:editId="5AA018D7">
            <wp:extent cx="5400040" cy="3255134"/>
            <wp:effectExtent l="19050" t="0" r="0" b="0"/>
            <wp:docPr id="1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EFF09C" w14:textId="77777777" w:rsidR="00306A54" w:rsidRPr="00306A54" w:rsidRDefault="00306A54" w:rsidP="00306A54">
      <w:pPr>
        <w:pStyle w:val="Ttulo1"/>
        <w:rPr>
          <w:lang w:val="es-ES" w:eastAsia="es-ES"/>
        </w:rPr>
      </w:pPr>
      <w:bookmarkStart w:id="2" w:name="_Toc91085515"/>
      <w:r>
        <w:rPr>
          <w:lang w:val="es-ES" w:eastAsia="es-ES"/>
        </w:rPr>
        <w:lastRenderedPageBreak/>
        <w:t>Ejercicio</w:t>
      </w:r>
      <w:r w:rsidR="00C944BD">
        <w:rPr>
          <w:lang w:val="es-ES" w:eastAsia="es-ES"/>
        </w:rPr>
        <w:t>2</w:t>
      </w:r>
      <w:bookmarkEnd w:id="2"/>
    </w:p>
    <w:p w14:paraId="09EE747B" w14:textId="25F1AD31" w:rsidR="00306A54" w:rsidRDefault="00C944BD" w:rsidP="00C944BD">
      <w:pPr>
        <w:pStyle w:val="Ttulo4"/>
        <w:rPr>
          <w:i w:val="0"/>
        </w:rPr>
      </w:pPr>
      <w:r>
        <w:rPr>
          <w:i w:val="0"/>
        </w:rPr>
        <w:t>Ejecutar desde cada uno de los ficheros</w:t>
      </w:r>
    </w:p>
    <w:p w14:paraId="438DF549" w14:textId="70CCA621" w:rsidR="000975AD" w:rsidRPr="000975AD" w:rsidRDefault="000975AD" w:rsidP="000975AD">
      <w:r>
        <w:rPr>
          <w:noProof/>
        </w:rPr>
        <w:drawing>
          <wp:inline distT="0" distB="0" distL="0" distR="0" wp14:anchorId="4F353D5A" wp14:editId="2E72C491">
            <wp:extent cx="3252084" cy="48275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5229" cy="483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E44AF" wp14:editId="67ACEC18">
            <wp:extent cx="2703444" cy="31837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6188" cy="31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410" w14:textId="77777777" w:rsidR="00525E96" w:rsidRPr="00525E96" w:rsidRDefault="00525E96" w:rsidP="00525E96">
      <w:r>
        <w:rPr>
          <w:noProof/>
          <w:lang w:val="es-ES" w:eastAsia="es-ES"/>
        </w:rPr>
        <w:lastRenderedPageBreak/>
        <w:drawing>
          <wp:inline distT="0" distB="0" distL="0" distR="0" wp14:anchorId="4AE5CBE4" wp14:editId="6CCBD739">
            <wp:extent cx="5400040" cy="2686148"/>
            <wp:effectExtent l="19050" t="0" r="0" b="0"/>
            <wp:docPr id="2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5E96">
        <w:t xml:space="preserve"> </w:t>
      </w:r>
      <w:r>
        <w:rPr>
          <w:noProof/>
          <w:lang w:val="es-ES" w:eastAsia="es-ES"/>
        </w:rPr>
        <w:lastRenderedPageBreak/>
        <w:drawing>
          <wp:inline distT="0" distB="0" distL="0" distR="0" wp14:anchorId="630C8709" wp14:editId="72A562AC">
            <wp:extent cx="5344795" cy="2727325"/>
            <wp:effectExtent l="19050" t="0" r="8255" b="0"/>
            <wp:docPr id="2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5E96">
        <w:t xml:space="preserve"> </w:t>
      </w:r>
      <w:r>
        <w:rPr>
          <w:noProof/>
          <w:lang w:val="es-ES" w:eastAsia="es-ES"/>
        </w:rPr>
        <w:drawing>
          <wp:inline distT="0" distB="0" distL="0" distR="0" wp14:anchorId="4DC74ABB" wp14:editId="718AD7A6">
            <wp:extent cx="4808220" cy="367347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AE82F" w14:textId="77777777" w:rsidR="00306A54" w:rsidRPr="00306A54" w:rsidRDefault="00306A54" w:rsidP="00306A54">
      <w:pPr>
        <w:pStyle w:val="Ttulo1"/>
        <w:rPr>
          <w:lang w:val="es-ES" w:eastAsia="es-ES"/>
        </w:rPr>
      </w:pPr>
      <w:bookmarkStart w:id="3" w:name="_Toc91085516"/>
      <w:r>
        <w:rPr>
          <w:lang w:val="es-ES" w:eastAsia="es-ES"/>
        </w:rPr>
        <w:lastRenderedPageBreak/>
        <w:t>Ejercicio</w:t>
      </w:r>
      <w:r w:rsidR="00C944BD">
        <w:rPr>
          <w:lang w:val="es-ES" w:eastAsia="es-ES"/>
        </w:rPr>
        <w:t>3</w:t>
      </w:r>
      <w:bookmarkEnd w:id="3"/>
    </w:p>
    <w:p w14:paraId="6FAA5320" w14:textId="77777777" w:rsidR="00306A54" w:rsidRDefault="00C944BD" w:rsidP="00306A54">
      <w:pPr>
        <w:pStyle w:val="Ttulo4"/>
        <w:rPr>
          <w:i w:val="0"/>
        </w:rPr>
      </w:pPr>
      <w:r>
        <w:rPr>
          <w:i w:val="0"/>
        </w:rPr>
        <w:t>Desde index.html pulsar en los enlaces</w:t>
      </w:r>
    </w:p>
    <w:p w14:paraId="7443DCCC" w14:textId="77777777" w:rsidR="00136B8B" w:rsidRPr="00136B8B" w:rsidRDefault="00525E96" w:rsidP="00136B8B">
      <w:r>
        <w:rPr>
          <w:noProof/>
          <w:lang w:val="es-ES" w:eastAsia="es-ES"/>
        </w:rPr>
        <w:drawing>
          <wp:inline distT="0" distB="0" distL="0" distR="0" wp14:anchorId="767FF4D6" wp14:editId="25E0A78F">
            <wp:extent cx="5400040" cy="2645745"/>
            <wp:effectExtent l="19050" t="0" r="0" b="0"/>
            <wp:docPr id="3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5E96">
        <w:t xml:space="preserve"> </w:t>
      </w:r>
      <w:r>
        <w:rPr>
          <w:noProof/>
          <w:lang w:val="es-ES" w:eastAsia="es-ES"/>
        </w:rPr>
        <w:drawing>
          <wp:inline distT="0" distB="0" distL="0" distR="0" wp14:anchorId="3688EF7E" wp14:editId="3E5886BF">
            <wp:extent cx="5202555" cy="3815080"/>
            <wp:effectExtent l="19050" t="0" r="0" b="0"/>
            <wp:docPr id="3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5E96">
        <w:t xml:space="preserve"> </w:t>
      </w:r>
      <w:r>
        <w:rPr>
          <w:noProof/>
          <w:lang w:val="es-ES" w:eastAsia="es-ES"/>
        </w:rPr>
        <w:lastRenderedPageBreak/>
        <w:drawing>
          <wp:inline distT="0" distB="0" distL="0" distR="0" wp14:anchorId="65361C49" wp14:editId="67E8009F">
            <wp:extent cx="5400040" cy="2849021"/>
            <wp:effectExtent l="19050" t="0" r="0" b="0"/>
            <wp:docPr id="3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021" w:rsidRPr="00997021">
        <w:t xml:space="preserve"> </w:t>
      </w:r>
      <w:r w:rsidR="00997021">
        <w:rPr>
          <w:noProof/>
          <w:lang w:val="es-ES" w:eastAsia="es-ES"/>
        </w:rPr>
        <w:drawing>
          <wp:inline distT="0" distB="0" distL="0" distR="0" wp14:anchorId="4A6CC760" wp14:editId="4A299221">
            <wp:extent cx="5375275" cy="3411220"/>
            <wp:effectExtent l="19050" t="0" r="0" b="0"/>
            <wp:docPr id="3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A66C8" w14:textId="77777777" w:rsidR="00306A54" w:rsidRPr="00306A54" w:rsidRDefault="00306A54" w:rsidP="00306A54">
      <w:pPr>
        <w:pStyle w:val="Ttulo1"/>
        <w:rPr>
          <w:lang w:val="es-ES" w:eastAsia="es-ES"/>
        </w:rPr>
      </w:pPr>
      <w:bookmarkStart w:id="4" w:name="_Toc91085517"/>
      <w:r>
        <w:rPr>
          <w:lang w:val="es-ES" w:eastAsia="es-ES"/>
        </w:rPr>
        <w:t>Ejercicio</w:t>
      </w:r>
      <w:r w:rsidR="00C944BD">
        <w:rPr>
          <w:lang w:val="es-ES" w:eastAsia="es-ES"/>
        </w:rPr>
        <w:t>4</w:t>
      </w:r>
      <w:bookmarkEnd w:id="4"/>
    </w:p>
    <w:p w14:paraId="74C5FD6A" w14:textId="77777777" w:rsidR="00263940" w:rsidRDefault="00C944BD" w:rsidP="0017687B">
      <w:pPr>
        <w:pStyle w:val="Ttulo4"/>
        <w:rPr>
          <w:i w:val="0"/>
        </w:rPr>
      </w:pPr>
      <w:r>
        <w:rPr>
          <w:i w:val="0"/>
        </w:rPr>
        <w:t>Para</w:t>
      </w:r>
      <w:r w:rsidR="00997021">
        <w:rPr>
          <w:i w:val="0"/>
        </w:rPr>
        <w:t>r</w:t>
      </w:r>
      <w:r>
        <w:rPr>
          <w:i w:val="0"/>
        </w:rPr>
        <w:t xml:space="preserve"> servidor desde Tomcat</w:t>
      </w:r>
    </w:p>
    <w:p w14:paraId="6A97C7E3" w14:textId="77777777" w:rsidR="00997021" w:rsidRPr="00997021" w:rsidRDefault="00997021" w:rsidP="00997021">
      <w:r>
        <w:rPr>
          <w:noProof/>
          <w:lang w:val="es-ES" w:eastAsia="es-ES"/>
        </w:rPr>
        <w:drawing>
          <wp:inline distT="0" distB="0" distL="0" distR="0" wp14:anchorId="37D7D72D" wp14:editId="6E66B55B">
            <wp:extent cx="3434715" cy="636270"/>
            <wp:effectExtent l="19050" t="0" r="0" b="0"/>
            <wp:docPr id="3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DC3D62" w14:textId="77777777" w:rsidR="00306A54" w:rsidRPr="00306A54" w:rsidRDefault="00306A54" w:rsidP="00306A54">
      <w:pPr>
        <w:pStyle w:val="Ttulo1"/>
        <w:rPr>
          <w:lang w:val="es-ES" w:eastAsia="es-ES"/>
        </w:rPr>
      </w:pPr>
      <w:bookmarkStart w:id="5" w:name="_Toc91085518"/>
      <w:r>
        <w:rPr>
          <w:lang w:val="es-ES" w:eastAsia="es-ES"/>
        </w:rPr>
        <w:lastRenderedPageBreak/>
        <w:t>Ejercicio</w:t>
      </w:r>
      <w:r w:rsidR="00C944BD">
        <w:rPr>
          <w:lang w:val="es-ES" w:eastAsia="es-ES"/>
        </w:rPr>
        <w:t>5</w:t>
      </w:r>
      <w:bookmarkEnd w:id="5"/>
    </w:p>
    <w:p w14:paraId="2B2BC45A" w14:textId="77777777" w:rsidR="00C944BD" w:rsidRDefault="00997021" w:rsidP="00C944BD">
      <w:pPr>
        <w:pStyle w:val="Ttulo4"/>
        <w:rPr>
          <w:i w:val="0"/>
        </w:rPr>
      </w:pPr>
      <w:r>
        <w:rPr>
          <w:i w:val="0"/>
        </w:rPr>
        <w:t>Exportar a archivo .war</w:t>
      </w:r>
    </w:p>
    <w:p w14:paraId="49186BD0" w14:textId="77777777" w:rsidR="00997021" w:rsidRDefault="00997021" w:rsidP="00997021">
      <w:r>
        <w:rPr>
          <w:noProof/>
          <w:lang w:val="es-ES" w:eastAsia="es-ES"/>
        </w:rPr>
        <w:drawing>
          <wp:inline distT="0" distB="0" distL="0" distR="0" wp14:anchorId="7548665B" wp14:editId="758BAC76">
            <wp:extent cx="5400040" cy="5223048"/>
            <wp:effectExtent l="19050" t="0" r="0" b="0"/>
            <wp:docPr id="3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2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CF077" w14:textId="77777777" w:rsidR="00997021" w:rsidRPr="00997021" w:rsidRDefault="00997021" w:rsidP="00997021">
      <w:r>
        <w:rPr>
          <w:noProof/>
          <w:lang w:val="es-ES" w:eastAsia="es-ES"/>
        </w:rPr>
        <w:drawing>
          <wp:inline distT="0" distB="0" distL="0" distR="0" wp14:anchorId="0A64315E" wp14:editId="40C6986C">
            <wp:extent cx="5400040" cy="1216708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1E045" w14:textId="77777777" w:rsidR="00263940" w:rsidRDefault="00263940" w:rsidP="00263940"/>
    <w:p w14:paraId="42958524" w14:textId="77777777" w:rsidR="00997021" w:rsidRPr="00263940" w:rsidRDefault="00997021" w:rsidP="00263940"/>
    <w:p w14:paraId="7D219A41" w14:textId="77777777" w:rsidR="00306A54" w:rsidRPr="00306A54" w:rsidRDefault="00306A54" w:rsidP="00306A54">
      <w:pPr>
        <w:pStyle w:val="Ttulo1"/>
        <w:rPr>
          <w:lang w:val="es-ES" w:eastAsia="es-ES"/>
        </w:rPr>
      </w:pPr>
      <w:bookmarkStart w:id="6" w:name="_Toc91085519"/>
      <w:r>
        <w:rPr>
          <w:lang w:val="es-ES" w:eastAsia="es-ES"/>
        </w:rPr>
        <w:lastRenderedPageBreak/>
        <w:t>Ejercicio</w:t>
      </w:r>
      <w:r w:rsidR="00C944BD">
        <w:rPr>
          <w:lang w:val="es-ES" w:eastAsia="es-ES"/>
        </w:rPr>
        <w:t>6</w:t>
      </w:r>
      <w:bookmarkEnd w:id="6"/>
    </w:p>
    <w:p w14:paraId="0D27AA33" w14:textId="77777777" w:rsidR="00306A54" w:rsidRDefault="00C944BD" w:rsidP="00306A54">
      <w:pPr>
        <w:pStyle w:val="Ttulo4"/>
        <w:rPr>
          <w:i w:val="0"/>
        </w:rPr>
      </w:pPr>
      <w:r>
        <w:rPr>
          <w:i w:val="0"/>
        </w:rPr>
        <w:t>Acceder a tomcat saludo para ver que no esta desplegado tomcat</w:t>
      </w:r>
    </w:p>
    <w:p w14:paraId="45B9204C" w14:textId="77777777" w:rsidR="00CD0351" w:rsidRPr="00CD0351" w:rsidRDefault="00997021" w:rsidP="00CD0351">
      <w:r>
        <w:rPr>
          <w:noProof/>
          <w:lang w:val="es-ES" w:eastAsia="es-ES"/>
        </w:rPr>
        <w:drawing>
          <wp:inline distT="0" distB="0" distL="0" distR="0" wp14:anchorId="1DD246B2" wp14:editId="26EEDDE0">
            <wp:extent cx="5400040" cy="3405861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18DF2B" w14:textId="77777777" w:rsidR="00934065" w:rsidRPr="00934065" w:rsidRDefault="00306A54" w:rsidP="00455494">
      <w:pPr>
        <w:pStyle w:val="Ttulo1"/>
        <w:rPr>
          <w:lang w:val="es-ES" w:eastAsia="es-ES"/>
        </w:rPr>
      </w:pPr>
      <w:bookmarkStart w:id="7" w:name="_Toc91085520"/>
      <w:r>
        <w:rPr>
          <w:lang w:val="es-ES" w:eastAsia="es-ES"/>
        </w:rPr>
        <w:t>Ejercicio</w:t>
      </w:r>
      <w:r w:rsidR="00C944BD">
        <w:rPr>
          <w:lang w:val="es-ES" w:eastAsia="es-ES"/>
        </w:rPr>
        <w:t>7</w:t>
      </w:r>
      <w:bookmarkEnd w:id="7"/>
    </w:p>
    <w:p w14:paraId="57367379" w14:textId="77777777" w:rsidR="00306A54" w:rsidRDefault="00C944BD" w:rsidP="00306A54">
      <w:pPr>
        <w:pStyle w:val="Ttulo4"/>
        <w:rPr>
          <w:i w:val="0"/>
        </w:rPr>
      </w:pPr>
      <w:r>
        <w:rPr>
          <w:i w:val="0"/>
        </w:rPr>
        <w:t>Desplegar la aplicación copiando .war en webapps y acceder</w:t>
      </w:r>
    </w:p>
    <w:p w14:paraId="5EF8D6A7" w14:textId="77777777" w:rsidR="0086602A" w:rsidRDefault="0086602A" w:rsidP="0086602A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</w:p>
    <w:p w14:paraId="0B4F9B83" w14:textId="77777777" w:rsidR="00C403B0" w:rsidRDefault="00997021" w:rsidP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34C2B198" wp14:editId="2C23D82E">
            <wp:extent cx="5400040" cy="825102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021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drawing>
          <wp:inline distT="0" distB="0" distL="0" distR="0" wp14:anchorId="76292CE2" wp14:editId="24ABC194">
            <wp:extent cx="5200015" cy="3363595"/>
            <wp:effectExtent l="1905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021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drawing>
          <wp:inline distT="0" distB="0" distL="0" distR="0" wp14:anchorId="6C2E1EC2" wp14:editId="405EEA11">
            <wp:extent cx="5400040" cy="2528477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021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1446761B" wp14:editId="6E2D9ACF">
            <wp:extent cx="5400040" cy="3411900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03B0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br w:type="page"/>
      </w:r>
    </w:p>
    <w:p w14:paraId="080DB813" w14:textId="77777777" w:rsidR="00C73D32" w:rsidRDefault="00C73D32" w:rsidP="00C73D32">
      <w:pPr>
        <w:pStyle w:val="Ttulo1"/>
      </w:pPr>
      <w:bookmarkStart w:id="8" w:name="_Toc91085521"/>
      <w:r>
        <w:lastRenderedPageBreak/>
        <w:t>Conclusión</w:t>
      </w:r>
      <w:bookmarkEnd w:id="8"/>
    </w:p>
    <w:p w14:paraId="115B6F52" w14:textId="77777777" w:rsidR="000D3530" w:rsidRPr="00C944BD" w:rsidRDefault="0086602A" w:rsidP="00E43039">
      <w:pPr>
        <w:rPr>
          <w:u w:val="single"/>
        </w:rPr>
      </w:pPr>
      <w:r>
        <w:t>He recordado como instalar tomcat y configurarlo con eclipse</w:t>
      </w:r>
      <w:r w:rsidR="00C944BD">
        <w:t xml:space="preserve"> y lanzar aplicaciones</w:t>
      </w:r>
    </w:p>
    <w:p w14:paraId="7BCA5C06" w14:textId="77777777" w:rsidR="00D501F6" w:rsidRDefault="00694A52" w:rsidP="00543014">
      <w:pPr>
        <w:pStyle w:val="Ttulo1"/>
      </w:pPr>
      <w:r>
        <w:t xml:space="preserve"> </w:t>
      </w:r>
      <w:bookmarkStart w:id="9" w:name="_Toc91085522"/>
      <w:r w:rsidR="00005A7C">
        <w:t>Bibliografía</w:t>
      </w:r>
      <w:bookmarkEnd w:id="9"/>
    </w:p>
    <w:p w14:paraId="1D395E13" w14:textId="77777777" w:rsidR="0036375F" w:rsidRPr="00F06CD6" w:rsidRDefault="00934065" w:rsidP="0036375F">
      <w:r>
        <w:t>transparencias</w:t>
      </w:r>
    </w:p>
    <w:sectPr w:rsidR="0036375F" w:rsidRPr="00F06CD6" w:rsidSect="0030172C">
      <w:headerReference w:type="default" r:id="rId35"/>
      <w:footerReference w:type="default" r:id="rId36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FA4EC" w14:textId="77777777" w:rsidR="002E6078" w:rsidRDefault="002E6078">
      <w:pPr>
        <w:spacing w:after="0" w:line="240" w:lineRule="auto"/>
      </w:pPr>
      <w:r>
        <w:separator/>
      </w:r>
    </w:p>
  </w:endnote>
  <w:endnote w:type="continuationSeparator" w:id="0">
    <w:p w14:paraId="304F4209" w14:textId="77777777" w:rsidR="002E6078" w:rsidRDefault="002E6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BA06" w14:textId="77777777" w:rsidR="00D501F6" w:rsidRDefault="002E6078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0625EC24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14:paraId="0115855C" w14:textId="77777777" w:rsidR="00D501F6" w:rsidRDefault="00514BC9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B609AB">
                  <w:rPr>
                    <w:i/>
                    <w:noProof/>
                    <w:color w:val="FFFFFF"/>
                    <w:sz w:val="32"/>
                  </w:rPr>
                  <w:t>2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53D0A" w14:textId="77777777" w:rsidR="002E6078" w:rsidRDefault="002E6078">
      <w:pPr>
        <w:spacing w:after="0" w:line="240" w:lineRule="auto"/>
      </w:pPr>
      <w:r>
        <w:separator/>
      </w:r>
    </w:p>
  </w:footnote>
  <w:footnote w:type="continuationSeparator" w:id="0">
    <w:p w14:paraId="6CA687B2" w14:textId="77777777" w:rsidR="002E6078" w:rsidRDefault="002E6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7A07D593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23AB3473" w14:textId="77777777" w:rsidR="00D501F6" w:rsidRDefault="002E6078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6D2495BF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2F91C456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19995247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8"/>
  </w:num>
  <w:num w:numId="9">
    <w:abstractNumId w:val="1"/>
  </w:num>
  <w:num w:numId="10">
    <w:abstractNumId w:val="15"/>
  </w:num>
  <w:num w:numId="11">
    <w:abstractNumId w:val="20"/>
  </w:num>
  <w:num w:numId="12">
    <w:abstractNumId w:val="12"/>
  </w:num>
  <w:num w:numId="13">
    <w:abstractNumId w:val="19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1"/>
  </w:num>
  <w:num w:numId="19">
    <w:abstractNumId w:val="2"/>
  </w:num>
  <w:num w:numId="20">
    <w:abstractNumId w:val="5"/>
  </w:num>
  <w:num w:numId="21">
    <w:abstractNumId w:val="4"/>
  </w:num>
  <w:num w:numId="22">
    <w:abstractNumId w:val="2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05BE5"/>
    <w:rsid w:val="000074FB"/>
    <w:rsid w:val="00010D21"/>
    <w:rsid w:val="00011364"/>
    <w:rsid w:val="00052CC3"/>
    <w:rsid w:val="00054930"/>
    <w:rsid w:val="000652D7"/>
    <w:rsid w:val="0007107F"/>
    <w:rsid w:val="000975AD"/>
    <w:rsid w:val="000D3530"/>
    <w:rsid w:val="00101F57"/>
    <w:rsid w:val="0012203B"/>
    <w:rsid w:val="00126AC1"/>
    <w:rsid w:val="00136B8B"/>
    <w:rsid w:val="001442E4"/>
    <w:rsid w:val="00153F2F"/>
    <w:rsid w:val="00173487"/>
    <w:rsid w:val="0017687B"/>
    <w:rsid w:val="001B1336"/>
    <w:rsid w:val="001C5134"/>
    <w:rsid w:val="001D024F"/>
    <w:rsid w:val="001D03B4"/>
    <w:rsid w:val="001D766B"/>
    <w:rsid w:val="00201E57"/>
    <w:rsid w:val="00205F5B"/>
    <w:rsid w:val="002578F6"/>
    <w:rsid w:val="00263940"/>
    <w:rsid w:val="00287E0A"/>
    <w:rsid w:val="00294115"/>
    <w:rsid w:val="002B2CBE"/>
    <w:rsid w:val="002D0A71"/>
    <w:rsid w:val="002D2606"/>
    <w:rsid w:val="002E3067"/>
    <w:rsid w:val="002E5006"/>
    <w:rsid w:val="002E6078"/>
    <w:rsid w:val="0030172C"/>
    <w:rsid w:val="0030383B"/>
    <w:rsid w:val="00306A54"/>
    <w:rsid w:val="00313765"/>
    <w:rsid w:val="003474AA"/>
    <w:rsid w:val="003536CC"/>
    <w:rsid w:val="00363506"/>
    <w:rsid w:val="0036375F"/>
    <w:rsid w:val="00375E87"/>
    <w:rsid w:val="00392263"/>
    <w:rsid w:val="003B1142"/>
    <w:rsid w:val="003D05B9"/>
    <w:rsid w:val="003F06B4"/>
    <w:rsid w:val="00420FF4"/>
    <w:rsid w:val="00455494"/>
    <w:rsid w:val="00495C6D"/>
    <w:rsid w:val="004B2CAD"/>
    <w:rsid w:val="00507C13"/>
    <w:rsid w:val="00511EEA"/>
    <w:rsid w:val="00514BC9"/>
    <w:rsid w:val="00525E96"/>
    <w:rsid w:val="00537A6C"/>
    <w:rsid w:val="00543014"/>
    <w:rsid w:val="005628F9"/>
    <w:rsid w:val="005928DB"/>
    <w:rsid w:val="005A0E64"/>
    <w:rsid w:val="005D5196"/>
    <w:rsid w:val="0063259B"/>
    <w:rsid w:val="006507C3"/>
    <w:rsid w:val="0065414C"/>
    <w:rsid w:val="00676A00"/>
    <w:rsid w:val="00682A29"/>
    <w:rsid w:val="00693BA6"/>
    <w:rsid w:val="00694A52"/>
    <w:rsid w:val="006A55D2"/>
    <w:rsid w:val="006B2175"/>
    <w:rsid w:val="006C2FE3"/>
    <w:rsid w:val="006D7897"/>
    <w:rsid w:val="006E2F59"/>
    <w:rsid w:val="00713A45"/>
    <w:rsid w:val="00721F1D"/>
    <w:rsid w:val="007722B3"/>
    <w:rsid w:val="00780739"/>
    <w:rsid w:val="0078515C"/>
    <w:rsid w:val="0078640F"/>
    <w:rsid w:val="00787679"/>
    <w:rsid w:val="007C0942"/>
    <w:rsid w:val="00815995"/>
    <w:rsid w:val="0082009F"/>
    <w:rsid w:val="00851D94"/>
    <w:rsid w:val="00860140"/>
    <w:rsid w:val="008625D8"/>
    <w:rsid w:val="0086602A"/>
    <w:rsid w:val="0087159D"/>
    <w:rsid w:val="00876528"/>
    <w:rsid w:val="00877989"/>
    <w:rsid w:val="00884939"/>
    <w:rsid w:val="00890DEE"/>
    <w:rsid w:val="00894D1E"/>
    <w:rsid w:val="008B0922"/>
    <w:rsid w:val="008C65F8"/>
    <w:rsid w:val="009071EB"/>
    <w:rsid w:val="00912C5F"/>
    <w:rsid w:val="0091610F"/>
    <w:rsid w:val="00923CD5"/>
    <w:rsid w:val="00934065"/>
    <w:rsid w:val="00954755"/>
    <w:rsid w:val="00954BD7"/>
    <w:rsid w:val="0096151C"/>
    <w:rsid w:val="00973947"/>
    <w:rsid w:val="00987A06"/>
    <w:rsid w:val="00992559"/>
    <w:rsid w:val="00994FC8"/>
    <w:rsid w:val="00997021"/>
    <w:rsid w:val="009A55D7"/>
    <w:rsid w:val="009E5808"/>
    <w:rsid w:val="009E676A"/>
    <w:rsid w:val="009F626A"/>
    <w:rsid w:val="00A023FA"/>
    <w:rsid w:val="00A1345B"/>
    <w:rsid w:val="00A13E17"/>
    <w:rsid w:val="00A37EB7"/>
    <w:rsid w:val="00A5290A"/>
    <w:rsid w:val="00A80040"/>
    <w:rsid w:val="00AA45EF"/>
    <w:rsid w:val="00AB4A70"/>
    <w:rsid w:val="00AD6616"/>
    <w:rsid w:val="00AD662F"/>
    <w:rsid w:val="00B114EB"/>
    <w:rsid w:val="00B510CC"/>
    <w:rsid w:val="00B609AB"/>
    <w:rsid w:val="00B628CE"/>
    <w:rsid w:val="00B84BC3"/>
    <w:rsid w:val="00B9300D"/>
    <w:rsid w:val="00BB14EB"/>
    <w:rsid w:val="00BC13AA"/>
    <w:rsid w:val="00BC16BE"/>
    <w:rsid w:val="00BD7E78"/>
    <w:rsid w:val="00BF39BF"/>
    <w:rsid w:val="00C12CEF"/>
    <w:rsid w:val="00C25D73"/>
    <w:rsid w:val="00C27F84"/>
    <w:rsid w:val="00C346FA"/>
    <w:rsid w:val="00C403B0"/>
    <w:rsid w:val="00C41FE4"/>
    <w:rsid w:val="00C52903"/>
    <w:rsid w:val="00C73D32"/>
    <w:rsid w:val="00C90D56"/>
    <w:rsid w:val="00C90F5E"/>
    <w:rsid w:val="00C944BD"/>
    <w:rsid w:val="00CD0351"/>
    <w:rsid w:val="00CE1183"/>
    <w:rsid w:val="00D05185"/>
    <w:rsid w:val="00D144C1"/>
    <w:rsid w:val="00D203FF"/>
    <w:rsid w:val="00D205CF"/>
    <w:rsid w:val="00D27420"/>
    <w:rsid w:val="00D34D8C"/>
    <w:rsid w:val="00D501F6"/>
    <w:rsid w:val="00D62992"/>
    <w:rsid w:val="00DB31D5"/>
    <w:rsid w:val="00DD022F"/>
    <w:rsid w:val="00DD407B"/>
    <w:rsid w:val="00DF08B3"/>
    <w:rsid w:val="00E03146"/>
    <w:rsid w:val="00E04A2E"/>
    <w:rsid w:val="00E120C5"/>
    <w:rsid w:val="00E43039"/>
    <w:rsid w:val="00E44918"/>
    <w:rsid w:val="00E7697E"/>
    <w:rsid w:val="00EC2DDE"/>
    <w:rsid w:val="00EC39FF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B008F"/>
    <w:rsid w:val="00FC4266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728415A9"/>
  <w15:docId w15:val="{97B73B67-7D45-446D-B5CD-FCF385AD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AECF6-070D-49AD-A56F-F6F43DB2C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1696</TotalTime>
  <Pages>16</Pages>
  <Words>213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45</cp:revision>
  <dcterms:created xsi:type="dcterms:W3CDTF">2021-10-02T09:23:00Z</dcterms:created>
  <dcterms:modified xsi:type="dcterms:W3CDTF">2022-01-31T19:56:00Z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