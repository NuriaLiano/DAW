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4BF5D" w14:textId="77777777" w:rsidR="00D501F6" w:rsidRDefault="00DE3D66">
      <w:r>
        <w:rPr>
          <w:noProof/>
        </w:rPr>
        <w:pict w14:anchorId="55F5635A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>
                  <w:txbxContent>
                    <w:p w14:paraId="5D9247DD" w14:textId="306FEB30" w:rsidR="00D501F6" w:rsidRPr="008625D8" w:rsidRDefault="003536CC" w:rsidP="00923CD5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Hoja02</w:t>
                      </w:r>
                      <w:r w:rsidR="00923CD5" w:rsidRPr="00923CD5">
                        <w:rPr>
                          <w:color w:val="FFFFFF"/>
                          <w:sz w:val="96"/>
                        </w:rPr>
                        <w:t>_</w:t>
                      </w:r>
                      <w:r>
                        <w:rPr>
                          <w:color w:val="FFFFFF"/>
                          <w:sz w:val="96"/>
                        </w:rPr>
                        <w:t>Apache</w:t>
                      </w:r>
                      <w:r w:rsidR="00923CD5" w:rsidRPr="00923CD5">
                        <w:rPr>
                          <w:color w:val="FFFFFF"/>
                          <w:sz w:val="96"/>
                        </w:rPr>
                        <w:t>_0</w:t>
                      </w:r>
                      <w:r w:rsidR="00675126">
                        <w:rPr>
                          <w:color w:val="FFFFFF"/>
                          <w:sz w:val="96"/>
                        </w:rPr>
                        <w:t>7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>
                  <w:txbxContent>
                    <w:p w14:paraId="3CB1361C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75759687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41F1637D" wp14:editId="64828C8C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7F56C467" wp14:editId="3EB992B0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87903233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452DFA1F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7147EFE7" w14:textId="12F35643" w:rsidR="006D7897" w:rsidRDefault="00A5290A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7903233" w:history="1">
            <w:r w:rsidR="006D7897" w:rsidRPr="008A0991">
              <w:rPr>
                <w:rStyle w:val="Hipervnculo"/>
                <w:noProof/>
              </w:rPr>
              <w:t>Índice</w:t>
            </w:r>
            <w:r w:rsidR="006D7897">
              <w:rPr>
                <w:noProof/>
                <w:webHidden/>
              </w:rPr>
              <w:tab/>
            </w:r>
            <w:r w:rsidR="006D7897">
              <w:rPr>
                <w:noProof/>
                <w:webHidden/>
              </w:rPr>
              <w:fldChar w:fldCharType="begin"/>
            </w:r>
            <w:r w:rsidR="006D7897">
              <w:rPr>
                <w:noProof/>
                <w:webHidden/>
              </w:rPr>
              <w:instrText xml:space="preserve"> PAGEREF _Toc87903233 \h </w:instrText>
            </w:r>
            <w:r w:rsidR="006D7897">
              <w:rPr>
                <w:noProof/>
                <w:webHidden/>
              </w:rPr>
            </w:r>
            <w:r w:rsidR="006D7897">
              <w:rPr>
                <w:noProof/>
                <w:webHidden/>
              </w:rPr>
              <w:fldChar w:fldCharType="separate"/>
            </w:r>
            <w:r w:rsidR="006D7897">
              <w:rPr>
                <w:noProof/>
                <w:webHidden/>
              </w:rPr>
              <w:t>2</w:t>
            </w:r>
            <w:r w:rsidR="006D7897">
              <w:rPr>
                <w:noProof/>
                <w:webHidden/>
              </w:rPr>
              <w:fldChar w:fldCharType="end"/>
            </w:r>
          </w:hyperlink>
        </w:p>
        <w:p w14:paraId="6FCB5372" w14:textId="1640296E" w:rsidR="006D7897" w:rsidRDefault="00DE3D6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903234" w:history="1">
            <w:r w:rsidR="006D7897" w:rsidRPr="008A0991">
              <w:rPr>
                <w:rStyle w:val="Hipervnculo"/>
                <w:noProof/>
                <w:lang w:val="es-ES" w:eastAsia="es-ES"/>
              </w:rPr>
              <w:t>Ejercicio1</w:t>
            </w:r>
            <w:r w:rsidR="006D7897">
              <w:rPr>
                <w:noProof/>
                <w:webHidden/>
              </w:rPr>
              <w:tab/>
            </w:r>
            <w:r w:rsidR="006D7897">
              <w:rPr>
                <w:noProof/>
                <w:webHidden/>
              </w:rPr>
              <w:fldChar w:fldCharType="begin"/>
            </w:r>
            <w:r w:rsidR="006D7897">
              <w:rPr>
                <w:noProof/>
                <w:webHidden/>
              </w:rPr>
              <w:instrText xml:space="preserve"> PAGEREF _Toc87903234 \h </w:instrText>
            </w:r>
            <w:r w:rsidR="006D7897">
              <w:rPr>
                <w:noProof/>
                <w:webHidden/>
              </w:rPr>
            </w:r>
            <w:r w:rsidR="006D7897">
              <w:rPr>
                <w:noProof/>
                <w:webHidden/>
              </w:rPr>
              <w:fldChar w:fldCharType="separate"/>
            </w:r>
            <w:r w:rsidR="006D7897">
              <w:rPr>
                <w:noProof/>
                <w:webHidden/>
              </w:rPr>
              <w:t>3</w:t>
            </w:r>
            <w:r w:rsidR="006D7897">
              <w:rPr>
                <w:noProof/>
                <w:webHidden/>
              </w:rPr>
              <w:fldChar w:fldCharType="end"/>
            </w:r>
          </w:hyperlink>
        </w:p>
        <w:p w14:paraId="664D3738" w14:textId="6C7853EC" w:rsidR="006D7897" w:rsidRDefault="00DE3D6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903235" w:history="1">
            <w:r w:rsidR="006D7897" w:rsidRPr="008A0991">
              <w:rPr>
                <w:rStyle w:val="Hipervnculo"/>
                <w:noProof/>
              </w:rPr>
              <w:t>Conclusión</w:t>
            </w:r>
            <w:r w:rsidR="006D7897">
              <w:rPr>
                <w:noProof/>
                <w:webHidden/>
              </w:rPr>
              <w:tab/>
            </w:r>
            <w:r w:rsidR="006D7897">
              <w:rPr>
                <w:noProof/>
                <w:webHidden/>
              </w:rPr>
              <w:fldChar w:fldCharType="begin"/>
            </w:r>
            <w:r w:rsidR="006D7897">
              <w:rPr>
                <w:noProof/>
                <w:webHidden/>
              </w:rPr>
              <w:instrText xml:space="preserve"> PAGEREF _Toc87903235 \h </w:instrText>
            </w:r>
            <w:r w:rsidR="006D7897">
              <w:rPr>
                <w:noProof/>
                <w:webHidden/>
              </w:rPr>
            </w:r>
            <w:r w:rsidR="006D7897">
              <w:rPr>
                <w:noProof/>
                <w:webHidden/>
              </w:rPr>
              <w:fldChar w:fldCharType="separate"/>
            </w:r>
            <w:r w:rsidR="006D7897">
              <w:rPr>
                <w:noProof/>
                <w:webHidden/>
              </w:rPr>
              <w:t>5</w:t>
            </w:r>
            <w:r w:rsidR="006D7897">
              <w:rPr>
                <w:noProof/>
                <w:webHidden/>
              </w:rPr>
              <w:fldChar w:fldCharType="end"/>
            </w:r>
          </w:hyperlink>
        </w:p>
        <w:p w14:paraId="3B4C5475" w14:textId="0A48B19E" w:rsidR="006D7897" w:rsidRDefault="00DE3D6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903236" w:history="1">
            <w:r w:rsidR="006D7897" w:rsidRPr="008A0991">
              <w:rPr>
                <w:rStyle w:val="Hipervnculo"/>
                <w:noProof/>
              </w:rPr>
              <w:t>Bibliografía</w:t>
            </w:r>
            <w:r w:rsidR="006D7897">
              <w:rPr>
                <w:noProof/>
                <w:webHidden/>
              </w:rPr>
              <w:tab/>
            </w:r>
            <w:r w:rsidR="006D7897">
              <w:rPr>
                <w:noProof/>
                <w:webHidden/>
              </w:rPr>
              <w:fldChar w:fldCharType="begin"/>
            </w:r>
            <w:r w:rsidR="006D7897">
              <w:rPr>
                <w:noProof/>
                <w:webHidden/>
              </w:rPr>
              <w:instrText xml:space="preserve"> PAGEREF _Toc87903236 \h </w:instrText>
            </w:r>
            <w:r w:rsidR="006D7897">
              <w:rPr>
                <w:noProof/>
                <w:webHidden/>
              </w:rPr>
            </w:r>
            <w:r w:rsidR="006D7897">
              <w:rPr>
                <w:noProof/>
                <w:webHidden/>
              </w:rPr>
              <w:fldChar w:fldCharType="separate"/>
            </w:r>
            <w:r w:rsidR="006D7897">
              <w:rPr>
                <w:noProof/>
                <w:webHidden/>
              </w:rPr>
              <w:t>5</w:t>
            </w:r>
            <w:r w:rsidR="006D7897">
              <w:rPr>
                <w:noProof/>
                <w:webHidden/>
              </w:rPr>
              <w:fldChar w:fldCharType="end"/>
            </w:r>
          </w:hyperlink>
        </w:p>
        <w:p w14:paraId="29649E31" w14:textId="7A50E2AB" w:rsidR="00543014" w:rsidRDefault="00A5290A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14157BC5" w14:textId="77777777" w:rsidR="00D501F6" w:rsidRDefault="00D501F6"/>
    <w:p w14:paraId="1739F05D" w14:textId="77777777" w:rsidR="00D501F6" w:rsidRDefault="00005A7C">
      <w:r>
        <w:br w:type="page"/>
      </w:r>
    </w:p>
    <w:p w14:paraId="24C6D151" w14:textId="77777777" w:rsidR="00FC4266" w:rsidRPr="00FC4266" w:rsidRDefault="00FC4266" w:rsidP="00FC4266">
      <w:pPr>
        <w:pStyle w:val="Ttulo1"/>
        <w:rPr>
          <w:lang w:val="es-ES" w:eastAsia="es-ES"/>
        </w:rPr>
      </w:pPr>
      <w:bookmarkStart w:id="1" w:name="_Toc87903234"/>
      <w:r>
        <w:rPr>
          <w:lang w:val="es-ES" w:eastAsia="es-ES"/>
        </w:rPr>
        <w:lastRenderedPageBreak/>
        <w:t>Ejercicio1</w:t>
      </w:r>
      <w:bookmarkEnd w:id="1"/>
    </w:p>
    <w:p w14:paraId="31C0856E" w14:textId="72130415" w:rsidR="00676A00" w:rsidRPr="00676A00" w:rsidRDefault="00676A00" w:rsidP="00676A00"/>
    <w:p w14:paraId="7CFA7644" w14:textId="68098304" w:rsidR="00E43039" w:rsidRDefault="00675126" w:rsidP="00E43039">
      <w:pPr>
        <w:pStyle w:val="Ttulo4"/>
        <w:rPr>
          <w:i w:val="0"/>
        </w:rPr>
      </w:pPr>
      <w:r>
        <w:rPr>
          <w:i w:val="0"/>
        </w:rPr>
        <w:t>Instalar php</w:t>
      </w:r>
    </w:p>
    <w:p w14:paraId="4FF429E9" w14:textId="5709A8A9" w:rsidR="00675126" w:rsidRPr="00675126" w:rsidRDefault="00675126" w:rsidP="00675126">
      <w:r>
        <w:rPr>
          <w:noProof/>
        </w:rPr>
        <w:drawing>
          <wp:inline distT="0" distB="0" distL="0" distR="0" wp14:anchorId="0F638563" wp14:editId="7800D7AA">
            <wp:extent cx="5286375" cy="4476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59C">
        <w:rPr>
          <w:noProof/>
        </w:rPr>
        <w:drawing>
          <wp:inline distT="0" distB="0" distL="0" distR="0" wp14:anchorId="28984425" wp14:editId="3A097B07">
            <wp:extent cx="5400040" cy="142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D855" w14:textId="509E578B" w:rsidR="00E43039" w:rsidRPr="00537A6C" w:rsidRDefault="00E43039" w:rsidP="00537A6C"/>
    <w:p w14:paraId="06C4EE6D" w14:textId="37B500CB" w:rsidR="00E04A2E" w:rsidRDefault="00133144" w:rsidP="008625D8">
      <w:pPr>
        <w:pStyle w:val="Ttulo4"/>
        <w:rPr>
          <w:i w:val="0"/>
        </w:rPr>
      </w:pPr>
      <w:r>
        <w:rPr>
          <w:i w:val="0"/>
        </w:rPr>
        <w:t>Crear base de datos</w:t>
      </w:r>
    </w:p>
    <w:p w14:paraId="4BFB9241" w14:textId="7FE96C51" w:rsidR="00E04A2E" w:rsidRDefault="002A08DF" w:rsidP="00E04A2E">
      <w:r>
        <w:rPr>
          <w:noProof/>
        </w:rPr>
        <w:drawing>
          <wp:inline distT="0" distB="0" distL="0" distR="0" wp14:anchorId="11880BB0" wp14:editId="6ED86D63">
            <wp:extent cx="4868883" cy="356692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5543" cy="35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6C97" w14:textId="09EE76DE" w:rsidR="00676A00" w:rsidRDefault="00676A00" w:rsidP="00676A00">
      <w:pPr>
        <w:pStyle w:val="Ttulo4"/>
        <w:rPr>
          <w:i w:val="0"/>
        </w:rPr>
      </w:pPr>
      <w:r>
        <w:rPr>
          <w:i w:val="0"/>
        </w:rPr>
        <w:t>C</w:t>
      </w:r>
      <w:r w:rsidR="002A08DF">
        <w:rPr>
          <w:i w:val="0"/>
        </w:rPr>
        <w:t>onfigurar contraseña para root</w:t>
      </w:r>
    </w:p>
    <w:p w14:paraId="02BD9074" w14:textId="7F14613A" w:rsidR="00676A00" w:rsidRDefault="007605C5" w:rsidP="00E04A2E">
      <w:r>
        <w:rPr>
          <w:noProof/>
        </w:rPr>
        <w:drawing>
          <wp:inline distT="0" distB="0" distL="0" distR="0" wp14:anchorId="4BE2F4F1" wp14:editId="41734497">
            <wp:extent cx="5400040" cy="361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5ABA" w14:textId="7ADBE6A2" w:rsidR="00676A00" w:rsidRDefault="007605C5" w:rsidP="00676A00">
      <w:pPr>
        <w:pStyle w:val="Ttulo4"/>
        <w:rPr>
          <w:i w:val="0"/>
        </w:rPr>
      </w:pPr>
      <w:r>
        <w:rPr>
          <w:i w:val="0"/>
        </w:rPr>
        <w:t>Instalar herramienta PHPMYADMIN</w:t>
      </w:r>
    </w:p>
    <w:p w14:paraId="6119FA76" w14:textId="47482F73" w:rsidR="00676A00" w:rsidRPr="00E04A2E" w:rsidRDefault="007605C5" w:rsidP="00E04A2E">
      <w:r>
        <w:rPr>
          <w:noProof/>
        </w:rPr>
        <w:drawing>
          <wp:inline distT="0" distB="0" distL="0" distR="0" wp14:anchorId="37512060" wp14:editId="3E53D54C">
            <wp:extent cx="5086350" cy="1238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AC78" w14:textId="1707CD02" w:rsidR="00E04A2E" w:rsidRDefault="007605C5" w:rsidP="00E04A2E">
      <w:pPr>
        <w:pStyle w:val="Ttulo4"/>
        <w:rPr>
          <w:i w:val="0"/>
        </w:rPr>
      </w:pPr>
      <w:r>
        <w:rPr>
          <w:i w:val="0"/>
        </w:rPr>
        <w:t>Crear host para Joomla</w:t>
      </w:r>
    </w:p>
    <w:p w14:paraId="21507169" w14:textId="28912426" w:rsidR="008650D1" w:rsidRDefault="008650D1" w:rsidP="008650D1">
      <w:r>
        <w:rPr>
          <w:noProof/>
        </w:rPr>
        <w:drawing>
          <wp:inline distT="0" distB="0" distL="0" distR="0" wp14:anchorId="4797BB84" wp14:editId="230184BB">
            <wp:extent cx="4219575" cy="2857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8305" w14:textId="5CC62B29" w:rsidR="000A6D4B" w:rsidRPr="008650D1" w:rsidRDefault="000A6D4B" w:rsidP="008650D1">
      <w:r>
        <w:rPr>
          <w:noProof/>
        </w:rPr>
        <w:lastRenderedPageBreak/>
        <w:drawing>
          <wp:inline distT="0" distB="0" distL="0" distR="0" wp14:anchorId="3972A873" wp14:editId="59E5C964">
            <wp:extent cx="2766950" cy="20615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670" cy="20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3D8B" w14:textId="1BD5A89A" w:rsidR="007605C5" w:rsidRPr="00E04A2E" w:rsidRDefault="000A6D4B" w:rsidP="007605C5">
      <w:pPr>
        <w:pStyle w:val="Ttulo4"/>
        <w:rPr>
          <w:i w:val="0"/>
        </w:rPr>
      </w:pPr>
      <w:r>
        <w:rPr>
          <w:i w:val="0"/>
        </w:rPr>
        <w:t>Descargar código fuente</w:t>
      </w:r>
    </w:p>
    <w:p w14:paraId="3F159FFB" w14:textId="0D9B68CB" w:rsidR="007605C5" w:rsidRDefault="000A6D4B" w:rsidP="007605C5">
      <w:r>
        <w:rPr>
          <w:noProof/>
        </w:rPr>
        <w:drawing>
          <wp:inline distT="0" distB="0" distL="0" distR="0" wp14:anchorId="1E0FEF77" wp14:editId="76C67DCD">
            <wp:extent cx="5400040" cy="8845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C73F" w14:textId="7DB4C988" w:rsidR="007605C5" w:rsidRDefault="007605C5" w:rsidP="007605C5">
      <w:pPr>
        <w:pStyle w:val="Ttulo4"/>
        <w:rPr>
          <w:i w:val="0"/>
        </w:rPr>
      </w:pPr>
      <w:r>
        <w:rPr>
          <w:i w:val="0"/>
        </w:rPr>
        <w:t>Co</w:t>
      </w:r>
      <w:r w:rsidR="00D601CB">
        <w:rPr>
          <w:i w:val="0"/>
        </w:rPr>
        <w:t>piar a la carpeta Joomla</w:t>
      </w:r>
    </w:p>
    <w:p w14:paraId="495EFA72" w14:textId="1E8CFDAB" w:rsidR="007605C5" w:rsidRDefault="00D601CB" w:rsidP="007605C5">
      <w:r>
        <w:rPr>
          <w:noProof/>
        </w:rPr>
        <w:drawing>
          <wp:inline distT="0" distB="0" distL="0" distR="0" wp14:anchorId="719CFA9F" wp14:editId="3356A88D">
            <wp:extent cx="5400040" cy="10007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DA17" w14:textId="36C927DF" w:rsidR="007605C5" w:rsidRDefault="00D601CB" w:rsidP="007605C5">
      <w:pPr>
        <w:pStyle w:val="Ttulo4"/>
        <w:rPr>
          <w:i w:val="0"/>
        </w:rPr>
      </w:pPr>
      <w:r>
        <w:rPr>
          <w:i w:val="0"/>
        </w:rPr>
        <w:t>Descomprimir</w:t>
      </w:r>
    </w:p>
    <w:p w14:paraId="5E0B7578" w14:textId="3098D9DD" w:rsidR="00D601CB" w:rsidRPr="00D601CB" w:rsidRDefault="000401D2" w:rsidP="00D601CB">
      <w:r>
        <w:rPr>
          <w:noProof/>
        </w:rPr>
        <w:drawing>
          <wp:inline distT="0" distB="0" distL="0" distR="0" wp14:anchorId="72EAB8E4" wp14:editId="6D2866AA">
            <wp:extent cx="5400040" cy="3073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D08E" w14:textId="5EEB8391" w:rsidR="00D601CB" w:rsidRDefault="000401D2" w:rsidP="00D601CB">
      <w:pPr>
        <w:pStyle w:val="Ttulo4"/>
        <w:rPr>
          <w:i w:val="0"/>
        </w:rPr>
      </w:pPr>
      <w:r>
        <w:rPr>
          <w:i w:val="0"/>
        </w:rPr>
        <w:t>Permisos</w:t>
      </w:r>
    </w:p>
    <w:p w14:paraId="5A72AC32" w14:textId="56619F0C" w:rsidR="00D601CB" w:rsidRDefault="000401D2" w:rsidP="00D601CB">
      <w:r>
        <w:rPr>
          <w:noProof/>
        </w:rPr>
        <w:drawing>
          <wp:inline distT="0" distB="0" distL="0" distR="0" wp14:anchorId="216DD5D5" wp14:editId="625AF479">
            <wp:extent cx="3999506" cy="13615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468" cy="13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E5E" w14:textId="2055502A" w:rsidR="00D601CB" w:rsidRDefault="003E084B" w:rsidP="00D601CB">
      <w:pPr>
        <w:pStyle w:val="Ttulo4"/>
        <w:rPr>
          <w:i w:val="0"/>
        </w:rPr>
      </w:pPr>
      <w:r>
        <w:rPr>
          <w:i w:val="0"/>
        </w:rPr>
        <w:lastRenderedPageBreak/>
        <w:t>Generar fichero conf</w:t>
      </w:r>
    </w:p>
    <w:p w14:paraId="197BB7B1" w14:textId="6344BF78" w:rsidR="00D601CB" w:rsidRDefault="003E084B" w:rsidP="00D601CB">
      <w:r>
        <w:rPr>
          <w:noProof/>
        </w:rPr>
        <w:drawing>
          <wp:inline distT="0" distB="0" distL="0" distR="0" wp14:anchorId="4E26BD80" wp14:editId="5B5EEA06">
            <wp:extent cx="5400040" cy="37687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5572" w14:textId="0157563E" w:rsidR="00D601CB" w:rsidRPr="00E04A2E" w:rsidRDefault="003E084B" w:rsidP="00D601CB">
      <w:pPr>
        <w:pStyle w:val="Ttulo4"/>
        <w:rPr>
          <w:i w:val="0"/>
        </w:rPr>
      </w:pPr>
      <w:r>
        <w:rPr>
          <w:i w:val="0"/>
        </w:rPr>
        <w:lastRenderedPageBreak/>
        <w:t>Acceder</w:t>
      </w:r>
    </w:p>
    <w:p w14:paraId="3A595A20" w14:textId="62C9ECD6" w:rsidR="00D601CB" w:rsidRDefault="008E3EF4" w:rsidP="00D601CB">
      <w:r>
        <w:rPr>
          <w:noProof/>
        </w:rPr>
        <w:drawing>
          <wp:inline distT="0" distB="0" distL="0" distR="0" wp14:anchorId="43404C73" wp14:editId="4A2EA0D9">
            <wp:extent cx="5400040" cy="35280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FAF39" wp14:editId="67B1058D">
            <wp:extent cx="5400040" cy="34715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3D00" w14:textId="17191187" w:rsidR="008E3EF4" w:rsidRDefault="008E3EF4" w:rsidP="00D601CB"/>
    <w:p w14:paraId="37C22A6E" w14:textId="77777777" w:rsidR="008E3EF4" w:rsidRDefault="008E3EF4" w:rsidP="00D601CB"/>
    <w:p w14:paraId="18FB739A" w14:textId="5A08830A" w:rsidR="00D601CB" w:rsidRDefault="00820F5A" w:rsidP="00D601CB">
      <w:pPr>
        <w:pStyle w:val="Ttulo4"/>
        <w:rPr>
          <w:i w:val="0"/>
        </w:rPr>
      </w:pPr>
      <w:r>
        <w:rPr>
          <w:i w:val="0"/>
        </w:rPr>
        <w:t>Instalar</w:t>
      </w:r>
      <w:r w:rsidR="008E3EF4">
        <w:rPr>
          <w:i w:val="0"/>
        </w:rPr>
        <w:t xml:space="preserve"> </w:t>
      </w:r>
    </w:p>
    <w:p w14:paraId="1397F5CC" w14:textId="4A1A39AA" w:rsidR="008E3EF4" w:rsidRPr="008E3EF4" w:rsidRDefault="008E3EF4" w:rsidP="008E3EF4">
      <w:r>
        <w:t>NECESARIO ELIMINAR LA CARPETA DE INSTALACION</w:t>
      </w:r>
    </w:p>
    <w:p w14:paraId="6342E942" w14:textId="4D3D1E67" w:rsidR="00D601CB" w:rsidRDefault="008E3EF4" w:rsidP="00D601CB">
      <w:r>
        <w:rPr>
          <w:noProof/>
        </w:rPr>
        <w:lastRenderedPageBreak/>
        <w:drawing>
          <wp:inline distT="0" distB="0" distL="0" distR="0" wp14:anchorId="0090D76D" wp14:editId="4C6E66E2">
            <wp:extent cx="5400040" cy="38049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9F1A" w14:textId="41A26ECF" w:rsidR="00D601CB" w:rsidRPr="00E04A2E" w:rsidRDefault="00820F5A" w:rsidP="00D601CB">
      <w:pPr>
        <w:pStyle w:val="Ttulo4"/>
        <w:rPr>
          <w:i w:val="0"/>
        </w:rPr>
      </w:pPr>
      <w:r>
        <w:rPr>
          <w:i w:val="0"/>
        </w:rPr>
        <w:t xml:space="preserve">Borrar carpeta de </w:t>
      </w:r>
      <w:r w:rsidR="00D147E7">
        <w:rPr>
          <w:i w:val="0"/>
        </w:rPr>
        <w:t>instalación</w:t>
      </w:r>
    </w:p>
    <w:p w14:paraId="57B5177B" w14:textId="3B25C5B2" w:rsidR="00D601CB" w:rsidRDefault="00D147E7" w:rsidP="00D601CB">
      <w:r>
        <w:rPr>
          <w:noProof/>
        </w:rPr>
        <w:drawing>
          <wp:inline distT="0" distB="0" distL="0" distR="0" wp14:anchorId="331E1CD3" wp14:editId="16962137">
            <wp:extent cx="5400040" cy="29235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EA86" w14:textId="28F4748A" w:rsidR="00D601CB" w:rsidRPr="00E04A2E" w:rsidRDefault="00820F5A" w:rsidP="00D601CB">
      <w:pPr>
        <w:pStyle w:val="Ttulo4"/>
        <w:rPr>
          <w:i w:val="0"/>
        </w:rPr>
      </w:pPr>
      <w:r>
        <w:rPr>
          <w:i w:val="0"/>
        </w:rPr>
        <w:lastRenderedPageBreak/>
        <w:t>Probar usuario</w:t>
      </w:r>
    </w:p>
    <w:p w14:paraId="1FB33DCE" w14:textId="318BB691" w:rsidR="008625D8" w:rsidRPr="00676A00" w:rsidRDefault="00D147E7" w:rsidP="008625D8">
      <w:r>
        <w:rPr>
          <w:noProof/>
        </w:rPr>
        <w:drawing>
          <wp:inline distT="0" distB="0" distL="0" distR="0" wp14:anchorId="570BEB5A" wp14:editId="7F50C843">
            <wp:extent cx="4733925" cy="4143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79478" wp14:editId="13D82318">
            <wp:extent cx="5400040" cy="36969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E6E5" w14:textId="77777777" w:rsidR="00820F5A" w:rsidRDefault="00820F5A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46464A" w:themeColor="text2"/>
          <w:sz w:val="32"/>
          <w:szCs w:val="28"/>
        </w:rPr>
      </w:pPr>
      <w:bookmarkStart w:id="2" w:name="_Toc87903235"/>
      <w:r>
        <w:br w:type="page"/>
      </w:r>
    </w:p>
    <w:p w14:paraId="3A56C2E1" w14:textId="45279618" w:rsidR="00C73D32" w:rsidRDefault="00C73D32" w:rsidP="00C73D32">
      <w:pPr>
        <w:pStyle w:val="Ttulo1"/>
      </w:pPr>
      <w:r>
        <w:lastRenderedPageBreak/>
        <w:t>Conclusión</w:t>
      </w:r>
      <w:bookmarkEnd w:id="2"/>
    </w:p>
    <w:p w14:paraId="2D7F10AD" w14:textId="1791FB9C" w:rsidR="000D3530" w:rsidRDefault="00E04A2E" w:rsidP="00E43039">
      <w:r>
        <w:t xml:space="preserve">He aprendido a </w:t>
      </w:r>
      <w:r w:rsidR="00820F5A">
        <w:t>instalar y configurar Joomla con apache</w:t>
      </w:r>
    </w:p>
    <w:p w14:paraId="7EAF75A4" w14:textId="77777777" w:rsidR="00D501F6" w:rsidRDefault="00694A52" w:rsidP="00543014">
      <w:pPr>
        <w:pStyle w:val="Ttulo1"/>
      </w:pPr>
      <w:r>
        <w:t xml:space="preserve"> </w:t>
      </w:r>
      <w:bookmarkStart w:id="3" w:name="_Toc87903236"/>
      <w:r w:rsidR="00005A7C">
        <w:t>Bibliografía</w:t>
      </w:r>
      <w:bookmarkEnd w:id="3"/>
    </w:p>
    <w:p w14:paraId="2C4108A5" w14:textId="3C05D765" w:rsidR="0036375F" w:rsidRPr="0036375F" w:rsidRDefault="00D147E7" w:rsidP="0036375F">
      <w:pPr>
        <w:rPr>
          <w:u w:val="single"/>
        </w:rPr>
      </w:pPr>
      <w:r w:rsidRPr="00D147E7">
        <w:rPr>
          <w:u w:val="single"/>
        </w:rPr>
        <w:t>https://docs.joomla.org/Main_Page</w:t>
      </w:r>
    </w:p>
    <w:sectPr w:rsidR="0036375F" w:rsidRPr="0036375F" w:rsidSect="0030172C">
      <w:headerReference w:type="default" r:id="rId28"/>
      <w:footerReference w:type="default" r:id="rId29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E098A" w14:textId="77777777" w:rsidR="00DE3D66" w:rsidRDefault="00DE3D66">
      <w:pPr>
        <w:spacing w:after="0" w:line="240" w:lineRule="auto"/>
      </w:pPr>
      <w:r>
        <w:separator/>
      </w:r>
    </w:p>
  </w:endnote>
  <w:endnote w:type="continuationSeparator" w:id="0">
    <w:p w14:paraId="6C4174F6" w14:textId="77777777" w:rsidR="00DE3D66" w:rsidRDefault="00DE3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7D750" w14:textId="77777777" w:rsidR="00D501F6" w:rsidRDefault="00DE3D66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>
      <w:rPr>
        <w:noProof/>
      </w:rPr>
      <w:pict w14:anchorId="0B83E26E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14:paraId="794930AD" w14:textId="77777777" w:rsidR="00D501F6" w:rsidRDefault="00A5290A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E04A2E">
                  <w:rPr>
                    <w:i/>
                    <w:noProof/>
                    <w:color w:val="FFFFFF"/>
                    <w:sz w:val="32"/>
                  </w:rPr>
                  <w:t>3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6BDC0" w14:textId="77777777" w:rsidR="00DE3D66" w:rsidRDefault="00DE3D66">
      <w:pPr>
        <w:spacing w:after="0" w:line="240" w:lineRule="auto"/>
      </w:pPr>
      <w:r>
        <w:separator/>
      </w:r>
    </w:p>
  </w:footnote>
  <w:footnote w:type="continuationSeparator" w:id="0">
    <w:p w14:paraId="51B0FF1C" w14:textId="77777777" w:rsidR="00DE3D66" w:rsidRDefault="00DE3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72F95E0D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46818C8A" w14:textId="77777777" w:rsidR="00D501F6" w:rsidRDefault="00DE3D66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6F018699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289587B5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639A0358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8"/>
  </w:num>
  <w:num w:numId="9">
    <w:abstractNumId w:val="1"/>
  </w:num>
  <w:num w:numId="10">
    <w:abstractNumId w:val="15"/>
  </w:num>
  <w:num w:numId="11">
    <w:abstractNumId w:val="20"/>
  </w:num>
  <w:num w:numId="12">
    <w:abstractNumId w:val="12"/>
  </w:num>
  <w:num w:numId="13">
    <w:abstractNumId w:val="19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1"/>
  </w:num>
  <w:num w:numId="19">
    <w:abstractNumId w:val="2"/>
  </w:num>
  <w:num w:numId="20">
    <w:abstractNumId w:val="5"/>
  </w:num>
  <w:num w:numId="21">
    <w:abstractNumId w:val="4"/>
  </w:num>
  <w:num w:numId="22">
    <w:abstractNumId w:val="2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E57"/>
    <w:rsid w:val="00000059"/>
    <w:rsid w:val="00005A7C"/>
    <w:rsid w:val="00010D21"/>
    <w:rsid w:val="00011364"/>
    <w:rsid w:val="000401D2"/>
    <w:rsid w:val="00052CC3"/>
    <w:rsid w:val="0007107F"/>
    <w:rsid w:val="000A6D4B"/>
    <w:rsid w:val="000D3530"/>
    <w:rsid w:val="00101F57"/>
    <w:rsid w:val="0012203B"/>
    <w:rsid w:val="00126AC1"/>
    <w:rsid w:val="00133144"/>
    <w:rsid w:val="001442E4"/>
    <w:rsid w:val="00153F2F"/>
    <w:rsid w:val="00173487"/>
    <w:rsid w:val="00183942"/>
    <w:rsid w:val="001B1336"/>
    <w:rsid w:val="001C5134"/>
    <w:rsid w:val="001D03B4"/>
    <w:rsid w:val="00201E57"/>
    <w:rsid w:val="002578F6"/>
    <w:rsid w:val="00294115"/>
    <w:rsid w:val="002A08DF"/>
    <w:rsid w:val="002B2CBE"/>
    <w:rsid w:val="002D2606"/>
    <w:rsid w:val="002E5006"/>
    <w:rsid w:val="0030172C"/>
    <w:rsid w:val="0030383B"/>
    <w:rsid w:val="003536CC"/>
    <w:rsid w:val="0036375F"/>
    <w:rsid w:val="00392263"/>
    <w:rsid w:val="003B1142"/>
    <w:rsid w:val="003E084B"/>
    <w:rsid w:val="003F06B4"/>
    <w:rsid w:val="00420FF4"/>
    <w:rsid w:val="00495C6D"/>
    <w:rsid w:val="004B2CAD"/>
    <w:rsid w:val="004D7E74"/>
    <w:rsid w:val="00507C13"/>
    <w:rsid w:val="00537A6C"/>
    <w:rsid w:val="00543014"/>
    <w:rsid w:val="005A0E64"/>
    <w:rsid w:val="005D5196"/>
    <w:rsid w:val="0063259B"/>
    <w:rsid w:val="006507C3"/>
    <w:rsid w:val="0065414C"/>
    <w:rsid w:val="00675126"/>
    <w:rsid w:val="00676A00"/>
    <w:rsid w:val="00682A29"/>
    <w:rsid w:val="00694A52"/>
    <w:rsid w:val="006A55D2"/>
    <w:rsid w:val="006B2175"/>
    <w:rsid w:val="006C2FE3"/>
    <w:rsid w:val="006D7897"/>
    <w:rsid w:val="006E2F59"/>
    <w:rsid w:val="00721F1D"/>
    <w:rsid w:val="007605C5"/>
    <w:rsid w:val="007722B3"/>
    <w:rsid w:val="0078640F"/>
    <w:rsid w:val="00787679"/>
    <w:rsid w:val="007C0942"/>
    <w:rsid w:val="0082009F"/>
    <w:rsid w:val="00820F5A"/>
    <w:rsid w:val="00851D94"/>
    <w:rsid w:val="00860140"/>
    <w:rsid w:val="008625D8"/>
    <w:rsid w:val="008650D1"/>
    <w:rsid w:val="00876528"/>
    <w:rsid w:val="00877989"/>
    <w:rsid w:val="00884939"/>
    <w:rsid w:val="00894D1E"/>
    <w:rsid w:val="008B0922"/>
    <w:rsid w:val="008C65F8"/>
    <w:rsid w:val="008E3EF4"/>
    <w:rsid w:val="00912C5F"/>
    <w:rsid w:val="0091610F"/>
    <w:rsid w:val="00923CD5"/>
    <w:rsid w:val="00954755"/>
    <w:rsid w:val="00954BD7"/>
    <w:rsid w:val="0096151C"/>
    <w:rsid w:val="00973947"/>
    <w:rsid w:val="00987A06"/>
    <w:rsid w:val="00994FC8"/>
    <w:rsid w:val="009A55D7"/>
    <w:rsid w:val="009E5808"/>
    <w:rsid w:val="009E676A"/>
    <w:rsid w:val="009F626A"/>
    <w:rsid w:val="00A023FA"/>
    <w:rsid w:val="00A13E17"/>
    <w:rsid w:val="00A37EB7"/>
    <w:rsid w:val="00A5290A"/>
    <w:rsid w:val="00A80040"/>
    <w:rsid w:val="00AB3DA0"/>
    <w:rsid w:val="00AB4A70"/>
    <w:rsid w:val="00AD6616"/>
    <w:rsid w:val="00B114EB"/>
    <w:rsid w:val="00B9300D"/>
    <w:rsid w:val="00BA159C"/>
    <w:rsid w:val="00BB14EB"/>
    <w:rsid w:val="00BC13AA"/>
    <w:rsid w:val="00BC16BE"/>
    <w:rsid w:val="00BF39BF"/>
    <w:rsid w:val="00C12CEF"/>
    <w:rsid w:val="00C25D73"/>
    <w:rsid w:val="00C346FA"/>
    <w:rsid w:val="00C41FE4"/>
    <w:rsid w:val="00C73D32"/>
    <w:rsid w:val="00C90D56"/>
    <w:rsid w:val="00CE1183"/>
    <w:rsid w:val="00D144C1"/>
    <w:rsid w:val="00D147E7"/>
    <w:rsid w:val="00D205CF"/>
    <w:rsid w:val="00D27420"/>
    <w:rsid w:val="00D501F6"/>
    <w:rsid w:val="00D601CB"/>
    <w:rsid w:val="00D62992"/>
    <w:rsid w:val="00DB31D5"/>
    <w:rsid w:val="00DE3D66"/>
    <w:rsid w:val="00DF08B3"/>
    <w:rsid w:val="00E03146"/>
    <w:rsid w:val="00E04A2E"/>
    <w:rsid w:val="00E43039"/>
    <w:rsid w:val="00E44918"/>
    <w:rsid w:val="00E7697E"/>
    <w:rsid w:val="00EC39FF"/>
    <w:rsid w:val="00EE48DA"/>
    <w:rsid w:val="00EE5164"/>
    <w:rsid w:val="00EF0484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B008F"/>
    <w:rsid w:val="00FC4266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,#6cf,#51857b"/>
    </o:shapedefaults>
    <o:shapelayout v:ext="edit">
      <o:idmap v:ext="edit" data="2"/>
    </o:shapelayout>
  </w:shapeDefaults>
  <w:decimalSymbol w:val=","/>
  <w:listSeparator w:val=";"/>
  <w14:docId w14:val="0BB55C5A"/>
  <w15:docId w15:val="{8820E14A-E665-4E07-B0E3-AD4F0BD7F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BBA108-1E94-40FC-AE12-649F51BD1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1296</TotalTime>
  <Pages>9</Pages>
  <Words>126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28</cp:revision>
  <dcterms:created xsi:type="dcterms:W3CDTF">2021-10-02T09:23:00Z</dcterms:created>
  <dcterms:modified xsi:type="dcterms:W3CDTF">2021-11-27T07:59:00Z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