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4F0CC" w14:textId="63D982D6" w:rsidR="00D501F6" w:rsidRDefault="00101F57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C4CA4B6" wp14:editId="1DC9DABF">
                <wp:simplePos x="0" y="0"/>
                <wp:positionH relativeFrom="column">
                  <wp:posOffset>-1905635</wp:posOffset>
                </wp:positionH>
                <wp:positionV relativeFrom="paragraph">
                  <wp:posOffset>-989965</wp:posOffset>
                </wp:positionV>
                <wp:extent cx="10575925" cy="14213840"/>
                <wp:effectExtent l="822325" t="24765" r="3175" b="820420"/>
                <wp:wrapNone/>
                <wp:docPr id="30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75925" cy="14213840"/>
                          <a:chOff x="0" y="0"/>
                          <a:chExt cx="105757" cy="142140"/>
                        </a:xfrm>
                      </wpg:grpSpPr>
                      <wpg:grpSp>
                        <wpg:cNvPr id="34" name="Lienzo 3"/>
                        <wpg:cNvGrpSpPr>
                          <a:grpSpLocks/>
                        </wpg:cNvGrpSpPr>
                        <wpg:grpSpPr bwMode="auto">
                          <a:xfrm>
                            <a:off x="474" y="0"/>
                            <a:ext cx="105283" cy="118389"/>
                            <a:chOff x="-7567" y="-630"/>
                            <a:chExt cx="105282" cy="118390"/>
                          </a:xfrm>
                        </wpg:grpSpPr>
                        <wps:wsp>
                          <wps:cNvPr id="35" name="Rectángulo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7714" cy="117759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ángulo 3"/>
                          <wps:cNvSpPr>
                            <a:spLocks noChangeArrowheads="1"/>
                          </wps:cNvSpPr>
                          <wps:spPr bwMode="auto">
                            <a:xfrm>
                              <a:off x="-7567" y="-630"/>
                              <a:ext cx="84268" cy="107995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Cuadro de texto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1" y="38754"/>
                              <a:ext cx="70675" cy="8870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B88D45" w14:textId="77777777" w:rsidR="00D501F6" w:rsidRPr="00923CD5" w:rsidRDefault="00923CD5" w:rsidP="00923CD5">
                                <w:pPr>
                                  <w:jc w:val="center"/>
                                </w:pPr>
                                <w:r w:rsidRPr="00923CD5">
                                  <w:rPr>
                                    <w:color w:val="FFFFFF"/>
                                    <w:sz w:val="96"/>
                                  </w:rPr>
                                  <w:t>Hoja01_</w:t>
                                </w:r>
                                <w:r w:rsidR="00987A06">
                                  <w:rPr>
                                    <w:color w:val="FFFFFF"/>
                                    <w:sz w:val="96"/>
                                  </w:rPr>
                                  <w:t>Servidores</w:t>
                                </w:r>
                                <w:r w:rsidRPr="00923CD5">
                                  <w:rPr>
                                    <w:color w:val="FFFFFF"/>
                                    <w:sz w:val="96"/>
                                  </w:rPr>
                                  <w:t>_01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Cuadro de texto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48330"/>
                              <a:ext cx="70682" cy="5446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Conector recto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18" y="47282"/>
                              <a:ext cx="6953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46" name="Cuadro de texto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50018"/>
                              <a:ext cx="70102" cy="6566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Cuadro de texto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48029"/>
                              <a:ext cx="70992" cy="6567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2081F0" w14:textId="77777777" w:rsidR="0096151C" w:rsidRDefault="0096151C">
                                <w:pPr>
                                  <w:overflowPunct w:val="0"/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A6A6A6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A6A6A6"/>
                                    <w:sz w:val="24"/>
                                  </w:rPr>
                                  <w:t>Nuria Gutiérrez Liaño</w:t>
                                </w:r>
                              </w:p>
                              <w:p w14:paraId="2F25A5F0" w14:textId="77777777" w:rsidR="00D501F6" w:rsidRDefault="00005A7C">
                                <w:pPr>
                                  <w:overflowPunct w:val="0"/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b/>
                                    <w:color w:val="A6A6A6"/>
                                    <w:sz w:val="24"/>
                                  </w:rPr>
                                  <w:t>2021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8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780704">
                            <a:off x="0" y="59768"/>
                            <a:ext cx="82372" cy="82372"/>
                          </a:xfrm>
                          <a:prstGeom prst="rect">
                            <a:avLst/>
                          </a:prstGeom>
                          <a:solidFill>
                            <a:srgbClr val="51857B"/>
                          </a:solidFill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CA4B6" id="Grupo 18" o:spid="_x0000_s1026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    <v:group id="Lienzo 3" o:spid="_x0000_s1027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ángulo 2" o:spid="_x0000_s1028" style="position:absolute;width:97714;height:117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    <v:rect id="Rectángulo 3" o:spid="_x0000_s1029" style="position:absolute;left:-7567;top:-630;width:84268;height:107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    <v:shadow on="t" color="#7f7f7f [1601]" opacity=".5" offset="1pt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30" type="#_x0000_t202" style="position:absolute;left:3531;top:38754;width:70675;height:8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    <v:textbox>
                      <w:txbxContent>
                        <w:p w14:paraId="42B88D45" w14:textId="77777777" w:rsidR="00D501F6" w:rsidRPr="00923CD5" w:rsidRDefault="00923CD5" w:rsidP="00923CD5">
                          <w:pPr>
                            <w:jc w:val="center"/>
                          </w:pPr>
                          <w:r w:rsidRPr="00923CD5">
                            <w:rPr>
                              <w:color w:val="FFFFFF"/>
                              <w:sz w:val="96"/>
                            </w:rPr>
                            <w:t>Hoja01_</w:t>
                          </w:r>
                          <w:r w:rsidR="00987A06">
                            <w:rPr>
                              <w:color w:val="FFFFFF"/>
                              <w:sz w:val="96"/>
                            </w:rPr>
                            <w:t>Servidores</w:t>
                          </w:r>
                          <w:r w:rsidRPr="00923CD5">
                            <w:rPr>
                              <w:color w:val="FFFFFF"/>
                              <w:sz w:val="96"/>
                            </w:rPr>
                            <w:t>_01</w:t>
                          </w:r>
                        </w:p>
                      </w:txbxContent>
                    </v:textbox>
                  </v:shape>
                  <v:shape id="Cuadro de texto 5" o:spid="_x0000_s1031" type="#_x0000_t202" style="position:absolute;left:3618;top:48330;width:70682;height:5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    <v:line id="Conector recto 6" o:spid="_x0000_s1032" style="position:absolute;visibility:visible;mso-wrap-style:squar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    <v:shape id="Cuadro de texto 7" o:spid="_x0000_s1033" type="#_x0000_t202" style="position:absolute;left:3618;top:50018;width:70102;height:6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    <v:shape id="Cuadro de texto 8" o:spid="_x0000_s1034" type="#_x0000_t202" style="position:absolute;left:3618;top:48029;width:70992;height:6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    <v:textbox>
                      <w:txbxContent>
                        <w:p w14:paraId="392081F0" w14:textId="77777777" w:rsidR="0096151C" w:rsidRDefault="0096151C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b/>
                              <w:color w:val="A6A6A6"/>
                              <w:sz w:val="24"/>
                            </w:rPr>
                          </w:pPr>
                          <w:r>
                            <w:rPr>
                              <w:b/>
                              <w:color w:val="A6A6A6"/>
                              <w:sz w:val="24"/>
                            </w:rPr>
                            <w:t>Nuria Gutiérrez Liaño</w:t>
                          </w:r>
                        </w:p>
                        <w:p w14:paraId="2F25A5F0" w14:textId="77777777" w:rsidR="00D501F6" w:rsidRDefault="00005A7C">
                          <w:pPr>
                            <w:overflowPunct w:val="0"/>
                            <w:spacing w:after="0" w:line="240" w:lineRule="auto"/>
                            <w:jc w:val="center"/>
                          </w:pPr>
                          <w:r>
                            <w:rPr>
                              <w:b/>
                              <w:color w:val="A6A6A6"/>
                              <w:sz w:val="24"/>
                            </w:rPr>
                            <w:t>2021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7" o:spid="_x0000_s1035" type="#_x0000_t75" style="position:absolute;top:59768;width:82372;height:82372;rotation:85273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    <v:imagedata r:id="rId9" o:title=""/>
                </v:shape>
              </v:group>
            </w:pict>
          </mc:Fallback>
        </mc:AlternateConten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13579431" wp14:editId="21DCC683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DB85799" wp14:editId="1405516A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84157842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4C967B94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081722A7" w14:textId="12B06098" w:rsidR="00973947" w:rsidRDefault="004B2CA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4157842" w:history="1">
            <w:r w:rsidR="00973947" w:rsidRPr="00296E5A">
              <w:rPr>
                <w:rStyle w:val="Hipervnculo"/>
                <w:noProof/>
              </w:rPr>
              <w:t>Índice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_Toc84157842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2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7A99284C" w14:textId="592F4A05" w:rsidR="00973947" w:rsidRDefault="00EC39F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43" w:history="1">
            <w:r w:rsidR="00973947" w:rsidRPr="00296E5A">
              <w:rPr>
                <w:rStyle w:val="Hipervnculo"/>
                <w:noProof/>
              </w:rPr>
              <w:t>Ejercicio 1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_Toc84157843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3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60ABDE53" w14:textId="3376AA7E" w:rsidR="00973947" w:rsidRDefault="00EC39F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44" w:history="1">
            <w:r w:rsidR="00973947" w:rsidRPr="00296E5A">
              <w:rPr>
                <w:rStyle w:val="Hipervnculo"/>
                <w:iCs/>
                <w:noProof/>
                <w:spacing w:val="15"/>
              </w:rPr>
              <w:t>Enunciado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_Toc84157844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3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3C7CF397" w14:textId="686CEE32" w:rsidR="00973947" w:rsidRDefault="00EC39F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45" w:history="1">
            <w:r w:rsidR="00973947" w:rsidRPr="00296E5A">
              <w:rPr>
                <w:rStyle w:val="Hipervnculo"/>
                <w:noProof/>
              </w:rPr>
              <w:t>Ejercicio 2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_Toc84157845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4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2099AEBD" w14:textId="2C28DAA1" w:rsidR="00973947" w:rsidRDefault="00EC39F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46" w:history="1">
            <w:r w:rsidR="00973947" w:rsidRPr="00296E5A">
              <w:rPr>
                <w:rStyle w:val="Hipervnculo"/>
                <w:iCs/>
                <w:noProof/>
                <w:spacing w:val="15"/>
              </w:rPr>
              <w:t>Enunciado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_Toc84157846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4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42D15C0E" w14:textId="6872465C" w:rsidR="00973947" w:rsidRDefault="00EC39F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47" w:history="1">
            <w:r w:rsidR="00973947" w:rsidRPr="00296E5A">
              <w:rPr>
                <w:rStyle w:val="Hipervnculo"/>
                <w:noProof/>
              </w:rPr>
              <w:t>Ejercicio 3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_Toc84157847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4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74C5654A" w14:textId="61160BA7" w:rsidR="00973947" w:rsidRDefault="00EC39F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48" w:history="1">
            <w:r w:rsidR="00973947" w:rsidRPr="00296E5A">
              <w:rPr>
                <w:rStyle w:val="Hipervnculo"/>
                <w:iCs/>
                <w:noProof/>
                <w:spacing w:val="15"/>
              </w:rPr>
              <w:t>Enunciado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_Toc84157848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4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53CBD0C7" w14:textId="046379AC" w:rsidR="00973947" w:rsidRDefault="00EC39F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49" w:history="1">
            <w:r w:rsidR="00973947" w:rsidRPr="00296E5A">
              <w:rPr>
                <w:rStyle w:val="Hipervnculo"/>
                <w:noProof/>
              </w:rPr>
              <w:t>Ejercicio 4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_Toc84157849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7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4D1536BD" w14:textId="7D778226" w:rsidR="00973947" w:rsidRDefault="00EC39F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50" w:history="1">
            <w:r w:rsidR="00973947" w:rsidRPr="00296E5A">
              <w:rPr>
                <w:rStyle w:val="Hipervnculo"/>
                <w:iCs/>
                <w:noProof/>
                <w:spacing w:val="15"/>
              </w:rPr>
              <w:t>Enunciado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_Toc84157850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7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41E1BF56" w14:textId="44647D0B" w:rsidR="00973947" w:rsidRDefault="00EC39F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51" w:history="1">
            <w:r w:rsidR="00973947" w:rsidRPr="00296E5A">
              <w:rPr>
                <w:rStyle w:val="Hipervnculo"/>
                <w:noProof/>
              </w:rPr>
              <w:t>Ejercicio 5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_Toc84157851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8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0C761572" w14:textId="636535C8" w:rsidR="00973947" w:rsidRDefault="00EC39FF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52" w:history="1">
            <w:r w:rsidR="00973947" w:rsidRPr="00296E5A">
              <w:rPr>
                <w:rStyle w:val="Hipervnculo"/>
                <w:iCs/>
                <w:noProof/>
                <w:spacing w:val="15"/>
              </w:rPr>
              <w:t>Enunciado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_Toc84157852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8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292169AB" w14:textId="0C5F35F8" w:rsidR="00973947" w:rsidRDefault="00EC39F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53" w:history="1">
            <w:r w:rsidR="00973947" w:rsidRPr="00296E5A">
              <w:rPr>
                <w:rStyle w:val="Hipervnculo"/>
                <w:noProof/>
              </w:rPr>
              <w:t>Conclusión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_Toc84157853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12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01DF81E4" w14:textId="598EB8E3" w:rsidR="00973947" w:rsidRDefault="00EC39F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157854" w:history="1">
            <w:r w:rsidR="00973947" w:rsidRPr="00296E5A">
              <w:rPr>
                <w:rStyle w:val="Hipervnculo"/>
                <w:noProof/>
              </w:rPr>
              <w:t>Bibliografía</w:t>
            </w:r>
            <w:r w:rsidR="00973947">
              <w:rPr>
                <w:noProof/>
                <w:webHidden/>
              </w:rPr>
              <w:tab/>
            </w:r>
            <w:r w:rsidR="00973947">
              <w:rPr>
                <w:noProof/>
                <w:webHidden/>
              </w:rPr>
              <w:fldChar w:fldCharType="begin"/>
            </w:r>
            <w:r w:rsidR="00973947">
              <w:rPr>
                <w:noProof/>
                <w:webHidden/>
              </w:rPr>
              <w:instrText xml:space="preserve"> PAGEREF _Toc84157854 \h </w:instrText>
            </w:r>
            <w:r w:rsidR="00973947">
              <w:rPr>
                <w:noProof/>
                <w:webHidden/>
              </w:rPr>
            </w:r>
            <w:r w:rsidR="00973947">
              <w:rPr>
                <w:noProof/>
                <w:webHidden/>
              </w:rPr>
              <w:fldChar w:fldCharType="separate"/>
            </w:r>
            <w:r w:rsidR="00973947">
              <w:rPr>
                <w:noProof/>
                <w:webHidden/>
              </w:rPr>
              <w:t>12</w:t>
            </w:r>
            <w:r w:rsidR="00973947">
              <w:rPr>
                <w:noProof/>
                <w:webHidden/>
              </w:rPr>
              <w:fldChar w:fldCharType="end"/>
            </w:r>
          </w:hyperlink>
        </w:p>
        <w:p w14:paraId="6312B7D9" w14:textId="7686C737" w:rsidR="00543014" w:rsidRDefault="004B2CA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6023FD69" w14:textId="77777777" w:rsidR="00D501F6" w:rsidRDefault="00D501F6"/>
    <w:p w14:paraId="5FBD8F77" w14:textId="77777777" w:rsidR="00D501F6" w:rsidRDefault="00005A7C">
      <w:r>
        <w:br w:type="page"/>
      </w:r>
    </w:p>
    <w:p w14:paraId="0635BEC5" w14:textId="77777777" w:rsidR="00D501F6" w:rsidRPr="00543014" w:rsidRDefault="00005A7C" w:rsidP="00543014">
      <w:pPr>
        <w:pStyle w:val="Ttulo1"/>
      </w:pPr>
      <w:bookmarkStart w:id="1" w:name="_Toc84157843"/>
      <w:r w:rsidRPr="00543014">
        <w:lastRenderedPageBreak/>
        <w:t>Ejercicio 1</w:t>
      </w:r>
      <w:bookmarkEnd w:id="1"/>
    </w:p>
    <w:p w14:paraId="0B4250D7" w14:textId="7EE224E2" w:rsidR="00F40F36" w:rsidRPr="00884939" w:rsidRDefault="00F40F36" w:rsidP="00884939">
      <w:pPr>
        <w:pStyle w:val="Subttulo"/>
        <w:spacing w:line="240" w:lineRule="auto"/>
        <w:rPr>
          <w:b/>
          <w:bCs/>
          <w:i w:val="0"/>
          <w:color w:val="46464A" w:themeColor="text2"/>
        </w:rPr>
      </w:pPr>
      <w:bookmarkStart w:id="2" w:name="_Toc84157844"/>
      <w:r w:rsidRPr="00F40F36">
        <w:rPr>
          <w:rStyle w:val="Ttulo3Car"/>
          <w:i w:val="0"/>
        </w:rPr>
        <w:t>Enunciado</w:t>
      </w:r>
      <w:bookmarkEnd w:id="2"/>
      <w:r>
        <w:br/>
      </w:r>
      <w:r w:rsidR="00884939" w:rsidRPr="00884939">
        <w:rPr>
          <w:noProof/>
          <w:lang w:val="es-ES" w:eastAsia="es-ES"/>
        </w:rPr>
        <w:t>Realiza la instalación de Tomcat en la máquina Ubuntu y documenta todos los pasos</w:t>
      </w:r>
      <w:r w:rsidR="00884939">
        <w:rPr>
          <w:noProof/>
          <w:lang w:val="es-ES" w:eastAsia="es-ES"/>
        </w:rPr>
        <w:t xml:space="preserve"> </w:t>
      </w:r>
      <w:r w:rsidR="00884939" w:rsidRPr="00884939">
        <w:rPr>
          <w:noProof/>
          <w:lang w:val="es-ES" w:eastAsia="es-ES"/>
        </w:rPr>
        <w:t>seguidos.</w:t>
      </w:r>
    </w:p>
    <w:p w14:paraId="0A23F72A" w14:textId="75AE785A" w:rsidR="00201E57" w:rsidRDefault="00201E57" w:rsidP="00201E57">
      <w:pPr>
        <w:pStyle w:val="Ttulo4"/>
        <w:rPr>
          <w:i w:val="0"/>
        </w:rPr>
      </w:pPr>
      <w:r>
        <w:rPr>
          <w:i w:val="0"/>
        </w:rPr>
        <w:t xml:space="preserve">Instalar </w:t>
      </w:r>
      <w:r w:rsidR="00884939">
        <w:rPr>
          <w:i w:val="0"/>
        </w:rPr>
        <w:t>Java</w:t>
      </w:r>
    </w:p>
    <w:p w14:paraId="20CDBC6F" w14:textId="5D09A8FE" w:rsidR="00201E57" w:rsidRDefault="00201E57" w:rsidP="00201E57">
      <w:pPr>
        <w:pStyle w:val="Prrafodelista"/>
        <w:numPr>
          <w:ilvl w:val="0"/>
          <w:numId w:val="7"/>
        </w:numPr>
      </w:pPr>
      <w:r>
        <w:t>Actualizar repositorios</w:t>
      </w:r>
    </w:p>
    <w:p w14:paraId="3AA6118C" w14:textId="6846717C" w:rsidR="00201E57" w:rsidRDefault="00201E57" w:rsidP="00201E57">
      <w:pPr>
        <w:pStyle w:val="Prrafodelista"/>
        <w:numPr>
          <w:ilvl w:val="0"/>
          <w:numId w:val="7"/>
        </w:numPr>
      </w:pPr>
      <w:r>
        <w:t xml:space="preserve">Instalar </w:t>
      </w:r>
      <w:r w:rsidR="00884939">
        <w:t>JDK</w:t>
      </w:r>
      <w:r w:rsidR="009A55D7">
        <w:t xml:space="preserve"> (Ya lo tenía instalado)</w:t>
      </w:r>
    </w:p>
    <w:p w14:paraId="717C8EB1" w14:textId="3F84C1FA" w:rsidR="009A55D7" w:rsidRDefault="009A55D7" w:rsidP="00201E57">
      <w:pPr>
        <w:pStyle w:val="Prrafodelista"/>
        <w:numPr>
          <w:ilvl w:val="0"/>
          <w:numId w:val="7"/>
        </w:numPr>
      </w:pPr>
      <w:r>
        <w:t>Comprobar la versión de Java</w:t>
      </w:r>
      <w:r>
        <w:rPr>
          <w:noProof/>
        </w:rPr>
        <w:drawing>
          <wp:inline distT="0" distB="0" distL="0" distR="0" wp14:anchorId="701FE12E" wp14:editId="0CE38048">
            <wp:extent cx="5400040" cy="40665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7CF1" w14:textId="003C7E37" w:rsidR="009A55D7" w:rsidRDefault="009A55D7" w:rsidP="00201E57">
      <w:pPr>
        <w:pStyle w:val="Prrafodelista"/>
        <w:numPr>
          <w:ilvl w:val="0"/>
          <w:numId w:val="7"/>
        </w:numPr>
      </w:pPr>
      <w:r>
        <w:t>Instalar Tomcat</w:t>
      </w:r>
    </w:p>
    <w:p w14:paraId="5CD8E890" w14:textId="77777777" w:rsidR="009A55D7" w:rsidRDefault="009A55D7" w:rsidP="009A55D7">
      <w:pPr>
        <w:pStyle w:val="Prrafodelista"/>
      </w:pPr>
      <w:r>
        <w:rPr>
          <w:noProof/>
        </w:rPr>
        <w:drawing>
          <wp:inline distT="0" distB="0" distL="0" distR="0" wp14:anchorId="2C45B92C" wp14:editId="727484E2">
            <wp:extent cx="5400040" cy="15532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B4AF" w14:textId="58E2D27D" w:rsidR="009A55D7" w:rsidRDefault="009A55D7" w:rsidP="009A55D7">
      <w:pPr>
        <w:pStyle w:val="Prrafodelista"/>
      </w:pPr>
      <w:r>
        <w:t>Para este paso es necesario crear primero el usuario con esa ruta.</w:t>
      </w:r>
      <w:r>
        <w:rPr>
          <w:noProof/>
        </w:rPr>
        <w:drawing>
          <wp:inline distT="0" distB="0" distL="0" distR="0" wp14:anchorId="3306988E" wp14:editId="4BBC5826">
            <wp:extent cx="5400040" cy="323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A4F1" w14:textId="77777777" w:rsidR="00994FC8" w:rsidRDefault="00994FC8" w:rsidP="00994FC8">
      <w:pPr>
        <w:pStyle w:val="Prrafodelista"/>
      </w:pPr>
    </w:p>
    <w:p w14:paraId="0894B2CC" w14:textId="2E63531A" w:rsidR="001B1336" w:rsidRDefault="001B1336" w:rsidP="001B1336"/>
    <w:p w14:paraId="5221DE77" w14:textId="72D31309" w:rsidR="00201E57" w:rsidRDefault="00201E57" w:rsidP="00201E57">
      <w:pPr>
        <w:pStyle w:val="Ttulo4"/>
        <w:rPr>
          <w:i w:val="0"/>
        </w:rPr>
      </w:pPr>
      <w:r>
        <w:rPr>
          <w:i w:val="0"/>
        </w:rPr>
        <w:lastRenderedPageBreak/>
        <w:t xml:space="preserve">Comprobar </w:t>
      </w:r>
      <w:r w:rsidR="00884939" w:rsidRPr="00884939">
        <w:rPr>
          <w:i w:val="0"/>
        </w:rPr>
        <w:t>la versión actual</w:t>
      </w:r>
      <w:r w:rsidR="00884939">
        <w:rPr>
          <w:i w:val="0"/>
        </w:rPr>
        <w:t xml:space="preserve"> de Java</w:t>
      </w:r>
    </w:p>
    <w:p w14:paraId="268E4053" w14:textId="6530EFB4" w:rsidR="00884939" w:rsidRPr="00884939" w:rsidRDefault="00884939" w:rsidP="00884939">
      <w:pPr>
        <w:pStyle w:val="Prrafodelista"/>
        <w:numPr>
          <w:ilvl w:val="0"/>
          <w:numId w:val="14"/>
        </w:numPr>
      </w:pPr>
      <w:r w:rsidRPr="00884939">
        <w:t>java -</w:t>
      </w:r>
      <w:proofErr w:type="spellStart"/>
      <w:r w:rsidRPr="00884939">
        <w:t>version</w:t>
      </w:r>
      <w:proofErr w:type="spellEnd"/>
    </w:p>
    <w:p w14:paraId="73175116" w14:textId="49A62185" w:rsidR="00884939" w:rsidRDefault="00884939" w:rsidP="00884939">
      <w:pPr>
        <w:pStyle w:val="Ttulo4"/>
        <w:rPr>
          <w:i w:val="0"/>
          <w:iCs w:val="0"/>
        </w:rPr>
      </w:pPr>
      <w:r>
        <w:rPr>
          <w:i w:val="0"/>
          <w:iCs w:val="0"/>
        </w:rPr>
        <w:t>Instalar Tomcat 10</w:t>
      </w:r>
    </w:p>
    <w:p w14:paraId="0560D87E" w14:textId="49D07CAB" w:rsidR="00884939" w:rsidRPr="009A55D7" w:rsidRDefault="00DF08B3" w:rsidP="00884939">
      <w:pPr>
        <w:pStyle w:val="Prrafodelista"/>
        <w:numPr>
          <w:ilvl w:val="0"/>
          <w:numId w:val="14"/>
        </w:numPr>
        <w:rPr>
          <w:rStyle w:val="Hipervnculo"/>
          <w:color w:val="auto"/>
          <w:u w:val="none"/>
          <w:lang w:val="en-US"/>
        </w:rPr>
      </w:pPr>
      <w:proofErr w:type="spellStart"/>
      <w:r w:rsidRPr="009A55D7">
        <w:rPr>
          <w:lang w:val="en-US"/>
        </w:rPr>
        <w:t>wget</w:t>
      </w:r>
      <w:proofErr w:type="spellEnd"/>
      <w:r w:rsidRPr="009A55D7">
        <w:rPr>
          <w:lang w:val="en-US"/>
        </w:rPr>
        <w:t xml:space="preserve"> </w:t>
      </w:r>
      <w:hyperlink r:id="rId13" w:history="1">
        <w:r w:rsidRPr="009A55D7">
          <w:rPr>
            <w:rStyle w:val="Hipervnculo"/>
            <w:lang w:val="en-US"/>
          </w:rPr>
          <w:t>https://www.apache.org/dist/tomcat/tomcat-10/v10.0.8/bin/apache-tomcat-10.0.8.tar.gz</w:t>
        </w:r>
      </w:hyperlink>
    </w:p>
    <w:p w14:paraId="5E4B8F53" w14:textId="4831F4AF" w:rsidR="001B1336" w:rsidRPr="00973947" w:rsidRDefault="001B1336" w:rsidP="001B1336">
      <w:pPr>
        <w:pStyle w:val="Prrafodelista"/>
        <w:rPr>
          <w:lang w:val="en-US"/>
        </w:rPr>
      </w:pPr>
    </w:p>
    <w:p w14:paraId="4A03E0BE" w14:textId="4DB75563" w:rsidR="00DF08B3" w:rsidRPr="009A55D7" w:rsidRDefault="00DF08B3" w:rsidP="00884939">
      <w:pPr>
        <w:pStyle w:val="Prrafodelista"/>
        <w:numPr>
          <w:ilvl w:val="0"/>
          <w:numId w:val="14"/>
        </w:numPr>
        <w:rPr>
          <w:lang w:val="en-US"/>
        </w:rPr>
      </w:pPr>
      <w:proofErr w:type="spellStart"/>
      <w:r w:rsidRPr="009A55D7">
        <w:rPr>
          <w:lang w:val="en-US"/>
        </w:rPr>
        <w:t>sudo</w:t>
      </w:r>
      <w:proofErr w:type="spellEnd"/>
      <w:r w:rsidRPr="009A55D7">
        <w:rPr>
          <w:lang w:val="en-US"/>
        </w:rPr>
        <w:t xml:space="preserve"> tar </w:t>
      </w:r>
      <w:proofErr w:type="spellStart"/>
      <w:r w:rsidRPr="009A55D7">
        <w:rPr>
          <w:lang w:val="en-US"/>
        </w:rPr>
        <w:t>xzvf</w:t>
      </w:r>
      <w:proofErr w:type="spellEnd"/>
      <w:r w:rsidRPr="009A55D7">
        <w:rPr>
          <w:lang w:val="en-US"/>
        </w:rPr>
        <w:t xml:space="preserve"> apache-tomcat-10*tar.gz -C /opt/tomcat --strip-components=1</w:t>
      </w:r>
    </w:p>
    <w:p w14:paraId="0D539C1F" w14:textId="77777777" w:rsidR="001B1336" w:rsidRPr="009A55D7" w:rsidRDefault="001B1336" w:rsidP="001B1336">
      <w:pPr>
        <w:pStyle w:val="Prrafodelista"/>
        <w:rPr>
          <w:lang w:val="en-US"/>
        </w:rPr>
      </w:pPr>
    </w:p>
    <w:p w14:paraId="43079654" w14:textId="77777777" w:rsidR="00DF08B3" w:rsidRPr="009A55D7" w:rsidRDefault="00DF08B3" w:rsidP="00DF08B3">
      <w:pPr>
        <w:pStyle w:val="Prrafodelista"/>
        <w:numPr>
          <w:ilvl w:val="0"/>
          <w:numId w:val="14"/>
        </w:numPr>
        <w:rPr>
          <w:lang w:val="en-US"/>
        </w:rPr>
      </w:pPr>
      <w:proofErr w:type="spellStart"/>
      <w:r w:rsidRPr="009A55D7">
        <w:rPr>
          <w:lang w:val="en-US"/>
        </w:rPr>
        <w:t>sudo</w:t>
      </w:r>
      <w:proofErr w:type="spellEnd"/>
      <w:r w:rsidRPr="009A55D7">
        <w:rPr>
          <w:lang w:val="en-US"/>
        </w:rPr>
        <w:t xml:space="preserve"> </w:t>
      </w:r>
      <w:proofErr w:type="spellStart"/>
      <w:r w:rsidRPr="009A55D7">
        <w:rPr>
          <w:lang w:val="en-US"/>
        </w:rPr>
        <w:t>chown</w:t>
      </w:r>
      <w:proofErr w:type="spellEnd"/>
      <w:r w:rsidRPr="009A55D7">
        <w:rPr>
          <w:lang w:val="en-US"/>
        </w:rPr>
        <w:t xml:space="preserve"> -R </w:t>
      </w:r>
      <w:proofErr w:type="spellStart"/>
      <w:r w:rsidRPr="009A55D7">
        <w:rPr>
          <w:lang w:val="en-US"/>
        </w:rPr>
        <w:t>tomcat:tomcat</w:t>
      </w:r>
      <w:proofErr w:type="spellEnd"/>
      <w:r w:rsidRPr="009A55D7">
        <w:rPr>
          <w:lang w:val="en-US"/>
        </w:rPr>
        <w:t xml:space="preserve"> /opt/tomcat/ </w:t>
      </w:r>
    </w:p>
    <w:p w14:paraId="1B80D5E9" w14:textId="151EE537" w:rsidR="00DF08B3" w:rsidRPr="00884939" w:rsidRDefault="00DF08B3" w:rsidP="00DF08B3">
      <w:pPr>
        <w:pStyle w:val="Prrafodelista"/>
        <w:numPr>
          <w:ilvl w:val="0"/>
          <w:numId w:val="14"/>
        </w:numPr>
      </w:pPr>
      <w:r>
        <w:t xml:space="preserve">sudo </w:t>
      </w:r>
      <w:proofErr w:type="spellStart"/>
      <w:r>
        <w:t>chmod</w:t>
      </w:r>
      <w:proofErr w:type="spellEnd"/>
      <w:r>
        <w:t xml:space="preserve"> -R </w:t>
      </w:r>
      <w:proofErr w:type="spellStart"/>
      <w:r>
        <w:t>u+x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tomcat</w:t>
      </w:r>
      <w:proofErr w:type="spellEnd"/>
      <w:r>
        <w:t>/</w:t>
      </w:r>
      <w:proofErr w:type="spellStart"/>
      <w:r>
        <w:t>bin</w:t>
      </w:r>
      <w:proofErr w:type="spellEnd"/>
    </w:p>
    <w:p w14:paraId="42C74120" w14:textId="20BF2C05" w:rsidR="00884939" w:rsidRDefault="00884939" w:rsidP="00884939">
      <w:pPr>
        <w:pStyle w:val="Ttulo4"/>
        <w:rPr>
          <w:i w:val="0"/>
          <w:iCs w:val="0"/>
        </w:rPr>
      </w:pPr>
      <w:r w:rsidRPr="00884939">
        <w:rPr>
          <w:i w:val="0"/>
          <w:iCs w:val="0"/>
        </w:rPr>
        <w:t>Instalar las herramientas complementarias</w:t>
      </w:r>
    </w:p>
    <w:p w14:paraId="610880C0" w14:textId="118FFF50" w:rsidR="00884939" w:rsidRPr="00884939" w:rsidRDefault="00884939" w:rsidP="00884939">
      <w:pPr>
        <w:pStyle w:val="Prrafodelista"/>
        <w:numPr>
          <w:ilvl w:val="0"/>
          <w:numId w:val="14"/>
        </w:numPr>
      </w:pPr>
    </w:p>
    <w:p w14:paraId="7B0C71BF" w14:textId="77777777" w:rsidR="00884939" w:rsidRPr="00884939" w:rsidRDefault="00884939" w:rsidP="00884939"/>
    <w:p w14:paraId="2469F12B" w14:textId="4920317C" w:rsidR="00B9300D" w:rsidRPr="00543014" w:rsidRDefault="00B9300D" w:rsidP="00B9300D">
      <w:pPr>
        <w:pStyle w:val="Ttulo1"/>
      </w:pPr>
      <w:bookmarkStart w:id="3" w:name="_Toc84157845"/>
      <w:r>
        <w:t>Ejercicio 2</w:t>
      </w:r>
      <w:bookmarkEnd w:id="3"/>
    </w:p>
    <w:p w14:paraId="0F55BF23" w14:textId="396B7BDA" w:rsidR="00B9300D" w:rsidRDefault="00B9300D" w:rsidP="009A55D7">
      <w:pPr>
        <w:pStyle w:val="Subttulo"/>
        <w:spacing w:line="240" w:lineRule="auto"/>
        <w:rPr>
          <w:noProof/>
          <w:lang w:val="es-ES" w:eastAsia="es-ES"/>
        </w:rPr>
      </w:pPr>
      <w:bookmarkStart w:id="4" w:name="_Toc84157846"/>
      <w:r w:rsidRPr="00F40F36">
        <w:rPr>
          <w:rStyle w:val="Ttulo3Car"/>
          <w:i w:val="0"/>
        </w:rPr>
        <w:t>Enunciado</w:t>
      </w:r>
      <w:bookmarkEnd w:id="4"/>
      <w:r>
        <w:br/>
      </w:r>
      <w:r w:rsidR="009A55D7" w:rsidRPr="009A55D7">
        <w:rPr>
          <w:noProof/>
          <w:lang w:val="es-ES" w:eastAsia="es-ES"/>
        </w:rPr>
        <w:t>Comprueba que el servicio está activo y escuchando por el puerto 8080. Puedes utilizar el</w:t>
      </w:r>
      <w:r w:rsidR="009A55D7">
        <w:rPr>
          <w:noProof/>
          <w:lang w:val="es-ES" w:eastAsia="es-ES"/>
        </w:rPr>
        <w:t xml:space="preserve"> </w:t>
      </w:r>
      <w:r w:rsidR="009A55D7" w:rsidRPr="009A55D7">
        <w:rPr>
          <w:noProof/>
          <w:lang w:val="es-ES" w:eastAsia="es-ES"/>
        </w:rPr>
        <w:t>comando netstat -ltun</w:t>
      </w:r>
      <w:r w:rsidRPr="00B9300D">
        <w:rPr>
          <w:noProof/>
          <w:lang w:val="es-ES" w:eastAsia="es-ES"/>
        </w:rPr>
        <w:t>:</w:t>
      </w:r>
    </w:p>
    <w:p w14:paraId="22EAC0AB" w14:textId="77777777" w:rsidR="009A55D7" w:rsidRDefault="009A55D7">
      <w:pPr>
        <w:spacing w:after="0" w:line="240" w:lineRule="auto"/>
      </w:pPr>
      <w:r>
        <w:rPr>
          <w:noProof/>
        </w:rPr>
        <w:drawing>
          <wp:inline distT="0" distB="0" distL="0" distR="0" wp14:anchorId="26A19242" wp14:editId="7108ABC5">
            <wp:extent cx="5400040" cy="19145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2FD9" w14:textId="32A04208" w:rsidR="009A55D7" w:rsidRPr="00543014" w:rsidRDefault="009A55D7" w:rsidP="009A55D7">
      <w:pPr>
        <w:pStyle w:val="Ttulo1"/>
      </w:pPr>
      <w:bookmarkStart w:id="5" w:name="_Toc84157847"/>
      <w:r>
        <w:t>Ejercicio 3</w:t>
      </w:r>
      <w:bookmarkEnd w:id="5"/>
    </w:p>
    <w:p w14:paraId="26AE5580" w14:textId="0422DC3E" w:rsidR="009A55D7" w:rsidRDefault="009A55D7" w:rsidP="009A55D7">
      <w:pPr>
        <w:pStyle w:val="Subttulo"/>
        <w:spacing w:line="240" w:lineRule="auto"/>
        <w:rPr>
          <w:noProof/>
          <w:lang w:val="es-ES" w:eastAsia="es-ES"/>
        </w:rPr>
      </w:pPr>
      <w:bookmarkStart w:id="6" w:name="_Toc84157848"/>
      <w:r w:rsidRPr="00F40F36">
        <w:rPr>
          <w:rStyle w:val="Ttulo3Car"/>
          <w:i w:val="0"/>
        </w:rPr>
        <w:t>Enunciado</w:t>
      </w:r>
      <w:bookmarkEnd w:id="6"/>
      <w:r>
        <w:br/>
      </w:r>
      <w:r w:rsidRPr="009A55D7">
        <w:rPr>
          <w:noProof/>
          <w:lang w:val="es-ES" w:eastAsia="es-ES"/>
        </w:rPr>
        <w:t>Configura un usuario llamado tomcat y contraseña tomcat que tenga roles de manager-gui</w:t>
      </w:r>
      <w:r>
        <w:rPr>
          <w:noProof/>
          <w:lang w:val="es-ES" w:eastAsia="es-ES"/>
        </w:rPr>
        <w:t xml:space="preserve"> </w:t>
      </w:r>
      <w:r w:rsidRPr="009A55D7">
        <w:rPr>
          <w:noProof/>
          <w:lang w:val="es-ES" w:eastAsia="es-ES"/>
        </w:rPr>
        <w:t>y admin-gui. Después prueba a entrar en la aplicación Tomcat Host Manager Application</w:t>
      </w:r>
      <w:r>
        <w:rPr>
          <w:noProof/>
          <w:lang w:val="es-ES" w:eastAsia="es-ES"/>
        </w:rPr>
        <w:t xml:space="preserve"> </w:t>
      </w:r>
      <w:r w:rsidRPr="009A55D7">
        <w:rPr>
          <w:noProof/>
          <w:lang w:val="es-ES" w:eastAsia="es-ES"/>
        </w:rPr>
        <w:t>y Tomcat Manager Application.</w:t>
      </w:r>
      <w:r w:rsidRPr="00B9300D">
        <w:rPr>
          <w:noProof/>
          <w:lang w:val="es-ES" w:eastAsia="es-ES"/>
        </w:rPr>
        <w:t>:</w:t>
      </w:r>
    </w:p>
    <w:p w14:paraId="4867D731" w14:textId="71C90ABF" w:rsidR="009A55D7" w:rsidRDefault="009A55D7" w:rsidP="00994FC8">
      <w:pPr>
        <w:pStyle w:val="Prrafodelista"/>
        <w:numPr>
          <w:ilvl w:val="0"/>
          <w:numId w:val="20"/>
        </w:numPr>
        <w:rPr>
          <w:lang w:val="es-ES" w:eastAsia="es-ES"/>
        </w:rPr>
      </w:pPr>
      <w:r w:rsidRPr="00994FC8">
        <w:rPr>
          <w:lang w:val="es-ES" w:eastAsia="es-ES"/>
        </w:rPr>
        <w:t xml:space="preserve">Crear usuario Tomcat </w:t>
      </w:r>
    </w:p>
    <w:p w14:paraId="48AE2591" w14:textId="5BE3FFF8" w:rsidR="00994FC8" w:rsidRPr="00994FC8" w:rsidRDefault="00994FC8" w:rsidP="00994FC8">
      <w:pPr>
        <w:pStyle w:val="Prrafodelista"/>
        <w:rPr>
          <w:lang w:val="es-ES" w:eastAsia="es-ES"/>
        </w:rPr>
      </w:pPr>
      <w:r>
        <w:rPr>
          <w:noProof/>
        </w:rPr>
        <w:drawing>
          <wp:inline distT="0" distB="0" distL="0" distR="0" wp14:anchorId="54DFB432" wp14:editId="74D060EC">
            <wp:extent cx="5400040" cy="2463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8601" w14:textId="77777777" w:rsidR="00994FC8" w:rsidRDefault="00994FC8" w:rsidP="00994FC8">
      <w:pPr>
        <w:pStyle w:val="Prrafodelista"/>
        <w:numPr>
          <w:ilvl w:val="0"/>
          <w:numId w:val="20"/>
        </w:numPr>
      </w:pPr>
      <w:r>
        <w:t>Cambiar permisos para el usuario</w:t>
      </w:r>
    </w:p>
    <w:p w14:paraId="1FB2D1F2" w14:textId="02685D21" w:rsidR="00994FC8" w:rsidRDefault="00994FC8" w:rsidP="00994FC8">
      <w:pPr>
        <w:pStyle w:val="Prrafodelista"/>
      </w:pPr>
      <w:r>
        <w:rPr>
          <w:noProof/>
        </w:rPr>
        <w:drawing>
          <wp:inline distT="0" distB="0" distL="0" distR="0" wp14:anchorId="4FDBAA74" wp14:editId="3926FCEE">
            <wp:extent cx="5400040" cy="4781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65D8" w14:textId="1CEC1341" w:rsidR="00994FC8" w:rsidRDefault="00994FC8" w:rsidP="00994FC8">
      <w:pPr>
        <w:pStyle w:val="Prrafodelista"/>
        <w:numPr>
          <w:ilvl w:val="0"/>
          <w:numId w:val="20"/>
        </w:numPr>
      </w:pPr>
      <w:r>
        <w:lastRenderedPageBreak/>
        <w:t>Establecer roles</w:t>
      </w:r>
    </w:p>
    <w:p w14:paraId="27AB789C" w14:textId="24B7D638" w:rsidR="00994FC8" w:rsidRDefault="00994FC8" w:rsidP="00994FC8">
      <w:pPr>
        <w:pStyle w:val="Prrafodelista"/>
        <w:numPr>
          <w:ilvl w:val="1"/>
          <w:numId w:val="14"/>
        </w:numPr>
      </w:pPr>
      <w:r>
        <w:t>Fichero tomcat-users.xml</w:t>
      </w:r>
    </w:p>
    <w:p w14:paraId="507D5941" w14:textId="798BF568" w:rsidR="00994FC8" w:rsidRDefault="00994FC8" w:rsidP="00994FC8">
      <w:pPr>
        <w:pStyle w:val="Prrafodelista"/>
        <w:ind w:left="1440"/>
      </w:pPr>
      <w:r>
        <w:rPr>
          <w:noProof/>
        </w:rPr>
        <w:drawing>
          <wp:inline distT="0" distB="0" distL="0" distR="0" wp14:anchorId="3A709003" wp14:editId="32D33512">
            <wp:extent cx="4588042" cy="253033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6298" cy="25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078CD" wp14:editId="361907C0">
            <wp:extent cx="4620126" cy="4244714"/>
            <wp:effectExtent l="0" t="0" r="952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4797" cy="42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F4E0" w14:textId="77777777" w:rsidR="00994FC8" w:rsidRDefault="00994FC8" w:rsidP="00994FC8">
      <w:pPr>
        <w:pStyle w:val="Prrafodelista"/>
        <w:numPr>
          <w:ilvl w:val="0"/>
          <w:numId w:val="18"/>
        </w:numPr>
      </w:pPr>
      <w:r>
        <w:t>Comprobar a entrar en la aplicación</w:t>
      </w:r>
    </w:p>
    <w:p w14:paraId="19BB058D" w14:textId="77777777" w:rsidR="00994FC8" w:rsidRDefault="00994FC8" w:rsidP="00994FC8">
      <w:pPr>
        <w:pStyle w:val="Prrafodelista"/>
      </w:pPr>
      <w:r>
        <w:t xml:space="preserve">Para acceder es necesario introducir el usuario y la </w:t>
      </w:r>
      <w:proofErr w:type="spellStart"/>
      <w:r>
        <w:t>password</w:t>
      </w:r>
      <w:proofErr w:type="spellEnd"/>
    </w:p>
    <w:p w14:paraId="36D0B356" w14:textId="77777777" w:rsidR="00994FC8" w:rsidRDefault="00994FC8" w:rsidP="00994FC8">
      <w:pPr>
        <w:pStyle w:val="Prrafodelista"/>
      </w:pPr>
      <w:r>
        <w:rPr>
          <w:noProof/>
        </w:rPr>
        <w:drawing>
          <wp:inline distT="0" distB="0" distL="0" distR="0" wp14:anchorId="27C219AB" wp14:editId="5C5F7B7A">
            <wp:extent cx="4323283" cy="3062495"/>
            <wp:effectExtent l="0" t="0" r="127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5745" cy="306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BE29" w14:textId="77777777" w:rsidR="00994FC8" w:rsidRDefault="00994FC8" w:rsidP="00994FC8">
      <w:pPr>
        <w:pStyle w:val="Prrafodelista"/>
      </w:pPr>
      <w:r>
        <w:rPr>
          <w:noProof/>
        </w:rPr>
        <w:lastRenderedPageBreak/>
        <w:drawing>
          <wp:inline distT="0" distB="0" distL="0" distR="0" wp14:anchorId="5610E6AA" wp14:editId="616DDE73">
            <wp:extent cx="4279392" cy="3479774"/>
            <wp:effectExtent l="0" t="0" r="6985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792" cy="34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1584" w14:textId="77777777" w:rsidR="00994FC8" w:rsidRDefault="00994FC8" w:rsidP="00994FC8">
      <w:pPr>
        <w:pStyle w:val="Prrafodelista"/>
        <w:numPr>
          <w:ilvl w:val="0"/>
          <w:numId w:val="18"/>
        </w:numPr>
      </w:pPr>
      <w:r>
        <w:t>Mostrar el host manager</w:t>
      </w:r>
    </w:p>
    <w:p w14:paraId="387E5513" w14:textId="77777777" w:rsidR="00994FC8" w:rsidRDefault="00994FC8" w:rsidP="00994FC8">
      <w:pPr>
        <w:pStyle w:val="Prrafodelista"/>
      </w:pPr>
      <w:r>
        <w:rPr>
          <w:noProof/>
        </w:rPr>
        <w:drawing>
          <wp:inline distT="0" distB="0" distL="0" distR="0" wp14:anchorId="4EFBC1AF" wp14:editId="2B424399">
            <wp:extent cx="2670048" cy="2775544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063" cy="27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97F0" w14:textId="77777777" w:rsidR="00994FC8" w:rsidRDefault="00994FC8" w:rsidP="00994FC8">
      <w:pPr>
        <w:pStyle w:val="Prrafodelista"/>
        <w:numPr>
          <w:ilvl w:val="0"/>
          <w:numId w:val="18"/>
        </w:numPr>
      </w:pPr>
      <w:r>
        <w:lastRenderedPageBreak/>
        <w:t xml:space="preserve">Mostrar el manager </w:t>
      </w:r>
      <w:proofErr w:type="spellStart"/>
      <w:r>
        <w:t>application</w:t>
      </w:r>
      <w:proofErr w:type="spellEnd"/>
      <w:r>
        <w:rPr>
          <w:noProof/>
        </w:rPr>
        <w:drawing>
          <wp:inline distT="0" distB="0" distL="0" distR="0" wp14:anchorId="28280313" wp14:editId="220AB61D">
            <wp:extent cx="3182112" cy="2361139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8874" cy="23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73B6" w14:textId="199770DE" w:rsidR="00994FC8" w:rsidRPr="00543014" w:rsidRDefault="00994FC8" w:rsidP="00994FC8">
      <w:pPr>
        <w:pStyle w:val="Ttulo1"/>
      </w:pPr>
      <w:bookmarkStart w:id="7" w:name="_Toc84157849"/>
      <w:r>
        <w:t>Ejercicio 4</w:t>
      </w:r>
      <w:bookmarkEnd w:id="7"/>
    </w:p>
    <w:p w14:paraId="55B4F425" w14:textId="09528C46" w:rsidR="00994FC8" w:rsidRDefault="00994FC8" w:rsidP="00994FC8">
      <w:pPr>
        <w:pStyle w:val="Subttulo"/>
        <w:spacing w:line="240" w:lineRule="auto"/>
        <w:rPr>
          <w:noProof/>
          <w:lang w:val="es-ES" w:eastAsia="es-ES"/>
        </w:rPr>
      </w:pPr>
      <w:bookmarkStart w:id="8" w:name="_Toc84157850"/>
      <w:r w:rsidRPr="00F40F36">
        <w:rPr>
          <w:rStyle w:val="Ttulo3Car"/>
          <w:i w:val="0"/>
        </w:rPr>
        <w:t>Enunciado</w:t>
      </w:r>
      <w:bookmarkEnd w:id="8"/>
      <w:r>
        <w:br/>
      </w:r>
      <w:r w:rsidRPr="00994FC8">
        <w:rPr>
          <w:noProof/>
          <w:lang w:val="es-ES" w:eastAsia="es-ES"/>
        </w:rPr>
        <w:t>Ejecuta la aplicación de ejemplo Hello World. Comprueba su código fuente</w:t>
      </w:r>
      <w:r w:rsidRPr="00B9300D">
        <w:rPr>
          <w:noProof/>
          <w:lang w:val="es-ES" w:eastAsia="es-ES"/>
        </w:rPr>
        <w:t>.:</w:t>
      </w:r>
    </w:p>
    <w:p w14:paraId="3EDC05B6" w14:textId="73E297EF" w:rsidR="00994FC8" w:rsidRDefault="00994FC8" w:rsidP="00994FC8">
      <w:pPr>
        <w:pStyle w:val="Prrafodelista"/>
        <w:numPr>
          <w:ilvl w:val="0"/>
          <w:numId w:val="14"/>
        </w:numPr>
        <w:rPr>
          <w:lang w:val="es-ES" w:eastAsia="es-ES"/>
        </w:rPr>
      </w:pPr>
      <w:r>
        <w:rPr>
          <w:lang w:val="es-ES" w:eastAsia="es-ES"/>
        </w:rPr>
        <w:t>Ejecutar la aplicación de ejemplo</w:t>
      </w:r>
    </w:p>
    <w:p w14:paraId="56EB90D4" w14:textId="77777777" w:rsidR="0012203B" w:rsidRDefault="0012203B" w:rsidP="0012203B">
      <w:pPr>
        <w:pStyle w:val="Prrafodelista"/>
        <w:rPr>
          <w:lang w:val="es-ES" w:eastAsia="es-ES"/>
        </w:rPr>
      </w:pPr>
    </w:p>
    <w:p w14:paraId="7BE1FE27" w14:textId="129E6796" w:rsidR="00994FC8" w:rsidRDefault="00994FC8" w:rsidP="00994FC8">
      <w:pPr>
        <w:pStyle w:val="Prrafodelista"/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4417E348" wp14:editId="21541F44">
            <wp:extent cx="5400040" cy="27311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03B">
        <w:rPr>
          <w:noProof/>
        </w:rPr>
        <w:drawing>
          <wp:inline distT="0" distB="0" distL="0" distR="0" wp14:anchorId="61F8961E" wp14:editId="0D26F299">
            <wp:extent cx="5400040" cy="313245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237" w14:textId="261FE929" w:rsidR="00994FC8" w:rsidRDefault="00994FC8" w:rsidP="00994FC8">
      <w:pPr>
        <w:pStyle w:val="Prrafodelista"/>
        <w:numPr>
          <w:ilvl w:val="0"/>
          <w:numId w:val="14"/>
        </w:numPr>
        <w:rPr>
          <w:lang w:val="es-ES" w:eastAsia="es-ES"/>
        </w:rPr>
      </w:pPr>
      <w:r>
        <w:rPr>
          <w:lang w:val="es-ES" w:eastAsia="es-ES"/>
        </w:rPr>
        <w:t>Código</w:t>
      </w:r>
    </w:p>
    <w:p w14:paraId="365E3226" w14:textId="16ECEEC2" w:rsidR="00994FC8" w:rsidRPr="00694A52" w:rsidRDefault="0012203B" w:rsidP="00694A52">
      <w:pPr>
        <w:pStyle w:val="Prrafodelista"/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37304BB4" wp14:editId="0919FAB1">
            <wp:extent cx="5400040" cy="45427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239E" w14:textId="779DE383" w:rsidR="00994FC8" w:rsidRPr="00543014" w:rsidRDefault="00994FC8" w:rsidP="00994FC8">
      <w:pPr>
        <w:pStyle w:val="Ttulo1"/>
      </w:pPr>
      <w:bookmarkStart w:id="9" w:name="_Toc84157851"/>
      <w:r>
        <w:t>Ejercicio 5</w:t>
      </w:r>
      <w:bookmarkEnd w:id="9"/>
    </w:p>
    <w:p w14:paraId="0BCE3374" w14:textId="219B8E46" w:rsidR="00994FC8" w:rsidRDefault="00994FC8" w:rsidP="00994FC8">
      <w:pPr>
        <w:pStyle w:val="Subttulo"/>
        <w:spacing w:line="240" w:lineRule="auto"/>
        <w:rPr>
          <w:noProof/>
          <w:lang w:val="es-ES" w:eastAsia="es-ES"/>
        </w:rPr>
      </w:pPr>
      <w:bookmarkStart w:id="10" w:name="_Toc84157852"/>
      <w:r w:rsidRPr="00F40F36">
        <w:rPr>
          <w:rStyle w:val="Ttulo3Car"/>
          <w:i w:val="0"/>
        </w:rPr>
        <w:t>Enunciado</w:t>
      </w:r>
      <w:bookmarkEnd w:id="10"/>
      <w:r>
        <w:br/>
      </w:r>
      <w:r w:rsidRPr="00994FC8">
        <w:rPr>
          <w:noProof/>
          <w:lang w:val="es-ES" w:eastAsia="es-ES"/>
        </w:rPr>
        <w:t>Crea un fichero llamado llamado ejemplo.jsp con el siguiente contenido y colócalo en la</w:t>
      </w:r>
      <w:r>
        <w:rPr>
          <w:noProof/>
          <w:lang w:val="es-ES" w:eastAsia="es-ES"/>
        </w:rPr>
        <w:t xml:space="preserve"> </w:t>
      </w:r>
      <w:r w:rsidRPr="00994FC8">
        <w:rPr>
          <w:noProof/>
          <w:lang w:val="es-ES" w:eastAsia="es-ES"/>
        </w:rPr>
        <w:t xml:space="preserve">carpeta necesaria para que accediendo a través de </w:t>
      </w:r>
      <w:hyperlink r:id="rId26" w:history="1">
        <w:r w:rsidRPr="00A737DB">
          <w:rPr>
            <w:rStyle w:val="Hipervnculo"/>
            <w:noProof/>
            <w:lang w:val="es-ES" w:eastAsia="es-ES"/>
          </w:rPr>
          <w:t>http://127.0.0.1:8080/ejemplo/ejemplo.jsp</w:t>
        </w:r>
      </w:hyperlink>
      <w:r>
        <w:rPr>
          <w:noProof/>
          <w:lang w:val="es-ES" w:eastAsia="es-ES"/>
        </w:rPr>
        <w:t xml:space="preserve"> </w:t>
      </w:r>
      <w:r w:rsidRPr="00994FC8">
        <w:rPr>
          <w:noProof/>
          <w:lang w:val="es-ES" w:eastAsia="es-ES"/>
        </w:rPr>
        <w:t>se pueda ver</w:t>
      </w:r>
      <w:r w:rsidRPr="00B9300D">
        <w:rPr>
          <w:noProof/>
          <w:lang w:val="es-ES" w:eastAsia="es-ES"/>
        </w:rPr>
        <w:t>:</w:t>
      </w:r>
    </w:p>
    <w:p w14:paraId="04F98AA4" w14:textId="77777777" w:rsidR="00011364" w:rsidRDefault="00011364" w:rsidP="00011364">
      <w:pPr>
        <w:rPr>
          <w:lang w:val="es-ES" w:eastAsia="es-ES"/>
        </w:rPr>
      </w:pPr>
    </w:p>
    <w:p w14:paraId="60A04148" w14:textId="77777777" w:rsidR="00011364" w:rsidRDefault="00011364" w:rsidP="00011364">
      <w:pPr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284D0320" wp14:editId="49F24DD3">
            <wp:extent cx="5400040" cy="31457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DF77" w14:textId="77777777" w:rsidR="00011364" w:rsidRDefault="00011364" w:rsidP="00011364">
      <w:pPr>
        <w:rPr>
          <w:lang w:val="es-ES" w:eastAsia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EE61810" wp14:editId="49F1636A">
            <wp:simplePos x="1077686" y="1121229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442468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DC94D" w14:textId="4197F07C" w:rsidR="00011364" w:rsidRPr="00011364" w:rsidRDefault="00011364" w:rsidP="00011364">
      <w:pPr>
        <w:rPr>
          <w:lang w:val="es-ES" w:eastAsia="es-ES"/>
        </w:rPr>
      </w:pPr>
      <w:r>
        <w:rPr>
          <w:lang w:val="es-ES" w:eastAsia="es-ES"/>
        </w:rPr>
        <w:t xml:space="preserve">Configuraciones </w:t>
      </w:r>
      <w:r>
        <w:rPr>
          <w:lang w:val="es-ES" w:eastAsia="es-ES"/>
        </w:rPr>
        <w:br w:type="textWrapping" w:clear="all"/>
      </w:r>
    </w:p>
    <w:p w14:paraId="391EEE8A" w14:textId="62A92D6F" w:rsidR="00994FC8" w:rsidRPr="00994FC8" w:rsidRDefault="00C41FE4" w:rsidP="00994FC8">
      <w:pPr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4D5752FF" wp14:editId="22C47470">
            <wp:extent cx="5400040" cy="3067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0F9A8" wp14:editId="31A584A5">
            <wp:extent cx="5400040" cy="266509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5FB" w14:textId="680E7FFC" w:rsidR="00C12CEF" w:rsidRDefault="00C12CEF" w:rsidP="00201E57">
      <w:pPr>
        <w:pStyle w:val="Descripcin"/>
        <w:rPr>
          <w:i w:val="0"/>
          <w:sz w:val="22"/>
          <w:szCs w:val="22"/>
        </w:rPr>
      </w:pPr>
    </w:p>
    <w:p w14:paraId="7D5280C3" w14:textId="1B0324D8" w:rsidR="00C12CEF" w:rsidRDefault="00C12CEF" w:rsidP="00C12CEF">
      <w:r>
        <w:rPr>
          <w:noProof/>
        </w:rPr>
        <w:drawing>
          <wp:inline distT="0" distB="0" distL="0" distR="0" wp14:anchorId="0C32EBF8" wp14:editId="189350BA">
            <wp:extent cx="5400040" cy="190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CBBEC" wp14:editId="40122A18">
            <wp:extent cx="5400040" cy="36537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5C100" wp14:editId="7029CE26">
            <wp:extent cx="5400040" cy="2387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68E01" wp14:editId="58127C20">
            <wp:extent cx="5400040" cy="46691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0C791" wp14:editId="6264EDC0">
            <wp:extent cx="5400040" cy="2692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1C40D" wp14:editId="3FCB16BE">
            <wp:extent cx="5400040" cy="36055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43FB4" wp14:editId="087CBD94">
            <wp:extent cx="4467225" cy="2667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17A82" wp14:editId="6645995A">
            <wp:extent cx="4914900" cy="3524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90084" wp14:editId="3535943B">
            <wp:extent cx="5400040" cy="3670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471D3" wp14:editId="6B0F960C">
            <wp:extent cx="5400040" cy="13512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B97D" w14:textId="77777777" w:rsidR="00C12CEF" w:rsidRDefault="00C12CEF" w:rsidP="00C12CEF"/>
    <w:p w14:paraId="2632C5AC" w14:textId="4A3B101B" w:rsidR="00D501F6" w:rsidRPr="00B9300D" w:rsidRDefault="00B9300D" w:rsidP="00201E57">
      <w:pPr>
        <w:pStyle w:val="Descripcin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br w:type="page"/>
      </w:r>
    </w:p>
    <w:p w14:paraId="04D6209E" w14:textId="77777777" w:rsidR="00C73D32" w:rsidRDefault="00C73D32" w:rsidP="00C73D32">
      <w:pPr>
        <w:pStyle w:val="Ttulo1"/>
      </w:pPr>
      <w:bookmarkStart w:id="11" w:name="_Toc84157853"/>
      <w:r>
        <w:lastRenderedPageBreak/>
        <w:t>Conclusión</w:t>
      </w:r>
      <w:bookmarkEnd w:id="11"/>
    </w:p>
    <w:p w14:paraId="25AE0BAA" w14:textId="39C0D6D9" w:rsidR="00694A52" w:rsidRDefault="00D205CF" w:rsidP="00694A52">
      <w:r>
        <w:t xml:space="preserve">He </w:t>
      </w:r>
      <w:r w:rsidR="00694A52">
        <w:t xml:space="preserve">aprendido a instalar </w:t>
      </w:r>
      <w:proofErr w:type="spellStart"/>
      <w:r w:rsidR="00694A52">
        <w:t>tomcat</w:t>
      </w:r>
      <w:proofErr w:type="spellEnd"/>
      <w:r w:rsidR="00694A52">
        <w:t xml:space="preserve"> y a generar un archivo </w:t>
      </w:r>
      <w:proofErr w:type="spellStart"/>
      <w:r w:rsidR="00694A52">
        <w:t>war</w:t>
      </w:r>
      <w:proofErr w:type="spellEnd"/>
      <w:r w:rsidR="00694A52">
        <w:t xml:space="preserve"> y </w:t>
      </w:r>
      <w:proofErr w:type="spellStart"/>
      <w:r w:rsidR="00694A52">
        <w:t>jsp</w:t>
      </w:r>
      <w:proofErr w:type="spellEnd"/>
      <w:r w:rsidR="00694A52">
        <w:t xml:space="preserve"> para desplegar las aplicaciones</w:t>
      </w:r>
    </w:p>
    <w:p w14:paraId="35FF06DE" w14:textId="64DD179C" w:rsidR="00694A52" w:rsidRDefault="00694A52" w:rsidP="00694A52">
      <w:r>
        <w:t>Con esta práctica he probado varias configuraciones para ver sus resultados.</w:t>
      </w:r>
    </w:p>
    <w:p w14:paraId="16CF5D2D" w14:textId="489C9304" w:rsidR="00D501F6" w:rsidRDefault="00694A52" w:rsidP="00543014">
      <w:pPr>
        <w:pStyle w:val="Ttulo1"/>
      </w:pPr>
      <w:bookmarkStart w:id="12" w:name="_Toc84157854"/>
      <w:r>
        <w:t xml:space="preserve"> </w:t>
      </w:r>
      <w:r w:rsidR="00005A7C">
        <w:t>Bibliografía</w:t>
      </w:r>
      <w:bookmarkEnd w:id="12"/>
    </w:p>
    <w:p w14:paraId="2C364AB6" w14:textId="77777777" w:rsidR="00A80040" w:rsidRDefault="00A80040"/>
    <w:p w14:paraId="39DCE6E8" w14:textId="77777777" w:rsidR="00A80040" w:rsidRDefault="00EC39FF">
      <w:hyperlink r:id="rId41" w:history="1">
        <w:r w:rsidR="00D205CF" w:rsidRPr="00523D65">
          <w:rPr>
            <w:rStyle w:val="Hipervnculo"/>
          </w:rPr>
          <w:t>https://blog.carreralinux.com.ar/2018/01/directiva-directoryindex-apache/</w:t>
        </w:r>
      </w:hyperlink>
    </w:p>
    <w:p w14:paraId="6A93345C" w14:textId="77777777" w:rsidR="00D205CF" w:rsidRPr="00D205CF" w:rsidRDefault="00D205CF">
      <w:pPr>
        <w:rPr>
          <w:u w:val="single"/>
        </w:rPr>
      </w:pPr>
      <w:r>
        <w:t>Ejercicio de ASIR</w:t>
      </w:r>
    </w:p>
    <w:sectPr w:rsidR="00D205CF" w:rsidRPr="00D205CF" w:rsidSect="0030172C">
      <w:headerReference w:type="default" r:id="rId42"/>
      <w:footerReference w:type="default" r:id="rId43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B6C1B" w14:textId="77777777" w:rsidR="00EC39FF" w:rsidRDefault="00EC39FF">
      <w:pPr>
        <w:spacing w:after="0" w:line="240" w:lineRule="auto"/>
      </w:pPr>
      <w:r>
        <w:separator/>
      </w:r>
    </w:p>
  </w:endnote>
  <w:endnote w:type="continuationSeparator" w:id="0">
    <w:p w14:paraId="059B56DF" w14:textId="77777777" w:rsidR="00EC39FF" w:rsidRDefault="00EC3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46C9E" w14:textId="73F24FCF" w:rsidR="00D501F6" w:rsidRDefault="00EC39FF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 w:rsidR="00101F57">
      <w:rPr>
        <w:noProof/>
      </w:rPr>
      <mc:AlternateContent>
        <mc:Choice Requires="wps">
          <w:drawing>
            <wp:anchor distT="0" distB="0" distL="114300" distR="114300" simplePos="0" relativeHeight="17" behindDoc="1" locked="0" layoutInCell="1" allowOverlap="1" wp14:anchorId="1CE9719E" wp14:editId="1590ED75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0"/>
              <wp:wrapNone/>
              <wp:docPr id="4" name="Cuadro de tex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7243D7" w14:textId="77777777" w:rsidR="00D501F6" w:rsidRDefault="004B2CAD">
                          <w:pPr>
                            <w:pStyle w:val="FrameContents"/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="00005A7C">
                            <w:rPr>
                              <w:i/>
                              <w:color w:val="FFFFFF"/>
                              <w:sz w:val="32"/>
                            </w:rPr>
                            <w:instrText>PAGE</w:instrText>
                          </w:r>
                          <w:r>
                            <w:rPr>
                              <w:i/>
                              <w:color w:val="FFFFFF"/>
                              <w:sz w:val="32"/>
                            </w:rPr>
                            <w:fldChar w:fldCharType="separate"/>
                          </w:r>
                          <w:r w:rsidR="001442E4">
                            <w:rPr>
                              <w:i/>
                              <w:noProof/>
                              <w:color w:val="FFFFFF"/>
                              <w:sz w:val="32"/>
                            </w:rPr>
                            <w:t>15</w:t>
                          </w:r>
                          <w:r>
                            <w:rPr>
                              <w:i/>
                              <w:color w:val="FFFFFF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lIns="91440" tIns="45720" rIns="91440" bIns="45720" anchor="t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9719E" id="_x0000_t202" coordsize="21600,21600" o:spt="202" path="m,l,21600r21600,l21600,xe">
              <v:stroke joinstyle="miter"/>
              <v:path gradientshapeok="t" o:connecttype="rect"/>
            </v:shapetype>
            <v:shape id="Cuadro de texto 23" o:spid="_x0000_s1036" type="#_x0000_t202" style="position:absolute;left:0;text-align:left;margin-left:454.2pt;margin-top:-31.6pt;width:52.45pt;height:24.8pt;z-index:-503316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    <v:textbox>
                <w:txbxContent>
                  <w:p w14:paraId="117243D7" w14:textId="77777777" w:rsidR="00D501F6" w:rsidRDefault="004B2CAD">
                    <w:pPr>
                      <w:pStyle w:val="FrameContents"/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="00005A7C">
                      <w:rPr>
                        <w:i/>
                        <w:color w:val="FFFFFF"/>
                        <w:sz w:val="32"/>
                      </w:rPr>
                      <w:instrText>PAGE</w:instrText>
                    </w:r>
                    <w:r>
                      <w:rPr>
                        <w:i/>
                        <w:color w:val="FFFFFF"/>
                        <w:sz w:val="32"/>
                      </w:rPr>
                      <w:fldChar w:fldCharType="separate"/>
                    </w:r>
                    <w:r w:rsidR="001442E4">
                      <w:rPr>
                        <w:i/>
                        <w:noProof/>
                        <w:color w:val="FFFFFF"/>
                        <w:sz w:val="32"/>
                      </w:rPr>
                      <w:t>15</w:t>
                    </w:r>
                    <w:r>
                      <w:rPr>
                        <w:i/>
                        <w:color w:val="FFFFFF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15692" w14:textId="77777777" w:rsidR="00EC39FF" w:rsidRDefault="00EC39FF">
      <w:pPr>
        <w:spacing w:after="0" w:line="240" w:lineRule="auto"/>
      </w:pPr>
      <w:r>
        <w:separator/>
      </w:r>
    </w:p>
  </w:footnote>
  <w:footnote w:type="continuationSeparator" w:id="0">
    <w:p w14:paraId="6E95D84C" w14:textId="77777777" w:rsidR="00EC39FF" w:rsidRDefault="00EC3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0FED74E1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61AEF4AD" w14:textId="5B404F29" w:rsidR="00D501F6" w:rsidRDefault="00101F57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mc:AlternateContent>
              <mc:Choice Requires="wps">
                <w:drawing>
                  <wp:anchor distT="0" distB="0" distL="114300" distR="114300" simplePos="0" relativeHeight="9" behindDoc="1" locked="0" layoutInCell="1" allowOverlap="1" wp14:anchorId="31278871" wp14:editId="14C16B5B">
                    <wp:simplePos x="0" y="0"/>
                    <wp:positionH relativeFrom="column">
                      <wp:posOffset>6063615</wp:posOffset>
                    </wp:positionH>
                    <wp:positionV relativeFrom="paragraph">
                      <wp:posOffset>-462280</wp:posOffset>
                    </wp:positionV>
                    <wp:extent cx="457200" cy="10728325"/>
                    <wp:effectExtent l="0" t="0" r="0" b="0"/>
                    <wp:wrapNone/>
                    <wp:docPr id="18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57200" cy="10728325"/>
                            </a:xfrm>
                            <a:prstGeom prst="rect">
                              <a:avLst/>
                            </a:prstGeom>
                            <a:solidFill>
                              <a:srgbClr val="46464A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404762E" id="Rectangle 6" o:spid="_x0000_s1026" style="position:absolute;margin-left:477.45pt;margin-top:-36.4pt;width:36pt;height:844.75pt;z-index:-503316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    </w:pict>
              </mc:Fallback>
            </mc:AlternateContent>
          </w:r>
          <w:r>
            <w:rPr>
              <w:noProof/>
              <w:color w:val="7F7F7F" w:themeColor="text1" w:themeTint="80"/>
            </w:rPr>
            <mc:AlternateContent>
              <mc:Choice Requires="wps">
                <w:drawing>
                  <wp:anchor distT="0" distB="0" distL="114300" distR="114300" simplePos="0" relativeHeight="25" behindDoc="1" locked="0" layoutInCell="1" allowOverlap="1" wp14:anchorId="54AA1B62" wp14:editId="13290A0C">
                    <wp:simplePos x="0" y="0"/>
                    <wp:positionH relativeFrom="column">
                      <wp:posOffset>-641350</wp:posOffset>
                    </wp:positionH>
                    <wp:positionV relativeFrom="paragraph">
                      <wp:posOffset>-462280</wp:posOffset>
                    </wp:positionV>
                    <wp:extent cx="7528560" cy="1270"/>
                    <wp:effectExtent l="0" t="0" r="15240" b="17780"/>
                    <wp:wrapNone/>
                    <wp:docPr id="6" name="Straight Connector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7528560" cy="12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46464A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44168E30" id="Straight Connector 7" o:spid="_x0000_s1026" style="position:absolute;z-index:-503316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    <o:lock v:ext="edit" shapetype="f"/>
                  </v:line>
                </w:pict>
              </mc:Fallback>
            </mc:AlternateContent>
          </w:r>
        </w:p>
      </w:tc>
    </w:tr>
  </w:tbl>
  <w:p w14:paraId="23A9A206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6"/>
  </w:num>
  <w:num w:numId="4">
    <w:abstractNumId w:val="3"/>
  </w:num>
  <w:num w:numId="5">
    <w:abstractNumId w:val="0"/>
  </w:num>
  <w:num w:numId="6">
    <w:abstractNumId w:val="14"/>
  </w:num>
  <w:num w:numId="7">
    <w:abstractNumId w:val="11"/>
  </w:num>
  <w:num w:numId="8">
    <w:abstractNumId w:val="16"/>
  </w:num>
  <w:num w:numId="9">
    <w:abstractNumId w:val="1"/>
  </w:num>
  <w:num w:numId="10">
    <w:abstractNumId w:val="13"/>
  </w:num>
  <w:num w:numId="11">
    <w:abstractNumId w:val="18"/>
  </w:num>
  <w:num w:numId="12">
    <w:abstractNumId w:val="10"/>
  </w:num>
  <w:num w:numId="13">
    <w:abstractNumId w:val="17"/>
  </w:num>
  <w:num w:numId="14">
    <w:abstractNumId w:val="8"/>
  </w:num>
  <w:num w:numId="15">
    <w:abstractNumId w:val="5"/>
  </w:num>
  <w:num w:numId="16">
    <w:abstractNumId w:val="7"/>
  </w:num>
  <w:num w:numId="17">
    <w:abstractNumId w:val="12"/>
  </w:num>
  <w:num w:numId="18">
    <w:abstractNumId w:val="1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attachedTemplate r:id="rId1"/>
  <w:defaultTabStop w:val="708"/>
  <w:autoHyphenation/>
  <w:hyphenationZone w:val="425"/>
  <w:characterSpacingControl w:val="doNotCompress"/>
  <w:hdrShapeDefaults>
    <o:shapedefaults v:ext="edit" spidmax="2049">
      <o:colormru v:ext="edit" colors="#cceda5,#6cf,#51857b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57"/>
    <w:rsid w:val="00000059"/>
    <w:rsid w:val="00005A7C"/>
    <w:rsid w:val="00010D21"/>
    <w:rsid w:val="00011364"/>
    <w:rsid w:val="00052CC3"/>
    <w:rsid w:val="0007107F"/>
    <w:rsid w:val="00101F57"/>
    <w:rsid w:val="0012203B"/>
    <w:rsid w:val="00126AC1"/>
    <w:rsid w:val="001442E4"/>
    <w:rsid w:val="00153F2F"/>
    <w:rsid w:val="001B1336"/>
    <w:rsid w:val="001D03B4"/>
    <w:rsid w:val="00201E57"/>
    <w:rsid w:val="002578F6"/>
    <w:rsid w:val="00294115"/>
    <w:rsid w:val="002D2606"/>
    <w:rsid w:val="002E5006"/>
    <w:rsid w:val="0030172C"/>
    <w:rsid w:val="00392263"/>
    <w:rsid w:val="00420FF4"/>
    <w:rsid w:val="00495C6D"/>
    <w:rsid w:val="004B2CAD"/>
    <w:rsid w:val="00507C13"/>
    <w:rsid w:val="00543014"/>
    <w:rsid w:val="0065414C"/>
    <w:rsid w:val="00694A52"/>
    <w:rsid w:val="006C2FE3"/>
    <w:rsid w:val="00721F1D"/>
    <w:rsid w:val="0078640F"/>
    <w:rsid w:val="007C0942"/>
    <w:rsid w:val="0082009F"/>
    <w:rsid w:val="00860140"/>
    <w:rsid w:val="00877989"/>
    <w:rsid w:val="00884939"/>
    <w:rsid w:val="00894D1E"/>
    <w:rsid w:val="008C65F8"/>
    <w:rsid w:val="00912C5F"/>
    <w:rsid w:val="0091610F"/>
    <w:rsid w:val="00923CD5"/>
    <w:rsid w:val="00954755"/>
    <w:rsid w:val="0096151C"/>
    <w:rsid w:val="00973947"/>
    <w:rsid w:val="00987A06"/>
    <w:rsid w:val="00994FC8"/>
    <w:rsid w:val="009A55D7"/>
    <w:rsid w:val="009E5808"/>
    <w:rsid w:val="00A023FA"/>
    <w:rsid w:val="00A13E17"/>
    <w:rsid w:val="00A37EB7"/>
    <w:rsid w:val="00A80040"/>
    <w:rsid w:val="00AB4A70"/>
    <w:rsid w:val="00B9300D"/>
    <w:rsid w:val="00BB14EB"/>
    <w:rsid w:val="00BC13AA"/>
    <w:rsid w:val="00BC16BE"/>
    <w:rsid w:val="00C12CEF"/>
    <w:rsid w:val="00C346FA"/>
    <w:rsid w:val="00C41FE4"/>
    <w:rsid w:val="00C73D32"/>
    <w:rsid w:val="00C90D56"/>
    <w:rsid w:val="00CE1183"/>
    <w:rsid w:val="00D205CF"/>
    <w:rsid w:val="00D27420"/>
    <w:rsid w:val="00D501F6"/>
    <w:rsid w:val="00D62992"/>
    <w:rsid w:val="00DB31D5"/>
    <w:rsid w:val="00DF08B3"/>
    <w:rsid w:val="00E03146"/>
    <w:rsid w:val="00EC39FF"/>
    <w:rsid w:val="00EE5164"/>
    <w:rsid w:val="00F17271"/>
    <w:rsid w:val="00F40F36"/>
    <w:rsid w:val="00F73EF3"/>
    <w:rsid w:val="00F74941"/>
    <w:rsid w:val="00F80A2F"/>
    <w:rsid w:val="00F93C57"/>
    <w:rsid w:val="00FA1B7A"/>
    <w:rsid w:val="00FB008F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da5,#6cf,#51857b"/>
    </o:shapedefaults>
    <o:shapelayout v:ext="edit">
      <o:idmap v:ext="edit" data="1"/>
    </o:shapelayout>
  </w:shapeDefaults>
  <w:decimalSymbol w:val=","/>
  <w:listSeparator w:val=";"/>
  <w14:docId w14:val="509EA949"/>
  <w15:docId w15:val="{7A2F0BE5-C528-45E8-AA4C-231F1BEBB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.org/dist/tomcat/tomcat-10/v10.0.8/bin/apache-tomcat-10.0.8.tar.gz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://127.0.0.1:8080/ejemplo/ejemplo.jsp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hyperlink" Target="https://blog.carreralinux.com.ar/2018/01/directiva-directoryindex-apache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C4F4C-E204-4E78-96D8-ECFAABA10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524</TotalTime>
  <Pages>14</Pages>
  <Words>497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9</cp:revision>
  <dcterms:created xsi:type="dcterms:W3CDTF">2021-10-02T09:23:00Z</dcterms:created>
  <dcterms:modified xsi:type="dcterms:W3CDTF">2021-10-06T13:42:00Z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