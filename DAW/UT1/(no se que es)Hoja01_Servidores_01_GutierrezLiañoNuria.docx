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F0CC" w14:textId="77777777" w:rsidR="00D501F6" w:rsidRDefault="00721F1D">
      <w:r>
        <w:rPr>
          <w:noProof/>
        </w:rPr>
        <w:pict w14:anchorId="2C4CA4B6">
          <v:group id="Grupo 18" o:spid="_x0000_s1026" style="position:absolute;margin-left:-150.05pt;margin-top:-77.95pt;width:832.75pt;height:1119.2pt;z-index:-251656192" coordsize="105757,142140">
            <v:group id="Lienzo 3" o:spid="_x0000_s1027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1028" style="position:absolute;width:97714;height:117759;visibility:visible" fillcolor="#51857b" stroked="f">
                <v:fill color2="#3d7a99"/>
              </v:rect>
              <v:rect id="Rectángulo 3" o:spid="_x0000_s1029" style="position:absolute;left:-7567;top:-630;width:84268;height:107995;visibility:visible" fillcolor="#51857b" strokecolor="#f2f2f2 [3041]" strokeweight="3pt">
                <v:fill color2="#3d7a99"/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30" type="#_x0000_t202" style="position:absolute;left:3531;top:38754;width:70675;height:8870;visibility:visible" fillcolor="#51857b" stroked="f">
                <v:fill color2="#3d7a99"/>
                <v:textbox>
                  <w:txbxContent>
                    <w:p w14:paraId="42B88D45" w14:textId="77777777" w:rsidR="00D501F6" w:rsidRPr="00923CD5" w:rsidRDefault="00923CD5" w:rsidP="00923CD5">
                      <w:pPr>
                        <w:jc w:val="center"/>
                      </w:pPr>
                      <w:r w:rsidRPr="00923CD5">
                        <w:rPr>
                          <w:color w:val="FFFFFF"/>
                          <w:sz w:val="96"/>
                        </w:rPr>
                        <w:t>Hoja01_</w:t>
                      </w:r>
                      <w:r w:rsidR="00987A06">
                        <w:rPr>
                          <w:color w:val="FFFFFF"/>
                          <w:sz w:val="96"/>
                        </w:rPr>
                        <w:t>Servidores</w:t>
                      </w:r>
                      <w:r w:rsidRPr="00923CD5">
                        <w:rPr>
                          <w:color w:val="FFFFFF"/>
                          <w:sz w:val="96"/>
                        </w:rPr>
                        <w:t>_01</w:t>
                      </w:r>
                    </w:p>
                  </w:txbxContent>
                </v:textbox>
              </v:shape>
              <v:shape id="Cuadro de texto 5" o:spid="_x0000_s1031" type="#_x0000_t202" style="position:absolute;left:3618;top:48330;width:70682;height:5446;visibility:visible" fillcolor="#51857b" stroked="f">
                <v:fill color2="#3d7a99"/>
              </v:shape>
              <v:line id="Conector recto 6" o:spid="_x0000_s1032" style="position:absolute;visibility:visible" from="3618,47282" to="73152,47282" o:connectortype="straight" filled="t" fillcolor="#51857b" strokecolor="#bfbfbf"/>
              <v:shape id="Cuadro de texto 7" o:spid="_x0000_s1033" type="#_x0000_t202" style="position:absolute;left:3618;top:50018;width:70102;height:6566;visibility:visible" fillcolor="#51857b" stroked="f">
                <v:fill color2="#3d7a99"/>
              </v:shape>
              <v:shape id="Cuadro de texto 8" o:spid="_x0000_s1034" type="#_x0000_t202" style="position:absolute;left:3618;top:48029;width:70992;height:6567;visibility:visible" fillcolor="#51857b" stroked="f">
                <v:fill color2="#3d7a99"/>
                <v:textbox>
                  <w:txbxContent>
                    <w:p w14:paraId="392081F0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F25A5F0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1035" type="#_x0000_t75" style="position:absolute;top:59768;width:82372;height:82372;rotation:852737fd;visibility:visible" filled="t" fillcolor="#51857b">
              <v:fill color2="#3d7a99"/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13579431" wp14:editId="21DCC683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DB85799" wp14:editId="1405516A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83310548" w:displacedByCustomXml="prev"/>
        <w:p w14:paraId="4C967B94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440FC2D1" w14:textId="77777777" w:rsidR="00923CD5" w:rsidRDefault="004B2CA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3310548" w:history="1">
            <w:r w:rsidR="00923CD5" w:rsidRPr="00D6793F">
              <w:rPr>
                <w:rStyle w:val="Hipervnculo"/>
                <w:noProof/>
              </w:rPr>
              <w:t>Índice</w:t>
            </w:r>
            <w:r w:rsidR="00923C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B4E7" w14:textId="77777777" w:rsidR="00923CD5" w:rsidRDefault="00721F1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49" w:history="1">
            <w:r w:rsidR="00923CD5" w:rsidRPr="00D6793F">
              <w:rPr>
                <w:rStyle w:val="Hipervnculo"/>
                <w:noProof/>
              </w:rPr>
              <w:t>Ejercicio 1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_Toc83310549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3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5B75C7C0" w14:textId="77777777" w:rsidR="00923CD5" w:rsidRDefault="00721F1D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0" w:history="1">
            <w:r w:rsidR="00923CD5" w:rsidRPr="00D6793F">
              <w:rPr>
                <w:rStyle w:val="Hipervnculo"/>
                <w:iCs/>
                <w:noProof/>
                <w:spacing w:val="15"/>
              </w:rPr>
              <w:t>Enunciado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_Toc83310550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3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507CF5AD" w14:textId="77777777" w:rsidR="00923CD5" w:rsidRDefault="00721F1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1" w:history="1">
            <w:r w:rsidR="00923CD5" w:rsidRPr="00D6793F">
              <w:rPr>
                <w:rStyle w:val="Hipervnculo"/>
                <w:noProof/>
              </w:rPr>
              <w:t>Ejercicio 2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_Toc83310551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5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64E9E163" w14:textId="77777777" w:rsidR="00923CD5" w:rsidRDefault="00721F1D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2" w:history="1">
            <w:r w:rsidR="00923CD5" w:rsidRPr="00D6793F">
              <w:rPr>
                <w:rStyle w:val="Hipervnculo"/>
                <w:iCs/>
                <w:noProof/>
                <w:spacing w:val="15"/>
              </w:rPr>
              <w:t>Enunciado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_Toc83310552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5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7B78703F" w14:textId="77777777" w:rsidR="00923CD5" w:rsidRDefault="00721F1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3" w:history="1">
            <w:r w:rsidR="00923CD5" w:rsidRPr="00D6793F">
              <w:rPr>
                <w:rStyle w:val="Hipervnculo"/>
                <w:noProof/>
              </w:rPr>
              <w:t>Ejercicio 3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_Toc83310553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14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5677268F" w14:textId="77777777" w:rsidR="00923CD5" w:rsidRDefault="00721F1D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4" w:history="1">
            <w:r w:rsidR="00923CD5" w:rsidRPr="00D6793F">
              <w:rPr>
                <w:rStyle w:val="Hipervnculo"/>
                <w:iCs/>
                <w:noProof/>
                <w:spacing w:val="15"/>
              </w:rPr>
              <w:t>Enunciado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_Toc83310554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14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340F1796" w14:textId="77777777" w:rsidR="00923CD5" w:rsidRDefault="00721F1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5" w:history="1">
            <w:r w:rsidR="00923CD5" w:rsidRPr="00D6793F">
              <w:rPr>
                <w:rStyle w:val="Hipervnculo"/>
                <w:noProof/>
              </w:rPr>
              <w:t>Conclusión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_Toc83310555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16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4208B4F3" w14:textId="77777777" w:rsidR="00923CD5" w:rsidRDefault="00721F1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3310556" w:history="1">
            <w:r w:rsidR="00923CD5" w:rsidRPr="00D6793F">
              <w:rPr>
                <w:rStyle w:val="Hipervnculo"/>
                <w:noProof/>
              </w:rPr>
              <w:t>Bibliografía</w:t>
            </w:r>
            <w:r w:rsidR="00923CD5">
              <w:rPr>
                <w:noProof/>
                <w:webHidden/>
              </w:rPr>
              <w:tab/>
            </w:r>
            <w:r w:rsidR="004B2CAD">
              <w:rPr>
                <w:noProof/>
                <w:webHidden/>
              </w:rPr>
              <w:fldChar w:fldCharType="begin"/>
            </w:r>
            <w:r w:rsidR="00923CD5">
              <w:rPr>
                <w:noProof/>
                <w:webHidden/>
              </w:rPr>
              <w:instrText xml:space="preserve"> PAGEREF _Toc83310556 \h </w:instrText>
            </w:r>
            <w:r w:rsidR="004B2CAD">
              <w:rPr>
                <w:noProof/>
                <w:webHidden/>
              </w:rPr>
            </w:r>
            <w:r w:rsidR="004B2CAD">
              <w:rPr>
                <w:noProof/>
                <w:webHidden/>
              </w:rPr>
              <w:fldChar w:fldCharType="separate"/>
            </w:r>
            <w:r w:rsidR="00923CD5">
              <w:rPr>
                <w:noProof/>
                <w:webHidden/>
              </w:rPr>
              <w:t>16</w:t>
            </w:r>
            <w:r w:rsidR="004B2CAD">
              <w:rPr>
                <w:noProof/>
                <w:webHidden/>
              </w:rPr>
              <w:fldChar w:fldCharType="end"/>
            </w:r>
          </w:hyperlink>
        </w:p>
        <w:p w14:paraId="6312B7D9" w14:textId="77777777" w:rsidR="00543014" w:rsidRDefault="004B2CA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6023FD69" w14:textId="77777777" w:rsidR="00D501F6" w:rsidRDefault="00D501F6"/>
    <w:p w14:paraId="5FBD8F77" w14:textId="77777777" w:rsidR="00D501F6" w:rsidRDefault="00005A7C">
      <w:r>
        <w:br w:type="page"/>
      </w:r>
    </w:p>
    <w:p w14:paraId="0635BEC5" w14:textId="77777777" w:rsidR="00D501F6" w:rsidRPr="00543014" w:rsidRDefault="00005A7C" w:rsidP="00543014">
      <w:pPr>
        <w:pStyle w:val="Ttulo1"/>
      </w:pPr>
      <w:bookmarkStart w:id="1" w:name="_Toc83310549"/>
      <w:r w:rsidRPr="00543014">
        <w:lastRenderedPageBreak/>
        <w:t>Ejercicio 1</w:t>
      </w:r>
      <w:bookmarkEnd w:id="1"/>
    </w:p>
    <w:p w14:paraId="0B4250D7" w14:textId="7EE224E2" w:rsidR="00F40F36" w:rsidRPr="00884939" w:rsidRDefault="00F40F36" w:rsidP="00884939">
      <w:pPr>
        <w:pStyle w:val="Subttulo"/>
        <w:spacing w:line="240" w:lineRule="auto"/>
        <w:rPr>
          <w:b/>
          <w:bCs/>
          <w:i w:val="0"/>
          <w:color w:val="46464A" w:themeColor="text2"/>
        </w:rPr>
      </w:pPr>
      <w:bookmarkStart w:id="2" w:name="_Toc83310550"/>
      <w:r w:rsidRPr="00F40F36">
        <w:rPr>
          <w:rStyle w:val="Ttulo3Car"/>
          <w:i w:val="0"/>
        </w:rPr>
        <w:t>Enunciado</w:t>
      </w:r>
      <w:bookmarkEnd w:id="2"/>
      <w:r>
        <w:br/>
      </w:r>
      <w:r w:rsidR="00884939" w:rsidRPr="00884939">
        <w:rPr>
          <w:noProof/>
          <w:lang w:val="es-ES" w:eastAsia="es-ES"/>
        </w:rPr>
        <w:t>Realiza la instalación de Tomcat en la máquina Ubuntu y documenta todos los pasos</w:t>
      </w:r>
      <w:r w:rsidR="00884939">
        <w:rPr>
          <w:noProof/>
          <w:lang w:val="es-ES" w:eastAsia="es-ES"/>
        </w:rPr>
        <w:t xml:space="preserve"> </w:t>
      </w:r>
      <w:r w:rsidR="00884939" w:rsidRPr="00884939">
        <w:rPr>
          <w:noProof/>
          <w:lang w:val="es-ES" w:eastAsia="es-ES"/>
        </w:rPr>
        <w:t>seguidos.</w:t>
      </w:r>
    </w:p>
    <w:p w14:paraId="0A23F72A" w14:textId="75AE785A" w:rsidR="00201E57" w:rsidRDefault="00201E57" w:rsidP="00201E57">
      <w:pPr>
        <w:pStyle w:val="Ttulo4"/>
        <w:rPr>
          <w:i w:val="0"/>
        </w:rPr>
      </w:pPr>
      <w:r>
        <w:rPr>
          <w:i w:val="0"/>
        </w:rPr>
        <w:t xml:space="preserve">Instalar </w:t>
      </w:r>
      <w:r w:rsidR="00884939">
        <w:rPr>
          <w:i w:val="0"/>
        </w:rPr>
        <w:t>Java</w:t>
      </w:r>
    </w:p>
    <w:p w14:paraId="20CDBC6F" w14:textId="77777777" w:rsidR="00201E57" w:rsidRDefault="00201E57" w:rsidP="00201E57">
      <w:pPr>
        <w:pStyle w:val="Prrafodelista"/>
        <w:numPr>
          <w:ilvl w:val="0"/>
          <w:numId w:val="7"/>
        </w:numPr>
      </w:pPr>
      <w:r>
        <w:t>Actualizar repositorios</w:t>
      </w:r>
    </w:p>
    <w:p w14:paraId="0FC2AE51" w14:textId="1D429D66" w:rsidR="00201E57" w:rsidRDefault="00201E57" w:rsidP="00201E57">
      <w:pPr>
        <w:pStyle w:val="Prrafodelista"/>
        <w:numPr>
          <w:ilvl w:val="1"/>
          <w:numId w:val="7"/>
        </w:numPr>
      </w:pPr>
      <w:r>
        <w:t>Apt-get update</w:t>
      </w:r>
    </w:p>
    <w:p w14:paraId="3AA6118C" w14:textId="6FB485F8" w:rsidR="00201E57" w:rsidRDefault="00201E57" w:rsidP="00201E57">
      <w:pPr>
        <w:pStyle w:val="Prrafodelista"/>
        <w:numPr>
          <w:ilvl w:val="0"/>
          <w:numId w:val="7"/>
        </w:numPr>
      </w:pPr>
      <w:r>
        <w:t xml:space="preserve">Instalar </w:t>
      </w:r>
      <w:r w:rsidR="00884939">
        <w:t>JDK</w:t>
      </w:r>
    </w:p>
    <w:p w14:paraId="7B84761F" w14:textId="0C6E8FF0" w:rsidR="00884939" w:rsidRDefault="00884939" w:rsidP="00884939">
      <w:pPr>
        <w:pStyle w:val="Prrafodelista"/>
        <w:numPr>
          <w:ilvl w:val="1"/>
          <w:numId w:val="7"/>
        </w:numPr>
      </w:pPr>
      <w:r w:rsidRPr="00884939">
        <w:t>sudo apt install default-jdk -y</w:t>
      </w:r>
    </w:p>
    <w:p w14:paraId="57171074" w14:textId="77777777" w:rsidR="00860140" w:rsidRDefault="001B1336" w:rsidP="001B1336">
      <w:r>
        <w:rPr>
          <w:noProof/>
        </w:rPr>
        <w:drawing>
          <wp:inline distT="0" distB="0" distL="0" distR="0" wp14:anchorId="76CCA8E5" wp14:editId="7DAB55B1">
            <wp:extent cx="5400040" cy="4066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209BAF72" wp14:editId="44F79E12">
            <wp:extent cx="5400040" cy="246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2A44E94C" wp14:editId="334B5A20">
            <wp:extent cx="5400040" cy="323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44DE2DC4" wp14:editId="09599C94">
            <wp:extent cx="5400040" cy="478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4330D460" wp14:editId="122838AB">
            <wp:extent cx="5400040" cy="2978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lastRenderedPageBreak/>
        <w:drawing>
          <wp:inline distT="0" distB="0" distL="0" distR="0" wp14:anchorId="6DE18B3D" wp14:editId="2E5F0813">
            <wp:extent cx="5400040" cy="49612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619523B0" wp14:editId="7D00A072">
            <wp:extent cx="5400040" cy="190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lastRenderedPageBreak/>
        <w:drawing>
          <wp:inline distT="0" distB="0" distL="0" distR="0" wp14:anchorId="503E23E6" wp14:editId="54FD8D56">
            <wp:extent cx="5400040" cy="36537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5676944F" wp14:editId="3094BA20">
            <wp:extent cx="5400040" cy="2387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lastRenderedPageBreak/>
        <w:drawing>
          <wp:inline distT="0" distB="0" distL="0" distR="0" wp14:anchorId="6FCE5726" wp14:editId="64FA4CEB">
            <wp:extent cx="5400040" cy="4669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140">
        <w:rPr>
          <w:noProof/>
        </w:rPr>
        <w:drawing>
          <wp:inline distT="0" distB="0" distL="0" distR="0" wp14:anchorId="5476120D" wp14:editId="2F6ED501">
            <wp:extent cx="5400040" cy="2692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2CC" w14:textId="5A18C46B" w:rsidR="001B1336" w:rsidRDefault="00860140" w:rsidP="001B1336">
      <w:r>
        <w:rPr>
          <w:noProof/>
        </w:rPr>
        <w:lastRenderedPageBreak/>
        <w:drawing>
          <wp:inline distT="0" distB="0" distL="0" distR="0" wp14:anchorId="3B06FF23" wp14:editId="79468E59">
            <wp:extent cx="5400040" cy="36055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4613E" wp14:editId="24036C01">
            <wp:extent cx="4467225" cy="2667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drawing>
          <wp:inline distT="0" distB="0" distL="0" distR="0" wp14:anchorId="2743757C" wp14:editId="61FED9C8">
            <wp:extent cx="4914900" cy="3524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drawing>
          <wp:inline distT="0" distB="0" distL="0" distR="0" wp14:anchorId="60A9936F" wp14:editId="26A0DA22">
            <wp:extent cx="5400040" cy="3670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drawing>
          <wp:inline distT="0" distB="0" distL="0" distR="0" wp14:anchorId="4157035E" wp14:editId="522439FA">
            <wp:extent cx="5400040" cy="13512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lastRenderedPageBreak/>
        <w:drawing>
          <wp:inline distT="0" distB="0" distL="0" distR="0" wp14:anchorId="514A5DEF" wp14:editId="31D26B33">
            <wp:extent cx="5400040" cy="4391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drawing>
          <wp:inline distT="0" distB="0" distL="0" distR="0" wp14:anchorId="76294A7A" wp14:editId="7FE2C2EC">
            <wp:extent cx="5400040" cy="38252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lastRenderedPageBreak/>
        <w:drawing>
          <wp:inline distT="0" distB="0" distL="0" distR="0" wp14:anchorId="2BA6B216" wp14:editId="52B7B250">
            <wp:extent cx="5400040" cy="4006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941">
        <w:rPr>
          <w:noProof/>
        </w:rPr>
        <w:lastRenderedPageBreak/>
        <w:drawing>
          <wp:inline distT="0" distB="0" distL="0" distR="0" wp14:anchorId="6984279A" wp14:editId="4787EF1F">
            <wp:extent cx="5400040" cy="5613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AC1">
        <w:rPr>
          <w:noProof/>
        </w:rPr>
        <w:drawing>
          <wp:inline distT="0" distB="0" distL="0" distR="0" wp14:anchorId="2C4FF50F" wp14:editId="7AC081A8">
            <wp:extent cx="5400040" cy="19145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C13">
        <w:rPr>
          <w:noProof/>
        </w:rPr>
        <w:lastRenderedPageBreak/>
        <w:drawing>
          <wp:inline distT="0" distB="0" distL="0" distR="0" wp14:anchorId="23193541" wp14:editId="4DDCE95C">
            <wp:extent cx="5400040" cy="27311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C13">
        <w:rPr>
          <w:noProof/>
        </w:rPr>
        <w:drawing>
          <wp:inline distT="0" distB="0" distL="0" distR="0" wp14:anchorId="57691E6F" wp14:editId="604F726D">
            <wp:extent cx="5400040" cy="34137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115">
        <w:rPr>
          <w:noProof/>
        </w:rPr>
        <w:lastRenderedPageBreak/>
        <w:drawing>
          <wp:inline distT="0" distB="0" distL="0" distR="0" wp14:anchorId="059B5CE0" wp14:editId="61EEC06D">
            <wp:extent cx="5400040" cy="3067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115">
        <w:rPr>
          <w:noProof/>
        </w:rPr>
        <w:drawing>
          <wp:inline distT="0" distB="0" distL="0" distR="0" wp14:anchorId="03341F2E" wp14:editId="67ADD39B">
            <wp:extent cx="5400040" cy="26650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E77" w14:textId="72D31309" w:rsidR="00201E57" w:rsidRDefault="00201E57" w:rsidP="00201E57">
      <w:pPr>
        <w:pStyle w:val="Ttulo4"/>
        <w:rPr>
          <w:i w:val="0"/>
        </w:rPr>
      </w:pPr>
      <w:r>
        <w:rPr>
          <w:i w:val="0"/>
        </w:rPr>
        <w:t xml:space="preserve">Comprobar </w:t>
      </w:r>
      <w:r w:rsidR="00884939" w:rsidRPr="00884939">
        <w:rPr>
          <w:i w:val="0"/>
        </w:rPr>
        <w:t>la versión actual</w:t>
      </w:r>
      <w:r w:rsidR="00884939">
        <w:rPr>
          <w:i w:val="0"/>
        </w:rPr>
        <w:t xml:space="preserve"> de Java</w:t>
      </w:r>
    </w:p>
    <w:p w14:paraId="268E4053" w14:textId="6530EFB4" w:rsidR="00884939" w:rsidRPr="00884939" w:rsidRDefault="00884939" w:rsidP="00884939">
      <w:pPr>
        <w:pStyle w:val="Prrafodelista"/>
        <w:numPr>
          <w:ilvl w:val="0"/>
          <w:numId w:val="14"/>
        </w:numPr>
      </w:pPr>
      <w:r w:rsidRPr="00884939">
        <w:t>java -version</w:t>
      </w:r>
    </w:p>
    <w:p w14:paraId="73175116" w14:textId="49A62185" w:rsidR="00884939" w:rsidRDefault="00884939" w:rsidP="00884939">
      <w:pPr>
        <w:pStyle w:val="Ttulo4"/>
        <w:rPr>
          <w:i w:val="0"/>
          <w:iCs w:val="0"/>
        </w:rPr>
      </w:pPr>
      <w:bookmarkStart w:id="3" w:name="_Toc83310551"/>
      <w:r>
        <w:rPr>
          <w:i w:val="0"/>
          <w:iCs w:val="0"/>
        </w:rPr>
        <w:t>Instalar Tomcat 10</w:t>
      </w:r>
    </w:p>
    <w:p w14:paraId="0560D87E" w14:textId="49D07CAB" w:rsidR="00884939" w:rsidRPr="001B1336" w:rsidRDefault="00DF08B3" w:rsidP="00884939">
      <w:pPr>
        <w:pStyle w:val="Prrafodelista"/>
        <w:numPr>
          <w:ilvl w:val="0"/>
          <w:numId w:val="14"/>
        </w:numPr>
        <w:rPr>
          <w:rStyle w:val="Hipervnculo"/>
          <w:color w:val="auto"/>
          <w:u w:val="none"/>
        </w:rPr>
      </w:pPr>
      <w:r w:rsidRPr="00DF08B3">
        <w:t xml:space="preserve">wget </w:t>
      </w:r>
      <w:hyperlink r:id="rId35" w:history="1">
        <w:r w:rsidRPr="00E6194E">
          <w:rPr>
            <w:rStyle w:val="Hipervnculo"/>
          </w:rPr>
          <w:t>https://www.apache.org/dist/tomcat/tomcat-10/v10.0.8/bin/apache-tomcat-10.0.8.tar.gz</w:t>
        </w:r>
      </w:hyperlink>
    </w:p>
    <w:p w14:paraId="5E4B8F53" w14:textId="36C62457" w:rsidR="001B1336" w:rsidRDefault="001B1336" w:rsidP="001B1336">
      <w:pPr>
        <w:pStyle w:val="Prrafodelista"/>
      </w:pPr>
      <w:r>
        <w:rPr>
          <w:noProof/>
        </w:rPr>
        <w:drawing>
          <wp:inline distT="0" distB="0" distL="0" distR="0" wp14:anchorId="6A6CE8D5" wp14:editId="108D9E7E">
            <wp:extent cx="5400040" cy="15532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E0BE" w14:textId="4DB75563" w:rsidR="00DF08B3" w:rsidRDefault="00DF08B3" w:rsidP="00884939">
      <w:pPr>
        <w:pStyle w:val="Prrafodelista"/>
        <w:numPr>
          <w:ilvl w:val="0"/>
          <w:numId w:val="14"/>
        </w:numPr>
      </w:pPr>
      <w:r w:rsidRPr="00DF08B3">
        <w:t>sudo tar xzvf apache-tomcat-10*tar.gz -C /opt/tomcat --strip-components=1</w:t>
      </w:r>
    </w:p>
    <w:p w14:paraId="0D539C1F" w14:textId="77777777" w:rsidR="001B1336" w:rsidRDefault="001B1336" w:rsidP="001B1336">
      <w:pPr>
        <w:pStyle w:val="Prrafodelista"/>
      </w:pPr>
    </w:p>
    <w:p w14:paraId="43079654" w14:textId="77777777" w:rsidR="00DF08B3" w:rsidRDefault="00DF08B3" w:rsidP="00DF08B3">
      <w:pPr>
        <w:pStyle w:val="Prrafodelista"/>
        <w:numPr>
          <w:ilvl w:val="0"/>
          <w:numId w:val="14"/>
        </w:numPr>
      </w:pPr>
      <w:r>
        <w:t xml:space="preserve">sudo chown -R tomcat:tomcat /opt/tomcat/ </w:t>
      </w:r>
    </w:p>
    <w:p w14:paraId="1B80D5E9" w14:textId="151EE537" w:rsidR="00DF08B3" w:rsidRPr="00884939" w:rsidRDefault="00DF08B3" w:rsidP="00DF08B3">
      <w:pPr>
        <w:pStyle w:val="Prrafodelista"/>
        <w:numPr>
          <w:ilvl w:val="0"/>
          <w:numId w:val="14"/>
        </w:numPr>
      </w:pPr>
      <w:r>
        <w:t>sudo chmod -R u+x /opt/tomcat/bin</w:t>
      </w:r>
    </w:p>
    <w:p w14:paraId="42C74120" w14:textId="20BF2C05" w:rsidR="00884939" w:rsidRDefault="00884939" w:rsidP="00884939">
      <w:pPr>
        <w:pStyle w:val="Ttulo4"/>
        <w:rPr>
          <w:i w:val="0"/>
          <w:iCs w:val="0"/>
        </w:rPr>
      </w:pPr>
      <w:r w:rsidRPr="00884939">
        <w:rPr>
          <w:i w:val="0"/>
          <w:iCs w:val="0"/>
        </w:rPr>
        <w:t>Instalar las herramientas complementarias</w:t>
      </w:r>
    </w:p>
    <w:p w14:paraId="610880C0" w14:textId="118FFF50" w:rsidR="00884939" w:rsidRPr="00884939" w:rsidRDefault="00884939" w:rsidP="00884939">
      <w:pPr>
        <w:pStyle w:val="Prrafodelista"/>
        <w:numPr>
          <w:ilvl w:val="0"/>
          <w:numId w:val="14"/>
        </w:numPr>
      </w:pPr>
    </w:p>
    <w:p w14:paraId="7B0C71BF" w14:textId="77777777" w:rsidR="00884939" w:rsidRPr="00884939" w:rsidRDefault="00884939" w:rsidP="00884939"/>
    <w:p w14:paraId="2469F12B" w14:textId="4920317C" w:rsidR="00B9300D" w:rsidRPr="00543014" w:rsidRDefault="00B9300D" w:rsidP="00B9300D">
      <w:pPr>
        <w:pStyle w:val="Ttulo1"/>
      </w:pPr>
      <w:r>
        <w:t>Ejercicio 2</w:t>
      </w:r>
      <w:bookmarkEnd w:id="3"/>
    </w:p>
    <w:p w14:paraId="0F55BF23" w14:textId="77777777" w:rsidR="00B9300D" w:rsidRDefault="00B9300D" w:rsidP="00B9300D">
      <w:pPr>
        <w:pStyle w:val="Subttulo"/>
        <w:spacing w:line="240" w:lineRule="auto"/>
        <w:rPr>
          <w:noProof/>
          <w:lang w:val="es-ES" w:eastAsia="es-ES"/>
        </w:rPr>
      </w:pPr>
      <w:bookmarkStart w:id="4" w:name="_Toc83310552"/>
      <w:r w:rsidRPr="00F40F36">
        <w:rPr>
          <w:rStyle w:val="Ttulo3Car"/>
          <w:i w:val="0"/>
        </w:rPr>
        <w:t>Enunciado</w:t>
      </w:r>
      <w:bookmarkEnd w:id="4"/>
      <w:r>
        <w:br/>
      </w:r>
      <w:r w:rsidRPr="00B9300D">
        <w:rPr>
          <w:noProof/>
          <w:lang w:val="es-ES" w:eastAsia="es-ES"/>
        </w:rPr>
        <w:t>Realizar las siguientes acciones en el servidor web Apache instalado en el ejercicio anterior:</w:t>
      </w:r>
    </w:p>
    <w:p w14:paraId="67926440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lastRenderedPageBreak/>
        <w:t>Acceder desde un cliente y comprobar la IP del cliente</w:t>
      </w:r>
    </w:p>
    <w:p w14:paraId="761CD07A" w14:textId="3406FFD1" w:rsidR="00912C5F" w:rsidRDefault="00912C5F" w:rsidP="00912C5F">
      <w:pPr>
        <w:rPr>
          <w:lang w:val="es-ES" w:eastAsia="es-ES"/>
        </w:rPr>
      </w:pPr>
    </w:p>
    <w:p w14:paraId="4A76C15F" w14:textId="77777777" w:rsidR="00912C5F" w:rsidRPr="00912C5F" w:rsidRDefault="00912C5F" w:rsidP="00912C5F">
      <w:pPr>
        <w:pStyle w:val="Prrafodelista"/>
        <w:numPr>
          <w:ilvl w:val="0"/>
          <w:numId w:val="11"/>
        </w:numPr>
        <w:rPr>
          <w:lang w:val="es-ES" w:eastAsia="es-ES"/>
        </w:rPr>
      </w:pPr>
      <w:r>
        <w:rPr>
          <w:lang w:val="es-ES" w:eastAsia="es-ES"/>
        </w:rPr>
        <w:t>Comprobar Access.log</w:t>
      </w:r>
      <w:r>
        <w:rPr>
          <w:lang w:val="es-ES" w:eastAsia="es-ES"/>
        </w:rPr>
        <w:br/>
        <w:t>En esta captura se ve como accede desde mi ip del PC de clase (.99), el localhost de la máquina virtual (127.0.0.1) y la ip de mi compañero (54)</w:t>
      </w:r>
    </w:p>
    <w:p w14:paraId="48E52676" w14:textId="0B90D67C" w:rsidR="00010D21" w:rsidRPr="00010D21" w:rsidRDefault="00010D21" w:rsidP="00010D21">
      <w:pPr>
        <w:rPr>
          <w:lang w:val="es-ES" w:eastAsia="es-ES"/>
        </w:rPr>
      </w:pPr>
    </w:p>
    <w:p w14:paraId="1A016B9D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t>¿Cuáles son los sitios disponibles</w:t>
      </w:r>
      <w:r w:rsidR="001442E4">
        <w:rPr>
          <w:lang w:val="es-ES" w:eastAsia="es-ES"/>
        </w:rPr>
        <w:t>? ¿</w:t>
      </w:r>
      <w:r>
        <w:rPr>
          <w:lang w:val="es-ES" w:eastAsia="es-ES"/>
        </w:rPr>
        <w:t>Cuál es el sitio que está en activo en este momento?</w:t>
      </w:r>
    </w:p>
    <w:p w14:paraId="438A2B58" w14:textId="77777777" w:rsidR="0078640F" w:rsidRPr="0078640F" w:rsidRDefault="0078640F" w:rsidP="0078640F">
      <w:pPr>
        <w:rPr>
          <w:lang w:val="es-ES" w:eastAsia="es-ES"/>
        </w:rPr>
      </w:pPr>
      <w:r>
        <w:rPr>
          <w:lang w:val="es-ES" w:eastAsia="es-ES"/>
        </w:rPr>
        <w:t>Al listar el directorio apache2/sites-available aparece el fichero de configuración, necesario para activar la página. Solo se muestran los ficheros por defecto.</w:t>
      </w:r>
    </w:p>
    <w:p w14:paraId="26ADA97C" w14:textId="4E81198E" w:rsidR="00894D1E" w:rsidRPr="00894D1E" w:rsidRDefault="00894D1E" w:rsidP="00894D1E">
      <w:pPr>
        <w:rPr>
          <w:lang w:val="es-ES" w:eastAsia="es-ES"/>
        </w:rPr>
      </w:pPr>
    </w:p>
    <w:p w14:paraId="6F4BBDB4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t>Verificar los valores de ServerRoot y DocumentRoot</w:t>
      </w:r>
    </w:p>
    <w:p w14:paraId="47B9A36B" w14:textId="19F49FB9" w:rsidR="00894D1E" w:rsidRPr="00894D1E" w:rsidRDefault="00894D1E" w:rsidP="00894D1E">
      <w:pPr>
        <w:rPr>
          <w:lang w:val="es-ES" w:eastAsia="es-ES"/>
        </w:rPr>
      </w:pPr>
    </w:p>
    <w:p w14:paraId="37BF119E" w14:textId="77777777" w:rsidR="00B9300D" w:rsidRDefault="00B9300D" w:rsidP="00B9300D">
      <w:pPr>
        <w:pStyle w:val="Ttulo4"/>
        <w:rPr>
          <w:lang w:val="es-ES" w:eastAsia="es-ES"/>
        </w:rPr>
      </w:pPr>
      <w:r>
        <w:rPr>
          <w:lang w:val="es-ES" w:eastAsia="es-ES"/>
        </w:rPr>
        <w:t>Verificar funcionamiento de DirectoryIndex</w:t>
      </w:r>
    </w:p>
    <w:p w14:paraId="3813BAC2" w14:textId="77777777" w:rsidR="00B9300D" w:rsidRDefault="00B9300D" w:rsidP="00B9300D">
      <w:pPr>
        <w:pStyle w:val="Prrafodelista"/>
        <w:numPr>
          <w:ilvl w:val="0"/>
          <w:numId w:val="8"/>
        </w:numPr>
        <w:rPr>
          <w:lang w:val="es-ES" w:eastAsia="es-ES"/>
        </w:rPr>
      </w:pPr>
      <w:r>
        <w:rPr>
          <w:lang w:val="es-ES" w:eastAsia="es-ES"/>
        </w:rPr>
        <w:t>Crear inicio.html y que muestre el mensaje. Ese archivo por defecto</w:t>
      </w:r>
    </w:p>
    <w:p w14:paraId="67F06E94" w14:textId="77777777" w:rsidR="0078640F" w:rsidRDefault="0078640F" w:rsidP="0078640F">
      <w:pPr>
        <w:pStyle w:val="Prrafodelista"/>
        <w:rPr>
          <w:lang w:val="es-ES" w:eastAsia="es-ES"/>
        </w:rPr>
      </w:pPr>
      <w:r>
        <w:rPr>
          <w:lang w:val="es-ES" w:eastAsia="es-ES"/>
        </w:rPr>
        <w:t xml:space="preserve">Es recomendable no </w:t>
      </w:r>
      <w:r w:rsidR="001442E4">
        <w:rPr>
          <w:lang w:val="es-ES" w:eastAsia="es-ES"/>
        </w:rPr>
        <w:t>sobrescribir</w:t>
      </w:r>
      <w:r>
        <w:rPr>
          <w:lang w:val="es-ES" w:eastAsia="es-ES"/>
        </w:rPr>
        <w:t xml:space="preserve"> los ficheros por defecto de apache. </w:t>
      </w:r>
    </w:p>
    <w:p w14:paraId="0DCF1642" w14:textId="58A03BD2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Copiar plantilla de configuración</w:t>
      </w:r>
    </w:p>
    <w:p w14:paraId="5C95AA6E" w14:textId="1623C94C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 xml:space="preserve">Comprobar que se ha copiado </w:t>
      </w:r>
    </w:p>
    <w:p w14:paraId="74B83099" w14:textId="75EE3290" w:rsidR="0078640F" w:rsidRDefault="0078640F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Entrar y configurar el DocumentRoot hacia una ruta, de momento inexistente, y a un DirectoryIndex, también inexistente.</w:t>
      </w:r>
      <w:r w:rsidRPr="0078640F">
        <w:rPr>
          <w:noProof/>
          <w:lang w:val="es-ES" w:eastAsia="es-ES"/>
        </w:rPr>
        <w:t xml:space="preserve"> </w:t>
      </w:r>
    </w:p>
    <w:p w14:paraId="592D5A56" w14:textId="45EF9E83" w:rsidR="0078640F" w:rsidRDefault="00C90D56" w:rsidP="0078640F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noProof/>
          <w:lang w:val="es-ES" w:eastAsia="es-ES"/>
        </w:rPr>
        <w:t>Crear carpeta para nuestra página web en el directorio www</w:t>
      </w:r>
    </w:p>
    <w:p w14:paraId="3BEF7FB7" w14:textId="4CE6B696" w:rsidR="00EE5164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noProof/>
          <w:lang w:val="es-ES" w:eastAsia="es-ES"/>
        </w:rPr>
        <w:t>Crear fichero .html</w:t>
      </w:r>
    </w:p>
    <w:p w14:paraId="6E036D97" w14:textId="49F78104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Volvemos al directorio donde se encuentran los ficheros de configuración</w:t>
      </w:r>
    </w:p>
    <w:p w14:paraId="14901918" w14:textId="371D5F34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Desactivamos el sitio por defecto</w:t>
      </w:r>
    </w:p>
    <w:p w14:paraId="771F5C19" w14:textId="7CDA252E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Reiniciamos el apache</w:t>
      </w:r>
    </w:p>
    <w:p w14:paraId="091D15A2" w14:textId="57D14700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Activamos el archivo de configuración que acabamos de crear</w:t>
      </w:r>
    </w:p>
    <w:p w14:paraId="3BD3A6B8" w14:textId="129DBD6B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Volvemos a recargar el servicio</w:t>
      </w:r>
    </w:p>
    <w:p w14:paraId="41AFA388" w14:textId="4878735C" w:rsid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Comprobamos en el navegador de la máquina virtual</w:t>
      </w:r>
    </w:p>
    <w:p w14:paraId="0A216536" w14:textId="4FEE60D2" w:rsidR="00EE5164" w:rsidRPr="00C90D56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 xml:space="preserve">Complementario: He probado a acceder también desde mi </w:t>
      </w:r>
      <w:r w:rsidR="001442E4">
        <w:rPr>
          <w:lang w:val="es-ES" w:eastAsia="es-ES"/>
        </w:rPr>
        <w:t>PC</w:t>
      </w:r>
      <w:r>
        <w:rPr>
          <w:lang w:val="es-ES" w:eastAsia="es-ES"/>
        </w:rPr>
        <w:t xml:space="preserve"> local de clase</w:t>
      </w:r>
    </w:p>
    <w:p w14:paraId="3E348310" w14:textId="77777777" w:rsidR="0078640F" w:rsidRDefault="0078640F" w:rsidP="0078640F">
      <w:pPr>
        <w:pStyle w:val="Prrafodelista"/>
        <w:rPr>
          <w:lang w:val="es-ES" w:eastAsia="es-ES"/>
        </w:rPr>
      </w:pPr>
    </w:p>
    <w:p w14:paraId="7F94CA5C" w14:textId="77777777" w:rsidR="00B9300D" w:rsidRDefault="00B9300D" w:rsidP="00B9300D">
      <w:pPr>
        <w:pStyle w:val="Prrafodelista"/>
        <w:numPr>
          <w:ilvl w:val="0"/>
          <w:numId w:val="8"/>
        </w:numPr>
        <w:rPr>
          <w:lang w:val="es-ES" w:eastAsia="es-ES"/>
        </w:rPr>
      </w:pPr>
      <w:r>
        <w:rPr>
          <w:lang w:val="es-ES" w:eastAsia="es-ES"/>
        </w:rPr>
        <w:t xml:space="preserve">Poner DirectoryIndex apuntando a un archivo </w:t>
      </w:r>
      <w:r w:rsidR="001442E4">
        <w:rPr>
          <w:lang w:val="es-ES" w:eastAsia="es-ES"/>
        </w:rPr>
        <w:t>inexistente</w:t>
      </w:r>
    </w:p>
    <w:p w14:paraId="0A242B8E" w14:textId="07052E4F" w:rsidR="00C90D56" w:rsidRDefault="00C90D56" w:rsidP="00B9300D">
      <w:pPr>
        <w:ind w:left="360"/>
        <w:rPr>
          <w:lang w:val="es-ES" w:eastAsia="es-ES"/>
        </w:rPr>
      </w:pPr>
    </w:p>
    <w:p w14:paraId="28A78B14" w14:textId="6CCE5441" w:rsidR="00DB31D5" w:rsidRDefault="00C90D56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 xml:space="preserve">Comprobar que no existe </w:t>
      </w:r>
    </w:p>
    <w:p w14:paraId="3E8F435A" w14:textId="42832D5C" w:rsidR="00DB31D5" w:rsidRDefault="00DB31D5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Recargar el servicio</w:t>
      </w:r>
    </w:p>
    <w:p w14:paraId="1917994E" w14:textId="3D70040E" w:rsidR="00B9300D" w:rsidRPr="00C90D56" w:rsidRDefault="00DB31D5" w:rsidP="00C90D56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Comprobar desde el navegador</w:t>
      </w:r>
    </w:p>
    <w:p w14:paraId="3961155C" w14:textId="77777777" w:rsidR="0078640F" w:rsidRDefault="0078640F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32"/>
          <w:szCs w:val="28"/>
        </w:rPr>
      </w:pPr>
      <w:r>
        <w:br w:type="page"/>
      </w:r>
    </w:p>
    <w:p w14:paraId="5C7D43F6" w14:textId="77777777" w:rsidR="00B9300D" w:rsidRPr="00543014" w:rsidRDefault="00B9300D" w:rsidP="00B9300D">
      <w:pPr>
        <w:pStyle w:val="Ttulo1"/>
      </w:pPr>
      <w:bookmarkStart w:id="5" w:name="_Toc83310553"/>
      <w:r>
        <w:lastRenderedPageBreak/>
        <w:t>Ejercicio 3</w:t>
      </w:r>
      <w:bookmarkEnd w:id="5"/>
    </w:p>
    <w:p w14:paraId="4CA51087" w14:textId="77777777" w:rsidR="00B9300D" w:rsidRDefault="00B9300D" w:rsidP="00B9300D">
      <w:pPr>
        <w:pStyle w:val="Subttulo"/>
        <w:spacing w:line="240" w:lineRule="auto"/>
        <w:rPr>
          <w:noProof/>
          <w:lang w:val="es-ES" w:eastAsia="es-ES"/>
        </w:rPr>
      </w:pPr>
      <w:bookmarkStart w:id="6" w:name="_Toc83310554"/>
      <w:r w:rsidRPr="00F40F36">
        <w:rPr>
          <w:rStyle w:val="Ttulo3Car"/>
          <w:i w:val="0"/>
        </w:rPr>
        <w:t>Enunciado</w:t>
      </w:r>
      <w:bookmarkEnd w:id="6"/>
      <w:r>
        <w:br/>
      </w:r>
      <w:r w:rsidRPr="00B9300D">
        <w:rPr>
          <w:noProof/>
          <w:lang w:val="es-ES" w:eastAsia="es-ES"/>
        </w:rPr>
        <w:t>Debido a que queremos utilizar una base de datos y despl</w:t>
      </w:r>
      <w:r>
        <w:rPr>
          <w:noProof/>
          <w:lang w:val="es-ES" w:eastAsia="es-ES"/>
        </w:rPr>
        <w:t xml:space="preserve">egar aplicaciones web se deberá </w:t>
      </w:r>
      <w:r w:rsidRPr="00B9300D">
        <w:rPr>
          <w:noProof/>
          <w:lang w:val="es-ES" w:eastAsia="es-ES"/>
        </w:rPr>
        <w:t>buscar y documentar el proceso de instalación de PHP y MySQL mediante línea de comandos</w:t>
      </w:r>
      <w:r>
        <w:rPr>
          <w:noProof/>
          <w:lang w:val="es-ES" w:eastAsia="es-ES"/>
        </w:rPr>
        <w:t xml:space="preserve"> </w:t>
      </w:r>
      <w:r w:rsidRPr="00B9300D">
        <w:rPr>
          <w:noProof/>
          <w:lang w:val="es-ES" w:eastAsia="es-ES"/>
        </w:rPr>
        <w:t>en la máquina Ubuntu.:</w:t>
      </w:r>
    </w:p>
    <w:p w14:paraId="7377F4EA" w14:textId="77777777" w:rsid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Instalar MYSQL</w:t>
      </w:r>
    </w:p>
    <w:p w14:paraId="5BFBA819" w14:textId="77777777" w:rsidR="00DB31D5" w:rsidRDefault="00DB31D5" w:rsidP="00DB31D5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Instalar los paquetes necesarios</w:t>
      </w:r>
    </w:p>
    <w:p w14:paraId="606CA0EB" w14:textId="77777777" w:rsidR="00DB31D5" w:rsidRPr="00DB31D5" w:rsidRDefault="00DB31D5" w:rsidP="00DB31D5">
      <w:pPr>
        <w:pStyle w:val="Prrafodelista"/>
        <w:ind w:left="1080"/>
        <w:rPr>
          <w:lang w:val="en-US"/>
        </w:rPr>
      </w:pPr>
      <w:r>
        <w:rPr>
          <w:lang w:val="en-US"/>
        </w:rPr>
        <w:t>s</w:t>
      </w:r>
      <w:r w:rsidRPr="00CE1183">
        <w:rPr>
          <w:lang w:val="en-US"/>
        </w:rPr>
        <w:t>udo apt install mysql-s</w:t>
      </w:r>
      <w:r>
        <w:rPr>
          <w:lang w:val="en-US"/>
        </w:rPr>
        <w:t>erver</w:t>
      </w:r>
    </w:p>
    <w:p w14:paraId="42664F68" w14:textId="77777777" w:rsidR="00DB31D5" w:rsidRPr="00DB31D5" w:rsidRDefault="00DB31D5" w:rsidP="00DB31D5">
      <w:pPr>
        <w:pStyle w:val="Prrafodelista"/>
        <w:ind w:left="1080"/>
        <w:rPr>
          <w:lang w:val="es-ES" w:eastAsia="es-ES"/>
        </w:rPr>
      </w:pPr>
      <w:r w:rsidRPr="00DB31D5">
        <w:rPr>
          <w:noProof/>
          <w:lang w:val="es-ES" w:eastAsia="es-ES"/>
        </w:rPr>
        <w:drawing>
          <wp:inline distT="0" distB="0" distL="0" distR="0" wp14:anchorId="05BC1BE1" wp14:editId="1C862B9B">
            <wp:extent cx="5034915" cy="934085"/>
            <wp:effectExtent l="0" t="0" r="0" b="0"/>
            <wp:docPr id="3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222B" w14:textId="77777777" w:rsid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Instalar PHP</w:t>
      </w:r>
    </w:p>
    <w:p w14:paraId="4888C036" w14:textId="77777777" w:rsidR="00DB31D5" w:rsidRDefault="00DB31D5" w:rsidP="00DB31D5">
      <w:pPr>
        <w:pStyle w:val="Prrafodelista"/>
        <w:numPr>
          <w:ilvl w:val="0"/>
          <w:numId w:val="12"/>
        </w:numPr>
        <w:rPr>
          <w:lang w:val="es-ES" w:eastAsia="es-ES"/>
        </w:rPr>
      </w:pPr>
      <w:r>
        <w:rPr>
          <w:lang w:val="es-ES" w:eastAsia="es-ES"/>
        </w:rPr>
        <w:t>Instalar los paquetes necesarios</w:t>
      </w:r>
    </w:p>
    <w:p w14:paraId="4142A35F" w14:textId="77777777" w:rsidR="00DB31D5" w:rsidRDefault="00DB31D5" w:rsidP="00DB31D5">
      <w:pPr>
        <w:pStyle w:val="Prrafodelista"/>
        <w:ind w:left="1080"/>
      </w:pPr>
      <w:r>
        <w:t>Sudo apt install php7.4</w:t>
      </w:r>
      <w:r w:rsidRPr="00DB31D5">
        <w:rPr>
          <w:noProof/>
          <w:lang w:val="es-ES" w:eastAsia="es-ES"/>
        </w:rPr>
        <w:drawing>
          <wp:inline distT="0" distB="0" distL="0" distR="0" wp14:anchorId="62439ADE" wp14:editId="56993461">
            <wp:extent cx="5055870" cy="1402715"/>
            <wp:effectExtent l="0" t="0" r="0" b="0"/>
            <wp:docPr id="3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3F7D" w14:textId="77777777" w:rsidR="00DB31D5" w:rsidRPr="00DB31D5" w:rsidRDefault="00DB31D5" w:rsidP="00DB31D5">
      <w:pPr>
        <w:pStyle w:val="Ttulo4"/>
        <w:rPr>
          <w:lang w:val="es-ES" w:eastAsia="es-ES"/>
        </w:rPr>
      </w:pPr>
      <w:r>
        <w:rPr>
          <w:lang w:val="es-ES" w:eastAsia="es-ES"/>
        </w:rPr>
        <w:t>Pasos sucesivos</w:t>
      </w:r>
    </w:p>
    <w:p w14:paraId="03CA7F4C" w14:textId="77777777" w:rsidR="00DB31D5" w:rsidRPr="00DB31D5" w:rsidRDefault="00DB31D5" w:rsidP="00DB31D5">
      <w:pPr>
        <w:pStyle w:val="FrameContents"/>
        <w:numPr>
          <w:ilvl w:val="0"/>
          <w:numId w:val="12"/>
        </w:numPr>
        <w:rPr>
          <w:lang w:val="es-ES" w:eastAsia="es-ES"/>
        </w:rPr>
      </w:pPr>
      <w:r>
        <w:t>Instalar el modulo de Apache para autenticación Mysql</w:t>
      </w:r>
      <w:r w:rsidRPr="00DB31D5">
        <w:rPr>
          <w:noProof/>
          <w:lang w:val="es-ES" w:eastAsia="es-ES"/>
        </w:rPr>
        <w:drawing>
          <wp:inline distT="0" distB="0" distL="0" distR="0" wp14:anchorId="4E7B3F22" wp14:editId="6931E9A5">
            <wp:extent cx="5055870" cy="102616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34C5" w14:textId="77777777" w:rsidR="00DB31D5" w:rsidRPr="00DB31D5" w:rsidRDefault="00DB31D5" w:rsidP="00DB31D5">
      <w:pPr>
        <w:pStyle w:val="FrameContents"/>
        <w:numPr>
          <w:ilvl w:val="0"/>
          <w:numId w:val="12"/>
        </w:numPr>
        <w:rPr>
          <w:lang w:val="es-ES" w:eastAsia="es-ES"/>
        </w:rPr>
      </w:pPr>
      <w:r>
        <w:t>Instalar MYSQL para PHP</w:t>
      </w:r>
    </w:p>
    <w:p w14:paraId="402F18D9" w14:textId="77777777" w:rsidR="00DB31D5" w:rsidRDefault="00DB31D5" w:rsidP="00DB31D5">
      <w:pPr>
        <w:pStyle w:val="Prrafodelista"/>
        <w:ind w:left="1080"/>
        <w:rPr>
          <w:lang w:val="en-US"/>
        </w:rPr>
      </w:pPr>
      <w:r w:rsidRPr="00CE1183">
        <w:rPr>
          <w:lang w:val="en-US"/>
        </w:rPr>
        <w:t>Sudo apt install libapache2-mod</w:t>
      </w:r>
      <w:r>
        <w:rPr>
          <w:lang w:val="en-US"/>
        </w:rPr>
        <w:t>-php7.4</w:t>
      </w:r>
      <w:r w:rsidRPr="00DB31D5">
        <w:rPr>
          <w:noProof/>
          <w:lang w:val="es-ES" w:eastAsia="es-ES"/>
        </w:rPr>
        <w:drawing>
          <wp:inline distT="0" distB="0" distL="0" distR="0" wp14:anchorId="3ADD472B" wp14:editId="5600097F">
            <wp:extent cx="5055870" cy="1026160"/>
            <wp:effectExtent l="0" t="0" r="0" b="0"/>
            <wp:docPr id="3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07E8" w14:textId="77777777" w:rsidR="00DB31D5" w:rsidRDefault="001442E4" w:rsidP="00DB31D5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Comprobar </w:t>
      </w:r>
      <w:r w:rsidR="00DB31D5">
        <w:rPr>
          <w:lang w:val="en-US"/>
        </w:rPr>
        <w:t xml:space="preserve"> mysql</w:t>
      </w:r>
    </w:p>
    <w:p w14:paraId="46114FA2" w14:textId="77777777" w:rsidR="00DB31D5" w:rsidRDefault="00DB31D5" w:rsidP="00DB31D5">
      <w:pPr>
        <w:pStyle w:val="Prrafodelista"/>
        <w:ind w:left="1068"/>
        <w:rPr>
          <w:lang w:val="en-US"/>
        </w:rPr>
      </w:pPr>
      <w:r>
        <w:rPr>
          <w:lang w:val="en-US"/>
        </w:rPr>
        <w:lastRenderedPageBreak/>
        <w:t>Sudo mysql</w:t>
      </w:r>
      <w:r w:rsidRPr="00DB31D5">
        <w:rPr>
          <w:noProof/>
          <w:lang w:val="es-ES" w:eastAsia="es-ES"/>
        </w:rPr>
        <w:drawing>
          <wp:inline distT="0" distB="0" distL="0" distR="0" wp14:anchorId="5A7934E9" wp14:editId="76EFBE6F">
            <wp:extent cx="5400040" cy="1781810"/>
            <wp:effectExtent l="19050" t="0" r="0" b="0"/>
            <wp:docPr id="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976" w14:textId="77777777" w:rsidR="00DB31D5" w:rsidRDefault="001442E4" w:rsidP="00DB31D5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Comprobar</w:t>
      </w:r>
      <w:r w:rsidR="00DB31D5">
        <w:rPr>
          <w:lang w:val="en-US"/>
        </w:rPr>
        <w:t xml:space="preserve"> que PHP esta bien instalado</w:t>
      </w:r>
      <w:r w:rsidR="00DB31D5" w:rsidRPr="00DB31D5">
        <w:rPr>
          <w:noProof/>
          <w:lang w:val="es-ES" w:eastAsia="es-ES"/>
        </w:rPr>
        <w:drawing>
          <wp:inline distT="0" distB="0" distL="0" distR="0" wp14:anchorId="6669A8D3" wp14:editId="7E7E9445">
            <wp:extent cx="5400040" cy="2752103"/>
            <wp:effectExtent l="19050" t="0" r="0" b="0"/>
            <wp:docPr id="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B5504" w14:textId="77777777" w:rsidR="00DB31D5" w:rsidRDefault="00DB31D5" w:rsidP="00DB31D5">
      <w:pPr>
        <w:pStyle w:val="Prrafodelista"/>
        <w:numPr>
          <w:ilvl w:val="0"/>
          <w:numId w:val="13"/>
        </w:numPr>
        <w:rPr>
          <w:lang w:val="en-US"/>
        </w:rPr>
      </w:pPr>
      <w:r>
        <w:rPr>
          <w:lang w:val="en-US"/>
        </w:rPr>
        <w:t>Acceder al navegador</w:t>
      </w:r>
      <w:r w:rsidRPr="00DB31D5">
        <w:rPr>
          <w:noProof/>
          <w:lang w:val="es-ES" w:eastAsia="es-ES"/>
        </w:rPr>
        <w:drawing>
          <wp:inline distT="0" distB="0" distL="0" distR="0" wp14:anchorId="590B114D" wp14:editId="18A3A917">
            <wp:extent cx="5400040" cy="2778627"/>
            <wp:effectExtent l="19050" t="0" r="0" b="0"/>
            <wp:docPr id="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7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9496E" w14:textId="77777777" w:rsidR="00DB31D5" w:rsidRDefault="00DB31D5" w:rsidP="00DB31D5">
      <w:pPr>
        <w:pStyle w:val="Prrafodelista"/>
        <w:ind w:left="1068"/>
        <w:rPr>
          <w:lang w:val="en-US"/>
        </w:rPr>
      </w:pPr>
    </w:p>
    <w:p w14:paraId="2632C5AC" w14:textId="77777777" w:rsidR="00D501F6" w:rsidRPr="00B9300D" w:rsidRDefault="00B9300D" w:rsidP="00201E57">
      <w:pPr>
        <w:pStyle w:val="Descripcin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br w:type="page"/>
      </w:r>
    </w:p>
    <w:p w14:paraId="04D6209E" w14:textId="77777777" w:rsidR="00C73D32" w:rsidRDefault="00C73D32" w:rsidP="00C73D32">
      <w:pPr>
        <w:pStyle w:val="Ttulo1"/>
      </w:pPr>
      <w:bookmarkStart w:id="7" w:name="_Toc83310555"/>
      <w:r>
        <w:lastRenderedPageBreak/>
        <w:t>Conclusión</w:t>
      </w:r>
      <w:bookmarkEnd w:id="7"/>
    </w:p>
    <w:p w14:paraId="25AE0BAA" w14:textId="77777777" w:rsidR="00D205CF" w:rsidRDefault="00D205CF" w:rsidP="00D205CF">
      <w:r>
        <w:t>He recordado la forma de instalar Apache y configurar una página web, desde el configurar un fichero de configuración a crear la página básica .html.</w:t>
      </w:r>
    </w:p>
    <w:p w14:paraId="2102506D" w14:textId="77777777" w:rsidR="00D205CF" w:rsidRDefault="00D205CF" w:rsidP="00D205CF">
      <w:r>
        <w:t>También las formas de acceso desde el cliente y desde la propia máquina virtual.</w:t>
      </w:r>
    </w:p>
    <w:p w14:paraId="70D42D00" w14:textId="77777777" w:rsidR="00D205CF" w:rsidRPr="00D205CF" w:rsidRDefault="00D205CF" w:rsidP="00D205CF">
      <w:r>
        <w:t>El fichero Access.log no le conocía y le he analizado ya que contiene mucha información sobre el método de acceso a la web como el navegador , la ip, hora, etc.</w:t>
      </w:r>
    </w:p>
    <w:p w14:paraId="16CF5D2D" w14:textId="77777777" w:rsidR="00D501F6" w:rsidRDefault="00005A7C" w:rsidP="00543014">
      <w:pPr>
        <w:pStyle w:val="Ttulo1"/>
      </w:pPr>
      <w:bookmarkStart w:id="8" w:name="_Toc83310556"/>
      <w:r>
        <w:t>Bibliografía</w:t>
      </w:r>
      <w:bookmarkEnd w:id="8"/>
    </w:p>
    <w:p w14:paraId="2C364AB6" w14:textId="77777777" w:rsidR="00A80040" w:rsidRDefault="00A80040"/>
    <w:p w14:paraId="39DCE6E8" w14:textId="77777777" w:rsidR="00A80040" w:rsidRDefault="00721F1D">
      <w:hyperlink r:id="rId43" w:history="1">
        <w:r w:rsidR="00D205CF" w:rsidRPr="00523D65">
          <w:rPr>
            <w:rStyle w:val="Hipervnculo"/>
          </w:rPr>
          <w:t>https://blog.carreralinux.com.ar/2018/01/directiva-directoryindex-apache/</w:t>
        </w:r>
      </w:hyperlink>
    </w:p>
    <w:p w14:paraId="6A93345C" w14:textId="77777777" w:rsidR="00D205CF" w:rsidRPr="00D205CF" w:rsidRDefault="00D205CF">
      <w:pPr>
        <w:rPr>
          <w:u w:val="single"/>
        </w:rPr>
      </w:pPr>
      <w:r>
        <w:t>Ejercicio de ASIR</w:t>
      </w:r>
    </w:p>
    <w:sectPr w:rsidR="00D205CF" w:rsidRPr="00D205CF" w:rsidSect="0030172C">
      <w:headerReference w:type="default" r:id="rId44"/>
      <w:footerReference w:type="default" r:id="rId45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9ED990" w14:textId="77777777" w:rsidR="00721F1D" w:rsidRDefault="00721F1D">
      <w:pPr>
        <w:spacing w:after="0" w:line="240" w:lineRule="auto"/>
      </w:pPr>
      <w:r>
        <w:separator/>
      </w:r>
    </w:p>
  </w:endnote>
  <w:endnote w:type="continuationSeparator" w:id="0">
    <w:p w14:paraId="430CC9E5" w14:textId="77777777" w:rsidR="00721F1D" w:rsidRDefault="00721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46C9E" w14:textId="77777777" w:rsidR="00D501F6" w:rsidRDefault="00721F1D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>
      <w:rPr>
        <w:noProof/>
      </w:rPr>
      <w:pict w14:anchorId="1CE9719E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2049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117243D7" w14:textId="77777777" w:rsidR="00D501F6" w:rsidRDefault="004B2CAD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1442E4">
                  <w:rPr>
                    <w:i/>
                    <w:noProof/>
                    <w:color w:val="FFFFFF"/>
                    <w:sz w:val="32"/>
                  </w:rPr>
                  <w:t>15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A42DA" w14:textId="77777777" w:rsidR="00721F1D" w:rsidRDefault="00721F1D">
      <w:pPr>
        <w:spacing w:after="0" w:line="240" w:lineRule="auto"/>
      </w:pPr>
      <w:r>
        <w:separator/>
      </w:r>
    </w:p>
  </w:footnote>
  <w:footnote w:type="continuationSeparator" w:id="0">
    <w:p w14:paraId="02DBD2A8" w14:textId="77777777" w:rsidR="00721F1D" w:rsidRDefault="00721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0FED74E1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1AEF4AD" w14:textId="77777777" w:rsidR="00D501F6" w:rsidRDefault="00721F1D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31278871">
              <v:rect id="Rectangle 6" o:spid="_x0000_s2051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54AA1B62">
              <v:line id="Straight Connector 7" o:spid="_x0000_s2050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23A9A206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1684B69"/>
    <w:multiLevelType w:val="hybridMultilevel"/>
    <w:tmpl w:val="B0F2D99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9"/>
  </w:num>
  <w:num w:numId="7">
    <w:abstractNumId w:val="7"/>
  </w:num>
  <w:num w:numId="8">
    <w:abstractNumId w:val="11"/>
  </w:num>
  <w:num w:numId="9">
    <w:abstractNumId w:val="1"/>
  </w:num>
  <w:num w:numId="10">
    <w:abstractNumId w:val="8"/>
  </w:num>
  <w:num w:numId="11">
    <w:abstractNumId w:val="13"/>
  </w:num>
  <w:num w:numId="12">
    <w:abstractNumId w:val="6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52">
      <o:colormru v:ext="edit" colors="#cceda5,#6cf,#51857b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1E57"/>
    <w:rsid w:val="00000059"/>
    <w:rsid w:val="00005A7C"/>
    <w:rsid w:val="00010D21"/>
    <w:rsid w:val="00052CC3"/>
    <w:rsid w:val="0007107F"/>
    <w:rsid w:val="00126AC1"/>
    <w:rsid w:val="001442E4"/>
    <w:rsid w:val="00153F2F"/>
    <w:rsid w:val="001B1336"/>
    <w:rsid w:val="001D03B4"/>
    <w:rsid w:val="00201E57"/>
    <w:rsid w:val="002578F6"/>
    <w:rsid w:val="00294115"/>
    <w:rsid w:val="002D2606"/>
    <w:rsid w:val="002E5006"/>
    <w:rsid w:val="0030172C"/>
    <w:rsid w:val="00392263"/>
    <w:rsid w:val="00420FF4"/>
    <w:rsid w:val="00495C6D"/>
    <w:rsid w:val="004B2CAD"/>
    <w:rsid w:val="00507C13"/>
    <w:rsid w:val="00543014"/>
    <w:rsid w:val="0065414C"/>
    <w:rsid w:val="006C2FE3"/>
    <w:rsid w:val="00721F1D"/>
    <w:rsid w:val="0078640F"/>
    <w:rsid w:val="0082009F"/>
    <w:rsid w:val="00860140"/>
    <w:rsid w:val="00884939"/>
    <w:rsid w:val="00894D1E"/>
    <w:rsid w:val="008C65F8"/>
    <w:rsid w:val="00912C5F"/>
    <w:rsid w:val="0091610F"/>
    <w:rsid w:val="00923CD5"/>
    <w:rsid w:val="00954755"/>
    <w:rsid w:val="0096151C"/>
    <w:rsid w:val="00987A06"/>
    <w:rsid w:val="009E5808"/>
    <w:rsid w:val="00A13E17"/>
    <w:rsid w:val="00A37EB7"/>
    <w:rsid w:val="00A80040"/>
    <w:rsid w:val="00AB4A70"/>
    <w:rsid w:val="00B9300D"/>
    <w:rsid w:val="00BB14EB"/>
    <w:rsid w:val="00BC13AA"/>
    <w:rsid w:val="00BC16BE"/>
    <w:rsid w:val="00C346FA"/>
    <w:rsid w:val="00C73D32"/>
    <w:rsid w:val="00C90D56"/>
    <w:rsid w:val="00CE1183"/>
    <w:rsid w:val="00D205CF"/>
    <w:rsid w:val="00D27420"/>
    <w:rsid w:val="00D501F6"/>
    <w:rsid w:val="00D62992"/>
    <w:rsid w:val="00DB31D5"/>
    <w:rsid w:val="00DF08B3"/>
    <w:rsid w:val="00EE5164"/>
    <w:rsid w:val="00F40F36"/>
    <w:rsid w:val="00F73EF3"/>
    <w:rsid w:val="00F74941"/>
    <w:rsid w:val="00F80A2F"/>
    <w:rsid w:val="00F93C57"/>
    <w:rsid w:val="00FB008F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cceda5,#6cf,#51857b"/>
    </o:shapedefaults>
    <o:shapelayout v:ext="edit">
      <o:idmap v:ext="edit" data="1"/>
    </o:shapelayout>
  </w:shapeDefaults>
  <w:decimalSymbol w:val=","/>
  <w:listSeparator w:val=";"/>
  <w14:docId w14:val="509EA949"/>
  <w15:docId w15:val="{7A2F0BE5-C528-45E8-AA4C-231F1BEBB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apache.org/dist/tomcat/tomcat-10/v10.0.8/bin/apache-tomcat-10.0.8.tar.gz" TargetMode="External"/><Relationship Id="rId43" Type="http://schemas.openxmlformats.org/officeDocument/2006/relationships/hyperlink" Target="https://blog.carreralinux.com.ar/2018/01/directiva-directoryindex-apach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C4F4C-E204-4E78-96D8-ECFAABA10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326</TotalTime>
  <Pages>16</Pages>
  <Words>642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12</cp:revision>
  <dcterms:created xsi:type="dcterms:W3CDTF">2021-09-22T13:37:00Z</dcterms:created>
  <dcterms:modified xsi:type="dcterms:W3CDTF">2021-09-30T14:46:00Z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