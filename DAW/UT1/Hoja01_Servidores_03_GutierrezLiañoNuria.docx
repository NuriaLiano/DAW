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04F0CC" w14:textId="63D982D6" w:rsidR="00D501F6" w:rsidRDefault="00101F57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C4CA4B6" wp14:editId="1DC9DABF">
                <wp:simplePos x="0" y="0"/>
                <wp:positionH relativeFrom="column">
                  <wp:posOffset>-1905635</wp:posOffset>
                </wp:positionH>
                <wp:positionV relativeFrom="paragraph">
                  <wp:posOffset>-989965</wp:posOffset>
                </wp:positionV>
                <wp:extent cx="10575925" cy="14213840"/>
                <wp:effectExtent l="822325" t="24765" r="3175" b="820420"/>
                <wp:wrapNone/>
                <wp:docPr id="30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75925" cy="14213840"/>
                          <a:chOff x="0" y="0"/>
                          <a:chExt cx="105757" cy="142140"/>
                        </a:xfrm>
                      </wpg:grpSpPr>
                      <wpg:grpSp>
                        <wpg:cNvPr id="34" name="Lienzo 3"/>
                        <wpg:cNvGrpSpPr>
                          <a:grpSpLocks/>
                        </wpg:cNvGrpSpPr>
                        <wpg:grpSpPr bwMode="auto">
                          <a:xfrm>
                            <a:off x="474" y="0"/>
                            <a:ext cx="105283" cy="118389"/>
                            <a:chOff x="-7567" y="-630"/>
                            <a:chExt cx="105282" cy="118390"/>
                          </a:xfrm>
                        </wpg:grpSpPr>
                        <wps:wsp>
                          <wps:cNvPr id="35" name="Rectángulo 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7714" cy="117759"/>
                            </a:xfrm>
                            <a:prstGeom prst="rect">
                              <a:avLst/>
                            </a:prstGeom>
                            <a:solidFill>
                              <a:srgbClr val="51857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Rectángulo 3"/>
                          <wps:cNvSpPr>
                            <a:spLocks noChangeArrowheads="1"/>
                          </wps:cNvSpPr>
                          <wps:spPr bwMode="auto">
                            <a:xfrm>
                              <a:off x="-7567" y="-630"/>
                              <a:ext cx="84268" cy="107995"/>
                            </a:xfrm>
                            <a:prstGeom prst="rect">
                              <a:avLst/>
                            </a:prstGeom>
                            <a:solidFill>
                              <a:srgbClr val="51857B"/>
                            </a:solidFill>
                            <a:ln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ffectLst>
                              <a:outerShdw dist="28398" dir="3806097" algn="ctr" rotWithShape="0">
                                <a:schemeClr val="lt1">
                                  <a:lumMod val="50000"/>
                                  <a:lumOff val="0"/>
                                  <a:alpha val="50000"/>
                                </a:schemeClr>
                              </a:outerShdw>
                            </a:effec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Cuadro de texto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531" y="38754"/>
                              <a:ext cx="70675" cy="8870"/>
                            </a:xfrm>
                            <a:prstGeom prst="rect">
                              <a:avLst/>
                            </a:prstGeom>
                            <a:solidFill>
                              <a:srgbClr val="51857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B88D45" w14:textId="0E970063" w:rsidR="00D501F6" w:rsidRPr="008625D8" w:rsidRDefault="00923CD5" w:rsidP="00923CD5">
                                <w:pPr>
                                  <w:jc w:val="center"/>
                                  <w:rPr>
                                    <w:u w:val="single"/>
                                  </w:rPr>
                                </w:pPr>
                                <w:r w:rsidRPr="00923CD5">
                                  <w:rPr>
                                    <w:color w:val="FFFFFF"/>
                                    <w:sz w:val="96"/>
                                  </w:rPr>
                                  <w:t>Hoja01_</w:t>
                                </w:r>
                                <w:r w:rsidR="00987A06">
                                  <w:rPr>
                                    <w:color w:val="FFFFFF"/>
                                    <w:sz w:val="96"/>
                                  </w:rPr>
                                  <w:t>Servidores</w:t>
                                </w:r>
                                <w:r w:rsidRPr="00923CD5">
                                  <w:rPr>
                                    <w:color w:val="FFFFFF"/>
                                    <w:sz w:val="96"/>
                                  </w:rPr>
                                  <w:t>_0</w:t>
                                </w:r>
                                <w:r w:rsidR="008625D8">
                                  <w:rPr>
                                    <w:color w:val="FFFFFF"/>
                                    <w:sz w:val="96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Cuadro de texto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48330"/>
                              <a:ext cx="70682" cy="5446"/>
                            </a:xfrm>
                            <a:prstGeom prst="rect">
                              <a:avLst/>
                            </a:prstGeom>
                            <a:solidFill>
                              <a:srgbClr val="51857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Conector recto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618" y="47282"/>
                              <a:ext cx="6953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BFBFBF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46" name="Cuadro de texto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50018"/>
                              <a:ext cx="70102" cy="6566"/>
                            </a:xfrm>
                            <a:prstGeom prst="rect">
                              <a:avLst/>
                            </a:prstGeom>
                            <a:solidFill>
                              <a:srgbClr val="51857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Cuadro de texto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18" y="48029"/>
                              <a:ext cx="70992" cy="6567"/>
                            </a:xfrm>
                            <a:prstGeom prst="rect">
                              <a:avLst/>
                            </a:prstGeom>
                            <a:solidFill>
                              <a:srgbClr val="51857B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2081F0" w14:textId="77777777" w:rsidR="0096151C" w:rsidRDefault="0096151C">
                                <w:pPr>
                                  <w:overflowPunct w:val="0"/>
                                  <w:spacing w:after="0" w:line="240" w:lineRule="auto"/>
                                  <w:jc w:val="center"/>
                                  <w:rPr>
                                    <w:b/>
                                    <w:color w:val="A6A6A6"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color w:val="A6A6A6"/>
                                    <w:sz w:val="24"/>
                                  </w:rPr>
                                  <w:t>Nuria Gutiérrez Liaño</w:t>
                                </w:r>
                              </w:p>
                              <w:p w14:paraId="2F25A5F0" w14:textId="77777777" w:rsidR="00D501F6" w:rsidRDefault="00005A7C">
                                <w:pPr>
                                  <w:overflowPunct w:val="0"/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b/>
                                    <w:color w:val="A6A6A6"/>
                                    <w:sz w:val="24"/>
                                  </w:rPr>
                                  <w:t>2021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8" name="Imagen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780704">
                            <a:off x="0" y="59768"/>
                            <a:ext cx="82372" cy="82372"/>
                          </a:xfrm>
                          <a:prstGeom prst="rect">
                            <a:avLst/>
                          </a:prstGeom>
                          <a:solidFill>
                            <a:srgbClr val="51857B"/>
                          </a:solidFill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4CA4B6" id="Grupo 18" o:spid="_x0000_s1026" style="position:absolute;margin-left:-150.05pt;margin-top:-77.95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">
                <v:group id="Lienzo 3" o:spid="_x0000_s1027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rect id="Rectángulo 2" o:spid="_x0000_s1028" style="position:absolute;width:97714;height:117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" fillcolor="#51857b" stroked="f"/>
                  <v:rect id="Rectángulo 3" o:spid="_x0000_s1029" style="position:absolute;left:-7567;top:-630;width:84268;height:107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" fillcolor="#51857b" strokecolor="#f2f2f2 [3041]" strokeweight="3pt">
                    <v:shadow on="t" color="#7f7f7f [1601]" opacity=".5" offset="1pt"/>
                  </v: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" o:spid="_x0000_s1030" type="#_x0000_t202" style="position:absolute;left:3531;top:38754;width:70675;height:8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" fillcolor="#51857b" stroked="f">
                    <v:textbox>
                      <w:txbxContent>
                        <w:p w14:paraId="42B88D45" w14:textId="0E970063" w:rsidR="00D501F6" w:rsidRPr="008625D8" w:rsidRDefault="00923CD5" w:rsidP="00923CD5">
                          <w:pPr>
                            <w:jc w:val="center"/>
                            <w:rPr>
                              <w:u w:val="single"/>
                            </w:rPr>
                          </w:pPr>
                          <w:r w:rsidRPr="00923CD5">
                            <w:rPr>
                              <w:color w:val="FFFFFF"/>
                              <w:sz w:val="96"/>
                            </w:rPr>
                            <w:t>Hoja01_</w:t>
                          </w:r>
                          <w:r w:rsidR="00987A06">
                            <w:rPr>
                              <w:color w:val="FFFFFF"/>
                              <w:sz w:val="96"/>
                            </w:rPr>
                            <w:t>Servidores</w:t>
                          </w:r>
                          <w:r w:rsidRPr="00923CD5">
                            <w:rPr>
                              <w:color w:val="FFFFFF"/>
                              <w:sz w:val="96"/>
                            </w:rPr>
                            <w:t>_0</w:t>
                          </w:r>
                          <w:r w:rsidR="008625D8">
                            <w:rPr>
                              <w:color w:val="FFFFFF"/>
                              <w:sz w:val="96"/>
                            </w:rPr>
                            <w:t>3</w:t>
                          </w:r>
                        </w:p>
                      </w:txbxContent>
                    </v:textbox>
                  </v:shape>
                  <v:shape id="Cuadro de texto 5" o:spid="_x0000_s1031" type="#_x0000_t202" style="position:absolute;left:3618;top:48330;width:70682;height:5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" fillcolor="#51857b" stroked="f"/>
                  <v:line id="Conector recto 6" o:spid="_x0000_s1032" style="position:absolute;visibility:visible;mso-wrap-style:squar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" strokecolor="#bfbfbf"/>
                  <v:shape id="Cuadro de texto 7" o:spid="_x0000_s1033" type="#_x0000_t202" style="position:absolute;left:3618;top:50018;width:70102;height:6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" fillcolor="#51857b" stroked="f"/>
                  <v:shape id="Cuadro de texto 8" o:spid="_x0000_s1034" type="#_x0000_t202" style="position:absolute;left:3618;top:48029;width:70992;height:6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" fillcolor="#51857b" stroked="f">
                    <v:textbox>
                      <w:txbxContent>
                        <w:p w14:paraId="392081F0" w14:textId="77777777" w:rsidR="0096151C" w:rsidRDefault="0096151C">
                          <w:pPr>
                            <w:overflowPunct w:val="0"/>
                            <w:spacing w:after="0" w:line="240" w:lineRule="auto"/>
                            <w:jc w:val="center"/>
                            <w:rPr>
                              <w:b/>
                              <w:color w:val="A6A6A6"/>
                              <w:sz w:val="24"/>
                            </w:rPr>
                          </w:pPr>
                          <w:r>
                            <w:rPr>
                              <w:b/>
                              <w:color w:val="A6A6A6"/>
                              <w:sz w:val="24"/>
                            </w:rPr>
                            <w:t>Nuria Gutiérrez Liaño</w:t>
                          </w:r>
                        </w:p>
                        <w:p w14:paraId="2F25A5F0" w14:textId="77777777" w:rsidR="00D501F6" w:rsidRDefault="00005A7C">
                          <w:pPr>
                            <w:overflowPunct w:val="0"/>
                            <w:spacing w:after="0" w:line="240" w:lineRule="auto"/>
                            <w:jc w:val="center"/>
                          </w:pPr>
                          <w:r>
                            <w:rPr>
                              <w:b/>
                              <w:color w:val="A6A6A6"/>
                              <w:sz w:val="24"/>
                            </w:rPr>
                            <w:t>2021</w:t>
                          </w:r>
                        </w:p>
                      </w:txbxContent>
                    </v:textbox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7" o:spid="_x0000_s1035" type="#_x0000_t75" style="position:absolute;top:59768;width:82372;height:82372;rotation:85273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" filled="t" fillcolor="#51857b">
                  <v:imagedata r:id="rId9" o:title=""/>
                </v:shape>
              </v:group>
            </w:pict>
          </mc:Fallback>
        </mc:AlternateContent>
      </w:r>
      <w:r w:rsidR="002D2606"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 wp14:anchorId="13579431" wp14:editId="21DCC683">
            <wp:simplePos x="0" y="0"/>
            <wp:positionH relativeFrom="column">
              <wp:posOffset>-1332932</wp:posOffset>
            </wp:positionH>
            <wp:positionV relativeFrom="paragraph">
              <wp:posOffset>4635064</wp:posOffset>
            </wp:positionV>
            <wp:extent cx="7622405" cy="7622405"/>
            <wp:effectExtent l="285750" t="0" r="45529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3629">
                      <a:off x="0" y="0"/>
                      <a:ext cx="7622405" cy="76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51C"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 wp14:anchorId="2DB85799" wp14:editId="1405516A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A7C">
        <w:br w:type="page"/>
      </w:r>
    </w:p>
    <w:bookmarkStart w:id="0" w:name="_Toc84929911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14:paraId="4C967B94" w14:textId="77777777" w:rsidR="00543014" w:rsidRDefault="00543014" w:rsidP="00543014">
          <w:pPr>
            <w:pStyle w:val="TtuloTDC"/>
          </w:pPr>
          <w:r w:rsidRPr="00923CD5">
            <w:t>Índice</w:t>
          </w:r>
          <w:bookmarkEnd w:id="0"/>
        </w:p>
        <w:p w14:paraId="27691E91" w14:textId="43956440" w:rsidR="009E2926" w:rsidRDefault="004B2CA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84929911" w:history="1">
            <w:r w:rsidR="009E2926" w:rsidRPr="00506813">
              <w:rPr>
                <w:rStyle w:val="Hipervnculo"/>
                <w:noProof/>
              </w:rPr>
              <w:t>Índice</w:t>
            </w:r>
            <w:r w:rsidR="009E2926">
              <w:rPr>
                <w:noProof/>
                <w:webHidden/>
              </w:rPr>
              <w:tab/>
            </w:r>
            <w:r w:rsidR="009E2926">
              <w:rPr>
                <w:noProof/>
                <w:webHidden/>
              </w:rPr>
              <w:fldChar w:fldCharType="begin"/>
            </w:r>
            <w:r w:rsidR="009E2926">
              <w:rPr>
                <w:noProof/>
                <w:webHidden/>
              </w:rPr>
              <w:instrText xml:space="preserve"> PAGEREF _Toc84929911 \h </w:instrText>
            </w:r>
            <w:r w:rsidR="009E2926">
              <w:rPr>
                <w:noProof/>
                <w:webHidden/>
              </w:rPr>
            </w:r>
            <w:r w:rsidR="009E2926">
              <w:rPr>
                <w:noProof/>
                <w:webHidden/>
              </w:rPr>
              <w:fldChar w:fldCharType="separate"/>
            </w:r>
            <w:r w:rsidR="009E2926">
              <w:rPr>
                <w:noProof/>
                <w:webHidden/>
              </w:rPr>
              <w:t>2</w:t>
            </w:r>
            <w:r w:rsidR="009E2926">
              <w:rPr>
                <w:noProof/>
                <w:webHidden/>
              </w:rPr>
              <w:fldChar w:fldCharType="end"/>
            </w:r>
          </w:hyperlink>
        </w:p>
        <w:p w14:paraId="06C67786" w14:textId="38AF773B" w:rsidR="009E2926" w:rsidRDefault="009E2926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12" w:history="1">
            <w:r w:rsidRPr="00506813">
              <w:rPr>
                <w:rStyle w:val="Hipervnculo"/>
                <w:noProof/>
              </w:rPr>
              <w:t>Pasos previos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3F0CD" w14:textId="1A93C6D4" w:rsidR="009E2926" w:rsidRDefault="009E292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13" w:history="1">
            <w:r w:rsidRPr="00506813">
              <w:rPr>
                <w:rStyle w:val="Hipervnculo"/>
                <w:iCs/>
                <w:noProof/>
                <w:spacing w:val="15"/>
              </w:rPr>
              <w:t>Enunciado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9A6E3" w14:textId="12A47AAA" w:rsidR="009E2926" w:rsidRDefault="009E2926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14" w:history="1">
            <w:r w:rsidRPr="00506813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43812" w14:textId="3D36159D" w:rsidR="009E2926" w:rsidRDefault="009E292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15" w:history="1">
            <w:r w:rsidRPr="00506813">
              <w:rPr>
                <w:rStyle w:val="Hipervnculo"/>
                <w:iCs/>
                <w:noProof/>
                <w:spacing w:val="15"/>
              </w:rPr>
              <w:t>Enunciado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7C9B4" w14:textId="56B41EB6" w:rsidR="009E2926" w:rsidRDefault="009E2926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16" w:history="1">
            <w:r w:rsidRPr="00506813">
              <w:rPr>
                <w:rStyle w:val="Hipervnculo"/>
                <w:noProof/>
              </w:rPr>
              <w:t>Ejercicio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1DCF3" w14:textId="5919CEAC" w:rsidR="009E2926" w:rsidRDefault="009E292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17" w:history="1">
            <w:r w:rsidRPr="00506813">
              <w:rPr>
                <w:rStyle w:val="Hipervnculo"/>
                <w:iCs/>
                <w:noProof/>
                <w:spacing w:val="15"/>
              </w:rPr>
              <w:t>Enunciado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6391C" w14:textId="5B10012C" w:rsidR="009E2926" w:rsidRDefault="009E292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18" w:history="1">
            <w:r w:rsidRPr="00506813">
              <w:rPr>
                <w:rStyle w:val="Hipervnculo"/>
                <w:noProof/>
              </w:rPr>
              <w:t>Definir directorio de trabajo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9B10D" w14:textId="4E22C5A9" w:rsidR="009E2926" w:rsidRDefault="009E2926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19" w:history="1">
            <w:r w:rsidRPr="00506813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1D4F" w14:textId="1A1BF7C3" w:rsidR="009E2926" w:rsidRDefault="009E292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20" w:history="1">
            <w:r w:rsidRPr="00506813">
              <w:rPr>
                <w:rStyle w:val="Hipervnculo"/>
                <w:iCs/>
                <w:noProof/>
                <w:spacing w:val="15"/>
              </w:rPr>
              <w:t>Enunciado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33485" w14:textId="2D33701B" w:rsidR="009E2926" w:rsidRDefault="009E292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21" w:history="1">
            <w:r w:rsidRPr="00506813">
              <w:rPr>
                <w:rStyle w:val="Hipervnculo"/>
                <w:noProof/>
              </w:rPr>
              <w:t>Cargar Java 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29D79" w14:textId="70C74CFB" w:rsidR="009E2926" w:rsidRDefault="009E292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22" w:history="1">
            <w:r w:rsidRPr="00506813">
              <w:rPr>
                <w:rStyle w:val="Hipervnculo"/>
                <w:noProof/>
              </w:rPr>
              <w:t>Antes de poder seleccionarlo, hay que instalarlo.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FE58E" w14:textId="3D0344C3" w:rsidR="009E2926" w:rsidRDefault="009E292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23" w:history="1">
            <w:r w:rsidRPr="00506813">
              <w:rPr>
                <w:rStyle w:val="Hipervnculo"/>
                <w:noProof/>
              </w:rPr>
              <w:t>Añadir servidor nuevo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62DB5" w14:textId="094B1A3B" w:rsidR="009E2926" w:rsidRDefault="009E292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24" w:history="1">
            <w:r w:rsidRPr="00506813">
              <w:rPr>
                <w:rStyle w:val="Hipervnculo"/>
                <w:noProof/>
              </w:rPr>
              <w:t>Para añadir el Tomcat también es necesario instalarlo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470A5" w14:textId="5876E8E4" w:rsidR="009E2926" w:rsidRDefault="009E292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25" w:history="1">
            <w:r w:rsidRPr="00506813">
              <w:rPr>
                <w:rStyle w:val="Hipervnculo"/>
                <w:noProof/>
              </w:rPr>
              <w:t>Establecer puerto de administración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20F08" w14:textId="034C8B6B" w:rsidR="009E2926" w:rsidRDefault="009E2926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26" w:history="1">
            <w:r w:rsidRPr="00506813">
              <w:rPr>
                <w:rStyle w:val="Hipervncul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77C5F" w14:textId="6EA2E24D" w:rsidR="009E2926" w:rsidRDefault="009E292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27" w:history="1">
            <w:r w:rsidRPr="00506813">
              <w:rPr>
                <w:rStyle w:val="Hipervnculo"/>
                <w:iCs/>
                <w:noProof/>
                <w:spacing w:val="15"/>
              </w:rPr>
              <w:t>Enunciado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B39E1" w14:textId="3BF584C9" w:rsidR="009E2926" w:rsidRDefault="009E292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28" w:history="1">
            <w:r w:rsidRPr="00506813">
              <w:rPr>
                <w:rStyle w:val="Hipervnculo"/>
                <w:noProof/>
              </w:rPr>
              <w:t>Crear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83FD6" w14:textId="3BDF8E8D" w:rsidR="009E2926" w:rsidRDefault="009E292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29" w:history="1">
            <w:r w:rsidRPr="00506813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5B915" w14:textId="3C4A429D" w:rsidR="009E2926" w:rsidRDefault="009E292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30" w:history="1">
            <w:r w:rsidRPr="00506813">
              <w:rPr>
                <w:rStyle w:val="Hipervnculo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A00EA" w14:textId="758F5CE1" w:rsidR="009E2926" w:rsidRDefault="009E2926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31" w:history="1">
            <w:r w:rsidRPr="00506813">
              <w:rPr>
                <w:rStyle w:val="Hipervnculo"/>
                <w:noProof/>
              </w:rPr>
              <w:t>Ejercicio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20A3D" w14:textId="7FB26B1D" w:rsidR="009E2926" w:rsidRDefault="009E2926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32" w:history="1">
            <w:r w:rsidRPr="00506813">
              <w:rPr>
                <w:rStyle w:val="Hipervnculo"/>
                <w:iCs/>
                <w:noProof/>
                <w:spacing w:val="15"/>
              </w:rPr>
              <w:t>Enunciado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FC278" w14:textId="40457D28" w:rsidR="009E2926" w:rsidRDefault="009E2926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33" w:history="1">
            <w:r w:rsidRPr="00506813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4362E" w14:textId="443264E1" w:rsidR="009E2926" w:rsidRDefault="009E2926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4929934" w:history="1">
            <w:r w:rsidRPr="00506813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_Toc84929934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2B7D9" w14:textId="408F7295" w:rsidR="00543014" w:rsidRDefault="004B2CAD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6023FD69" w14:textId="77777777" w:rsidR="00D501F6" w:rsidRDefault="00D501F6"/>
    <w:p w14:paraId="5FBD8F77" w14:textId="77777777" w:rsidR="00D501F6" w:rsidRDefault="00005A7C">
      <w:r>
        <w:br w:type="page"/>
      </w:r>
    </w:p>
    <w:p w14:paraId="03304A57" w14:textId="3442A59A" w:rsidR="008625D8" w:rsidRPr="00543014" w:rsidRDefault="008625D8" w:rsidP="008625D8">
      <w:pPr>
        <w:pStyle w:val="Ttulo1"/>
      </w:pPr>
      <w:bookmarkStart w:id="1" w:name="_Toc84929912"/>
      <w:r>
        <w:lastRenderedPageBreak/>
        <w:t>Pasos previos</w:t>
      </w:r>
      <w:bookmarkEnd w:id="1"/>
    </w:p>
    <w:p w14:paraId="6EA090EB" w14:textId="65A0B79C" w:rsidR="008625D8" w:rsidRPr="00884939" w:rsidRDefault="008625D8" w:rsidP="008625D8">
      <w:pPr>
        <w:pStyle w:val="Subttulo"/>
        <w:spacing w:line="240" w:lineRule="auto"/>
        <w:rPr>
          <w:b/>
          <w:bCs/>
          <w:i w:val="0"/>
          <w:color w:val="46464A" w:themeColor="text2"/>
        </w:rPr>
      </w:pPr>
      <w:bookmarkStart w:id="2" w:name="_Toc84929913"/>
      <w:r w:rsidRPr="00F40F36">
        <w:rPr>
          <w:rStyle w:val="Ttulo3Car"/>
          <w:i w:val="0"/>
        </w:rPr>
        <w:t>Enunciado</w:t>
      </w:r>
      <w:bookmarkEnd w:id="2"/>
      <w:r>
        <w:br/>
      </w:r>
      <w:r w:rsidRPr="008625D8">
        <w:rPr>
          <w:noProof/>
          <w:lang w:val="es-ES" w:eastAsia="es-ES"/>
        </w:rPr>
        <w:t>deberías tener ya instalado Apache Tomcat 9 y el JDK (Java Development Kit)</w:t>
      </w:r>
      <w:r w:rsidRPr="00884939">
        <w:rPr>
          <w:noProof/>
          <w:lang w:val="es-ES" w:eastAsia="es-ES"/>
        </w:rPr>
        <w:t>.</w:t>
      </w:r>
    </w:p>
    <w:p w14:paraId="2B5ED297" w14:textId="77777777" w:rsidR="008625D8" w:rsidRDefault="008625D8" w:rsidP="008625D8">
      <w:pPr>
        <w:pStyle w:val="Ttulo4"/>
        <w:rPr>
          <w:noProof/>
        </w:rPr>
      </w:pPr>
      <w:r>
        <w:rPr>
          <w:i w:val="0"/>
        </w:rPr>
        <w:t>Comprobar versión de Tomcat</w:t>
      </w:r>
      <w:r w:rsidRPr="008625D8">
        <w:rPr>
          <w:noProof/>
        </w:rPr>
        <w:t xml:space="preserve"> </w:t>
      </w:r>
    </w:p>
    <w:p w14:paraId="6320FA54" w14:textId="697EFF32" w:rsidR="008625D8" w:rsidRDefault="008625D8" w:rsidP="008625D8">
      <w:pPr>
        <w:pStyle w:val="Ttulo4"/>
        <w:rPr>
          <w:i w:val="0"/>
        </w:rPr>
      </w:pPr>
      <w:r w:rsidRPr="008625D8">
        <w:rPr>
          <w:rFonts w:asciiTheme="minorHAnsi" w:eastAsiaTheme="minorEastAsia" w:hAnsiTheme="minorHAnsi" w:cstheme="minorBidi"/>
          <w:b w:val="0"/>
          <w:bCs w:val="0"/>
          <w:i w:val="0"/>
          <w:iCs w:val="0"/>
          <w:color w:val="auto"/>
        </w:rPr>
        <w:t>Sudo sh /opt/tomcat/bin/version.sh</w:t>
      </w:r>
      <w:r>
        <w:rPr>
          <w:noProof/>
        </w:rPr>
        <w:drawing>
          <wp:inline distT="0" distB="0" distL="0" distR="0" wp14:anchorId="6268D2D3" wp14:editId="65C44AD5">
            <wp:extent cx="5400040" cy="194691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E3F0" w14:textId="75794B5A" w:rsidR="008625D8" w:rsidRDefault="008625D8" w:rsidP="008625D8">
      <w:pPr>
        <w:pStyle w:val="Ttulo4"/>
        <w:rPr>
          <w:i w:val="0"/>
        </w:rPr>
      </w:pPr>
      <w:r>
        <w:rPr>
          <w:i w:val="0"/>
        </w:rPr>
        <w:t>Comprobar versión de JDK</w:t>
      </w:r>
    </w:p>
    <w:p w14:paraId="494CC048" w14:textId="70DFECE3" w:rsidR="008625D8" w:rsidRPr="008625D8" w:rsidRDefault="008625D8" w:rsidP="008625D8">
      <w:r>
        <w:t>Java --version</w:t>
      </w:r>
    </w:p>
    <w:p w14:paraId="546BB5E5" w14:textId="000CB297" w:rsidR="008625D8" w:rsidRPr="008625D8" w:rsidRDefault="008625D8" w:rsidP="008625D8">
      <w:r>
        <w:rPr>
          <w:noProof/>
        </w:rPr>
        <w:drawing>
          <wp:inline distT="0" distB="0" distL="0" distR="0" wp14:anchorId="1E43A987" wp14:editId="2516C466">
            <wp:extent cx="5400040" cy="6159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BEC5" w14:textId="09FA51CE" w:rsidR="00D501F6" w:rsidRPr="00543014" w:rsidRDefault="00005A7C" w:rsidP="00543014">
      <w:pPr>
        <w:pStyle w:val="Ttulo1"/>
      </w:pPr>
      <w:bookmarkStart w:id="3" w:name="_Toc84929914"/>
      <w:r w:rsidRPr="00543014">
        <w:t>Ejercicio 1</w:t>
      </w:r>
      <w:bookmarkEnd w:id="3"/>
    </w:p>
    <w:p w14:paraId="0B4250D7" w14:textId="2101B956" w:rsidR="00F40F36" w:rsidRPr="00884939" w:rsidRDefault="00F40F36" w:rsidP="00884939">
      <w:pPr>
        <w:pStyle w:val="Subttulo"/>
        <w:spacing w:line="240" w:lineRule="auto"/>
        <w:rPr>
          <w:b/>
          <w:bCs/>
          <w:i w:val="0"/>
          <w:color w:val="46464A" w:themeColor="text2"/>
        </w:rPr>
      </w:pPr>
      <w:bookmarkStart w:id="4" w:name="_Toc84929915"/>
      <w:r w:rsidRPr="00F40F36">
        <w:rPr>
          <w:rStyle w:val="Ttulo3Car"/>
          <w:i w:val="0"/>
        </w:rPr>
        <w:t>Enunciado</w:t>
      </w:r>
      <w:bookmarkEnd w:id="4"/>
      <w:r>
        <w:br/>
      </w:r>
      <w:r w:rsidR="008625D8">
        <w:rPr>
          <w:noProof/>
          <w:lang w:val="es-ES" w:eastAsia="es-ES"/>
        </w:rPr>
        <w:t>Instalar Eclipse</w:t>
      </w:r>
      <w:r w:rsidR="00884939" w:rsidRPr="00884939">
        <w:rPr>
          <w:noProof/>
          <w:lang w:val="es-ES" w:eastAsia="es-ES"/>
        </w:rPr>
        <w:t>.</w:t>
      </w:r>
    </w:p>
    <w:p w14:paraId="0A23F72A" w14:textId="127C7A61" w:rsidR="00201E57" w:rsidRDefault="008625D8" w:rsidP="00201E57">
      <w:pPr>
        <w:pStyle w:val="Ttulo4"/>
        <w:rPr>
          <w:i w:val="0"/>
        </w:rPr>
      </w:pPr>
      <w:r>
        <w:rPr>
          <w:i w:val="0"/>
        </w:rPr>
        <w:lastRenderedPageBreak/>
        <w:t>Descargar</w:t>
      </w:r>
    </w:p>
    <w:p w14:paraId="47431F8F" w14:textId="142EBA7B" w:rsidR="00D144C1" w:rsidRPr="00D144C1" w:rsidRDefault="00E7697E" w:rsidP="00D144C1">
      <w:r>
        <w:rPr>
          <w:noProof/>
        </w:rPr>
        <w:drawing>
          <wp:inline distT="0" distB="0" distL="0" distR="0" wp14:anchorId="5FB4B0B6" wp14:editId="7E6C6924">
            <wp:extent cx="5400040" cy="280543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6D2B" w14:textId="200A894F" w:rsidR="008625D8" w:rsidRDefault="008625D8" w:rsidP="008625D8">
      <w:pPr>
        <w:pStyle w:val="Ttulo4"/>
        <w:rPr>
          <w:i w:val="0"/>
        </w:rPr>
      </w:pPr>
      <w:r>
        <w:rPr>
          <w:i w:val="0"/>
        </w:rPr>
        <w:t>Instalar</w:t>
      </w:r>
    </w:p>
    <w:p w14:paraId="4F425FA9" w14:textId="509512A3" w:rsidR="00E7697E" w:rsidRDefault="00E7697E" w:rsidP="00E7697E">
      <w:r>
        <w:rPr>
          <w:noProof/>
        </w:rPr>
        <w:drawing>
          <wp:inline distT="0" distB="0" distL="0" distR="0" wp14:anchorId="2DD5F8A5" wp14:editId="0EFE65D3">
            <wp:extent cx="5400040" cy="4151630"/>
            <wp:effectExtent l="0" t="0" r="0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DFE5" w14:textId="77777777" w:rsidR="00E7697E" w:rsidRPr="00E7697E" w:rsidRDefault="00E7697E" w:rsidP="00E7697E"/>
    <w:p w14:paraId="2469F12B" w14:textId="4920317C" w:rsidR="00B9300D" w:rsidRPr="00543014" w:rsidRDefault="00B9300D" w:rsidP="00B9300D">
      <w:pPr>
        <w:pStyle w:val="Ttulo1"/>
      </w:pPr>
      <w:bookmarkStart w:id="5" w:name="_Toc84929916"/>
      <w:r>
        <w:lastRenderedPageBreak/>
        <w:t>Ejercicio 2</w:t>
      </w:r>
      <w:bookmarkEnd w:id="5"/>
    </w:p>
    <w:p w14:paraId="0F55BF23" w14:textId="1D133E30" w:rsidR="00B9300D" w:rsidRDefault="00B9300D" w:rsidP="009A55D7">
      <w:pPr>
        <w:pStyle w:val="Subttulo"/>
        <w:spacing w:line="240" w:lineRule="auto"/>
        <w:rPr>
          <w:noProof/>
          <w:lang w:val="es-ES" w:eastAsia="es-ES"/>
        </w:rPr>
      </w:pPr>
      <w:bookmarkStart w:id="6" w:name="_Toc84929917"/>
      <w:r w:rsidRPr="00F40F36">
        <w:rPr>
          <w:rStyle w:val="Ttulo3Car"/>
          <w:i w:val="0"/>
        </w:rPr>
        <w:t>Enunciado</w:t>
      </w:r>
      <w:bookmarkEnd w:id="6"/>
      <w:r>
        <w:br/>
      </w:r>
      <w:r w:rsidR="009A55D7" w:rsidRPr="009A55D7">
        <w:rPr>
          <w:noProof/>
          <w:lang w:val="es-ES" w:eastAsia="es-ES"/>
        </w:rPr>
        <w:t>C</w:t>
      </w:r>
      <w:r w:rsidR="00D144C1">
        <w:rPr>
          <w:noProof/>
          <w:lang w:val="es-ES" w:eastAsia="es-ES"/>
        </w:rPr>
        <w:t>onfigurar opciones básicas de eclipse</w:t>
      </w:r>
      <w:r w:rsidRPr="00B9300D">
        <w:rPr>
          <w:noProof/>
          <w:lang w:val="es-ES" w:eastAsia="es-ES"/>
        </w:rPr>
        <w:t>:</w:t>
      </w:r>
    </w:p>
    <w:p w14:paraId="22EAC0AB" w14:textId="1A7C56AD" w:rsidR="009A55D7" w:rsidRDefault="00D144C1" w:rsidP="00D144C1">
      <w:pPr>
        <w:rPr>
          <w:rStyle w:val="Ttulo3Car"/>
        </w:rPr>
      </w:pPr>
      <w:bookmarkStart w:id="7" w:name="_Toc84929918"/>
      <w:r>
        <w:rPr>
          <w:rStyle w:val="Ttulo3Car"/>
        </w:rPr>
        <w:t>Definir directorio de trabajo</w:t>
      </w:r>
      <w:bookmarkEnd w:id="7"/>
    </w:p>
    <w:p w14:paraId="2F15E837" w14:textId="258D0896" w:rsidR="00E7697E" w:rsidRPr="00D144C1" w:rsidRDefault="00E7697E" w:rsidP="00D144C1">
      <w:pPr>
        <w:rPr>
          <w:rFonts w:asciiTheme="majorHAnsi" w:eastAsiaTheme="majorEastAsia" w:hAnsiTheme="majorHAnsi" w:cstheme="majorBidi"/>
          <w:b/>
          <w:bCs/>
          <w:color w:val="46464A" w:themeColor="text2"/>
          <w:sz w:val="24"/>
        </w:rPr>
      </w:pPr>
      <w:r>
        <w:rPr>
          <w:noProof/>
        </w:rPr>
        <w:drawing>
          <wp:inline distT="0" distB="0" distL="0" distR="0" wp14:anchorId="2E8F1E96" wp14:editId="4DCFFF3A">
            <wp:extent cx="5400040" cy="419290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2FD9" w14:textId="32A04208" w:rsidR="009A55D7" w:rsidRPr="00543014" w:rsidRDefault="009A55D7" w:rsidP="009A55D7">
      <w:pPr>
        <w:pStyle w:val="Ttulo1"/>
      </w:pPr>
      <w:bookmarkStart w:id="8" w:name="_Toc84929919"/>
      <w:r>
        <w:t>Ejercicio 3</w:t>
      </w:r>
      <w:bookmarkEnd w:id="8"/>
    </w:p>
    <w:p w14:paraId="2F139F62" w14:textId="5079C742" w:rsidR="00E7697E" w:rsidRDefault="009A55D7" w:rsidP="009F626A">
      <w:pPr>
        <w:pStyle w:val="Subttulo"/>
        <w:spacing w:line="240" w:lineRule="auto"/>
        <w:rPr>
          <w:rStyle w:val="Ttulo3Car"/>
        </w:rPr>
      </w:pPr>
      <w:bookmarkStart w:id="9" w:name="_Toc84929920"/>
      <w:r w:rsidRPr="00F40F36">
        <w:rPr>
          <w:rStyle w:val="Ttulo3Car"/>
          <w:i w:val="0"/>
        </w:rPr>
        <w:t>Enunciado</w:t>
      </w:r>
      <w:bookmarkEnd w:id="9"/>
      <w:r>
        <w:br/>
      </w:r>
      <w:r w:rsidR="00D144C1">
        <w:rPr>
          <w:noProof/>
          <w:lang w:val="es-ES" w:eastAsia="es-ES"/>
        </w:rPr>
        <w:t>Integrar Eclipse con Tomcat</w:t>
      </w:r>
      <w:r w:rsidRPr="009A55D7">
        <w:rPr>
          <w:noProof/>
          <w:lang w:val="es-ES" w:eastAsia="es-ES"/>
        </w:rPr>
        <w:t>.</w:t>
      </w:r>
      <w:r w:rsidRPr="00B9300D">
        <w:rPr>
          <w:noProof/>
          <w:lang w:val="es-ES" w:eastAsia="es-ES"/>
        </w:rPr>
        <w:t>:</w:t>
      </w:r>
    </w:p>
    <w:p w14:paraId="5944DF95" w14:textId="0E2F6AEC" w:rsidR="006A55D2" w:rsidRDefault="00E7697E" w:rsidP="00E7697E">
      <w:pPr>
        <w:rPr>
          <w:rStyle w:val="Ttulo3Car"/>
        </w:rPr>
      </w:pPr>
      <w:bookmarkStart w:id="10" w:name="_Toc84929921"/>
      <w:r>
        <w:rPr>
          <w:rStyle w:val="Ttulo3Car"/>
        </w:rPr>
        <w:t>Cargar Java EE</w:t>
      </w:r>
      <w:bookmarkEnd w:id="10"/>
      <w:r w:rsidR="00A52A3D">
        <w:rPr>
          <w:rStyle w:val="Ttulo3Car"/>
        </w:rPr>
        <w:t>º</w:t>
      </w:r>
    </w:p>
    <w:p w14:paraId="6612E86B" w14:textId="1C76450F" w:rsidR="009F626A" w:rsidRDefault="006A55D2" w:rsidP="00E7697E">
      <w:pPr>
        <w:rPr>
          <w:rStyle w:val="Ttulo3Car"/>
        </w:rPr>
      </w:pPr>
      <w:bookmarkStart w:id="11" w:name="_Toc84929922"/>
      <w:r>
        <w:rPr>
          <w:rStyle w:val="Ttulo3Car"/>
        </w:rPr>
        <w:lastRenderedPageBreak/>
        <w:t>Antes de poder seleccionarlo, hay que instalarlo.</w:t>
      </w:r>
      <w:bookmarkEnd w:id="11"/>
      <w:r w:rsidR="009F626A">
        <w:rPr>
          <w:noProof/>
        </w:rPr>
        <w:drawing>
          <wp:inline distT="0" distB="0" distL="0" distR="0" wp14:anchorId="7754A5F4" wp14:editId="737EA1A6">
            <wp:extent cx="5400040" cy="43688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5D2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C861C4" wp14:editId="1DE41430">
            <wp:extent cx="5400040" cy="3388995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32FC" w14:textId="51E72A56" w:rsidR="00E7697E" w:rsidRDefault="00E7697E" w:rsidP="00E7697E">
      <w:pPr>
        <w:rPr>
          <w:rStyle w:val="Ttulo3Car"/>
        </w:rPr>
      </w:pPr>
      <w:bookmarkStart w:id="12" w:name="_Toc84929923"/>
      <w:r>
        <w:rPr>
          <w:rStyle w:val="Ttulo3Car"/>
        </w:rPr>
        <w:t>Añadir servidor nuevo</w:t>
      </w:r>
      <w:bookmarkEnd w:id="12"/>
    </w:p>
    <w:p w14:paraId="2C500839" w14:textId="632FF588" w:rsidR="006A55D2" w:rsidRDefault="006A55D2" w:rsidP="00E7697E">
      <w:pPr>
        <w:rPr>
          <w:rStyle w:val="Ttulo3Car"/>
        </w:rPr>
      </w:pPr>
      <w:r>
        <w:rPr>
          <w:noProof/>
        </w:rPr>
        <w:lastRenderedPageBreak/>
        <w:drawing>
          <wp:inline distT="0" distB="0" distL="0" distR="0" wp14:anchorId="7176291C" wp14:editId="5D8C1C8B">
            <wp:extent cx="5400040" cy="54692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57F8" w14:textId="7E08B194" w:rsidR="006A55D2" w:rsidRDefault="006A55D2" w:rsidP="00E7697E">
      <w:pPr>
        <w:rPr>
          <w:rStyle w:val="Ttulo3Car"/>
        </w:rPr>
      </w:pPr>
      <w:bookmarkStart w:id="13" w:name="_Toc84929924"/>
      <w:r>
        <w:rPr>
          <w:rStyle w:val="Ttulo3Car"/>
        </w:rPr>
        <w:t>Para añadir el Tomcat también es necesario instalarlo</w:t>
      </w:r>
      <w:bookmarkEnd w:id="13"/>
    </w:p>
    <w:p w14:paraId="2E916D2F" w14:textId="4BCECD82" w:rsidR="006A55D2" w:rsidRDefault="006A55D2" w:rsidP="00E7697E">
      <w:pPr>
        <w:rPr>
          <w:rStyle w:val="Ttulo3Car"/>
        </w:rPr>
      </w:pPr>
      <w:r>
        <w:rPr>
          <w:noProof/>
        </w:rPr>
        <w:lastRenderedPageBreak/>
        <w:drawing>
          <wp:inline distT="0" distB="0" distL="0" distR="0" wp14:anchorId="503BF5E6" wp14:editId="77C027BF">
            <wp:extent cx="5400040" cy="32156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484">
        <w:rPr>
          <w:noProof/>
        </w:rPr>
        <w:drawing>
          <wp:inline distT="0" distB="0" distL="0" distR="0" wp14:anchorId="28DA791A" wp14:editId="78E15BDE">
            <wp:extent cx="5400040" cy="474218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484">
        <w:rPr>
          <w:noProof/>
        </w:rPr>
        <w:lastRenderedPageBreak/>
        <w:drawing>
          <wp:inline distT="0" distB="0" distL="0" distR="0" wp14:anchorId="57AEC3B9" wp14:editId="04FB4277">
            <wp:extent cx="5400040" cy="33032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97F0" w14:textId="3631864E" w:rsidR="00994FC8" w:rsidRDefault="00E7697E" w:rsidP="00E7697E">
      <w:pPr>
        <w:rPr>
          <w:rStyle w:val="Ttulo3Car"/>
        </w:rPr>
      </w:pPr>
      <w:bookmarkStart w:id="14" w:name="_Toc84929925"/>
      <w:r>
        <w:rPr>
          <w:rStyle w:val="Ttulo3Car"/>
        </w:rPr>
        <w:t>Establecer puerto de administración</w:t>
      </w:r>
      <w:bookmarkEnd w:id="14"/>
    </w:p>
    <w:p w14:paraId="24FA2538" w14:textId="35A3F5F3" w:rsidR="00EF0484" w:rsidRPr="00E7697E" w:rsidRDefault="00EF0484" w:rsidP="00E7697E">
      <w:pPr>
        <w:rPr>
          <w:rFonts w:asciiTheme="majorHAnsi" w:eastAsiaTheme="majorEastAsia" w:hAnsiTheme="majorHAnsi" w:cstheme="majorBidi"/>
          <w:b/>
          <w:bCs/>
          <w:color w:val="46464A" w:themeColor="text2"/>
          <w:sz w:val="24"/>
        </w:rPr>
      </w:pPr>
      <w:r>
        <w:rPr>
          <w:noProof/>
        </w:rPr>
        <w:drawing>
          <wp:inline distT="0" distB="0" distL="0" distR="0" wp14:anchorId="6E1F463D" wp14:editId="627A21CE">
            <wp:extent cx="5400040" cy="3683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73B6" w14:textId="199770DE" w:rsidR="00994FC8" w:rsidRPr="00543014" w:rsidRDefault="00994FC8" w:rsidP="00994FC8">
      <w:pPr>
        <w:pStyle w:val="Ttulo1"/>
      </w:pPr>
      <w:bookmarkStart w:id="15" w:name="_Toc84929926"/>
      <w:r>
        <w:t>Ejercicio 4</w:t>
      </w:r>
      <w:bookmarkEnd w:id="15"/>
    </w:p>
    <w:p w14:paraId="55B4F425" w14:textId="026FC963" w:rsidR="00994FC8" w:rsidRDefault="00994FC8" w:rsidP="005A0E64">
      <w:pPr>
        <w:pStyle w:val="Subttulo"/>
        <w:spacing w:line="240" w:lineRule="auto"/>
        <w:rPr>
          <w:noProof/>
          <w:lang w:val="es-ES" w:eastAsia="es-ES"/>
        </w:rPr>
      </w:pPr>
      <w:bookmarkStart w:id="16" w:name="_Toc84929927"/>
      <w:r w:rsidRPr="00F40F36">
        <w:rPr>
          <w:rStyle w:val="Ttulo3Car"/>
          <w:i w:val="0"/>
        </w:rPr>
        <w:t>Enunciado</w:t>
      </w:r>
      <w:bookmarkEnd w:id="16"/>
      <w:r>
        <w:br/>
      </w:r>
      <w:r w:rsidR="005A0E64" w:rsidRPr="005A0E64">
        <w:rPr>
          <w:noProof/>
          <w:lang w:val="es-ES" w:eastAsia="es-ES"/>
        </w:rPr>
        <w:t>Ahora vamos a crear una aplicación web con un único servlet que muestre un mensaje</w:t>
      </w:r>
      <w:r w:rsidR="005A0E64">
        <w:rPr>
          <w:noProof/>
          <w:lang w:val="es-ES" w:eastAsia="es-ES"/>
        </w:rPr>
        <w:t xml:space="preserve"> </w:t>
      </w:r>
      <w:r w:rsidR="005A0E64" w:rsidRPr="005A0E64">
        <w:rPr>
          <w:noProof/>
          <w:lang w:val="es-ES" w:eastAsia="es-ES"/>
        </w:rPr>
        <w:t>¡Bienvenido a la primera web J2EE de TUNOMBRE!.</w:t>
      </w:r>
      <w:r w:rsidR="005A0E64">
        <w:rPr>
          <w:noProof/>
          <w:lang w:val="es-ES" w:eastAsia="es-ES"/>
        </w:rPr>
        <w:t xml:space="preserve"> </w:t>
      </w:r>
      <w:r w:rsidR="005A0E64" w:rsidRPr="005A0E64">
        <w:rPr>
          <w:noProof/>
          <w:lang w:val="es-ES" w:eastAsia="es-ES"/>
        </w:rPr>
        <w:t xml:space="preserve">Para ello </w:t>
      </w:r>
      <w:r w:rsidR="005A0E64" w:rsidRPr="005A0E64">
        <w:rPr>
          <w:noProof/>
          <w:lang w:val="es-ES" w:eastAsia="es-ES"/>
        </w:rPr>
        <w:lastRenderedPageBreak/>
        <w:t>crea un proyecto Dynamic Web Project llamado PrimeraWeb y crea un nuevo</w:t>
      </w:r>
      <w:r w:rsidR="005A0E64">
        <w:rPr>
          <w:noProof/>
          <w:lang w:val="es-ES" w:eastAsia="es-ES"/>
        </w:rPr>
        <w:t xml:space="preserve"> </w:t>
      </w:r>
      <w:r w:rsidR="005A0E64" w:rsidRPr="005A0E64">
        <w:rPr>
          <w:noProof/>
          <w:lang w:val="es-ES" w:eastAsia="es-ES"/>
        </w:rPr>
        <w:t>servlet llamado PrimerServlet en la carpeta src.</w:t>
      </w:r>
      <w:r w:rsidR="005A0E64">
        <w:rPr>
          <w:noProof/>
          <w:lang w:val="es-ES" w:eastAsia="es-ES"/>
        </w:rPr>
        <w:t xml:space="preserve"> </w:t>
      </w:r>
      <w:r w:rsidR="005A0E64" w:rsidRPr="005A0E64">
        <w:rPr>
          <w:noProof/>
          <w:lang w:val="es-ES" w:eastAsia="es-ES"/>
        </w:rPr>
        <w:t>Dentro del método doGet escribe el siguiente código</w:t>
      </w:r>
      <w:r w:rsidRPr="00B9300D">
        <w:rPr>
          <w:noProof/>
          <w:lang w:val="es-ES" w:eastAsia="es-ES"/>
        </w:rPr>
        <w:t>:</w:t>
      </w:r>
    </w:p>
    <w:p w14:paraId="640EDF2C" w14:textId="5D65A35C" w:rsidR="00EF0484" w:rsidRDefault="00EF0484" w:rsidP="00EF0484">
      <w:pPr>
        <w:rPr>
          <w:rStyle w:val="Ttulo3Car"/>
        </w:rPr>
      </w:pPr>
      <w:bookmarkStart w:id="17" w:name="_Toc84929928"/>
      <w:r w:rsidRPr="00EF0484">
        <w:rPr>
          <w:rStyle w:val="Ttulo3Car"/>
        </w:rPr>
        <w:t>Crear el proyecto</w:t>
      </w:r>
      <w:bookmarkEnd w:id="17"/>
      <w:r w:rsidR="00C7167A">
        <w:rPr>
          <w:rStyle w:val="Ttulo3Car"/>
        </w:rPr>
        <w:br/>
      </w:r>
      <w:r>
        <w:rPr>
          <w:noProof/>
        </w:rPr>
        <w:drawing>
          <wp:inline distT="0" distB="0" distL="0" distR="0" wp14:anchorId="2548A4D3" wp14:editId="2FEA714F">
            <wp:extent cx="4067175" cy="340995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4638" cy="341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AC3D85" wp14:editId="24D11A0E">
            <wp:extent cx="3505200" cy="3645342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7802" cy="364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F2472" wp14:editId="32B6D022">
            <wp:extent cx="4133850" cy="2145188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8539" cy="214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E5BA" w14:textId="48285E7C" w:rsidR="00AB5EC1" w:rsidRPr="00C7167A" w:rsidRDefault="00AB5EC1" w:rsidP="00EF0484">
      <w:pPr>
        <w:rPr>
          <w:rFonts w:asciiTheme="majorHAnsi" w:eastAsiaTheme="majorEastAsia" w:hAnsiTheme="majorHAnsi" w:cstheme="majorBidi"/>
          <w:b/>
          <w:bCs/>
          <w:color w:val="46464A" w:themeColor="text2"/>
          <w:sz w:val="24"/>
        </w:rPr>
      </w:pPr>
      <w:r>
        <w:rPr>
          <w:noProof/>
        </w:rPr>
        <w:lastRenderedPageBreak/>
        <w:drawing>
          <wp:inline distT="0" distB="0" distL="0" distR="0" wp14:anchorId="449CDE5F" wp14:editId="3EA9D703">
            <wp:extent cx="3387256" cy="2828422"/>
            <wp:effectExtent l="0" t="0" r="381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086" cy="28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D8A05" wp14:editId="6424407C">
            <wp:extent cx="3374066" cy="333954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0592" cy="334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3226" w14:textId="12AC4E39" w:rsidR="00994FC8" w:rsidRPr="005A0E64" w:rsidRDefault="00AB5EC1" w:rsidP="005A0E64">
      <w:pPr>
        <w:rPr>
          <w:lang w:val="es-ES" w:eastAsia="es-ES"/>
        </w:rPr>
      </w:pPr>
      <w:r>
        <w:rPr>
          <w:noProof/>
        </w:rPr>
        <w:lastRenderedPageBreak/>
        <w:drawing>
          <wp:inline distT="0" distB="0" distL="0" distR="0" wp14:anchorId="77418C63" wp14:editId="16DF4F83">
            <wp:extent cx="5400040" cy="26733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A573" w14:textId="77777777" w:rsidR="00AB5EC1" w:rsidRDefault="00AB5EC1" w:rsidP="00011364">
      <w:pPr>
        <w:rPr>
          <w:lang w:val="es-ES" w:eastAsia="es-ES"/>
        </w:rPr>
      </w:pPr>
      <w:r>
        <w:rPr>
          <w:lang w:val="es-ES" w:eastAsia="es-ES"/>
        </w:rPr>
        <w:t>Solución al problema del servlet:</w:t>
      </w:r>
    </w:p>
    <w:p w14:paraId="67ADC94D" w14:textId="088117FF" w:rsidR="00011364" w:rsidRPr="00011364" w:rsidRDefault="00AB5EC1" w:rsidP="00011364">
      <w:pPr>
        <w:rPr>
          <w:lang w:val="es-ES" w:eastAsia="es-ES"/>
        </w:rPr>
      </w:pPr>
      <w:r>
        <w:rPr>
          <w:lang w:val="es-ES" w:eastAsia="es-ES"/>
        </w:rPr>
        <w:t xml:space="preserve">Tuve que instalar eclipse 2018 y volver a configurarle, lo único que no he podido vincularle con tomcat10 por lo que no puedo ejecutar el programa. </w:t>
      </w:r>
      <w:r w:rsidR="00011364">
        <w:rPr>
          <w:lang w:val="es-ES" w:eastAsia="es-ES"/>
        </w:rPr>
        <w:br w:type="textWrapping" w:clear="all"/>
      </w:r>
    </w:p>
    <w:p w14:paraId="391EEE8A" w14:textId="30A1550B" w:rsidR="00994FC8" w:rsidRPr="00994FC8" w:rsidRDefault="00994FC8" w:rsidP="00994FC8">
      <w:pPr>
        <w:rPr>
          <w:lang w:val="es-ES" w:eastAsia="es-ES"/>
        </w:rPr>
      </w:pPr>
    </w:p>
    <w:p w14:paraId="56E5C5FB" w14:textId="680E7FFC" w:rsidR="00C12CEF" w:rsidRDefault="00C12CEF" w:rsidP="00201E57">
      <w:pPr>
        <w:pStyle w:val="Descripcin"/>
        <w:rPr>
          <w:i w:val="0"/>
          <w:sz w:val="22"/>
          <w:szCs w:val="22"/>
        </w:rPr>
      </w:pPr>
    </w:p>
    <w:p w14:paraId="7D5280C3" w14:textId="484D5719" w:rsidR="00C12CEF" w:rsidRDefault="00C12CEF" w:rsidP="00C12CEF"/>
    <w:p w14:paraId="6122B97D" w14:textId="77777777" w:rsidR="00C12CEF" w:rsidRDefault="00C12CEF" w:rsidP="00C12CEF"/>
    <w:p w14:paraId="2632C5AC" w14:textId="4A3B101B" w:rsidR="00D501F6" w:rsidRPr="00B9300D" w:rsidRDefault="00B9300D" w:rsidP="00201E57">
      <w:pPr>
        <w:pStyle w:val="Descripcin"/>
        <w:rPr>
          <w:i w:val="0"/>
          <w:sz w:val="22"/>
          <w:szCs w:val="22"/>
        </w:rPr>
      </w:pPr>
      <w:r>
        <w:rPr>
          <w:i w:val="0"/>
          <w:sz w:val="22"/>
          <w:szCs w:val="22"/>
        </w:rPr>
        <w:br w:type="page"/>
      </w:r>
    </w:p>
    <w:p w14:paraId="04D6209E" w14:textId="27481063" w:rsidR="00C73D32" w:rsidRDefault="00C73D32" w:rsidP="00C73D32">
      <w:pPr>
        <w:pStyle w:val="Ttulo1"/>
      </w:pPr>
      <w:bookmarkStart w:id="18" w:name="_Toc84929933"/>
      <w:r>
        <w:lastRenderedPageBreak/>
        <w:t>Conclusión</w:t>
      </w:r>
      <w:bookmarkEnd w:id="18"/>
    </w:p>
    <w:p w14:paraId="12A96296" w14:textId="6A88F6E4" w:rsidR="009A315D" w:rsidRDefault="009A315D" w:rsidP="009A315D">
      <w:r>
        <w:t>En esta práctica he aprendido a vincular tomcat con eclipse aunque he visto varios errores con la ultima versión de eclipse por lo que he tenido que volver a instalar eclipse 2018</w:t>
      </w:r>
      <w:r w:rsidR="008E7BD2">
        <w:t xml:space="preserve">. Tampoco he conseguido vincular eclipse2018 con tomcat 10, imagino que por que no son compatibles ya que el tomcat es nuevo. </w:t>
      </w:r>
    </w:p>
    <w:p w14:paraId="23747F5E" w14:textId="47054B91" w:rsidR="008E7BD2" w:rsidRPr="009A315D" w:rsidRDefault="008E7BD2" w:rsidP="009A315D">
      <w:r>
        <w:t>En la siguiente práctica, intentaré resolverlo con Tomcat 9.</w:t>
      </w:r>
    </w:p>
    <w:p w14:paraId="16CF5D2D" w14:textId="6B9AA8BB" w:rsidR="00D501F6" w:rsidRDefault="00005A7C" w:rsidP="00543014">
      <w:pPr>
        <w:pStyle w:val="Ttulo1"/>
      </w:pPr>
      <w:bookmarkStart w:id="19" w:name="_Toc84929934"/>
      <w:r>
        <w:t>Bibliografía</w:t>
      </w:r>
      <w:bookmarkEnd w:id="19"/>
    </w:p>
    <w:p w14:paraId="6A93345C" w14:textId="60A8ECF8" w:rsidR="00D205CF" w:rsidRPr="00D205CF" w:rsidRDefault="008E7BD2">
      <w:pPr>
        <w:rPr>
          <w:u w:val="single"/>
        </w:rPr>
      </w:pPr>
      <w:r w:rsidRPr="008E7BD2">
        <w:rPr>
          <w:u w:val="single"/>
        </w:rPr>
        <w:t>https://programmerclick.com/article/9338464018/</w:t>
      </w:r>
    </w:p>
    <w:sectPr w:rsidR="00D205CF" w:rsidRPr="00D205CF" w:rsidSect="0030172C">
      <w:headerReference w:type="default" r:id="rId28"/>
      <w:footerReference w:type="default" r:id="rId29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22E10" w14:textId="77777777" w:rsidR="005C6130" w:rsidRDefault="005C6130">
      <w:pPr>
        <w:spacing w:after="0" w:line="240" w:lineRule="auto"/>
      </w:pPr>
      <w:r>
        <w:separator/>
      </w:r>
    </w:p>
  </w:endnote>
  <w:endnote w:type="continuationSeparator" w:id="0">
    <w:p w14:paraId="35747902" w14:textId="77777777" w:rsidR="005C6130" w:rsidRDefault="005C61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46C9E" w14:textId="73F24FCF" w:rsidR="00D501F6" w:rsidRDefault="005C6130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40F36">
          <w:rPr>
            <w:lang w:val="es-ES"/>
          </w:rPr>
          <w:t>daw214</w:t>
        </w:r>
      </w:sdtContent>
    </w:sdt>
    <w:r w:rsidR="00101F57">
      <w:rPr>
        <w:noProof/>
      </w:rPr>
      <mc:AlternateContent>
        <mc:Choice Requires="wps">
          <w:drawing>
            <wp:anchor distT="0" distB="0" distL="114300" distR="114300" simplePos="0" relativeHeight="17" behindDoc="1" locked="0" layoutInCell="1" allowOverlap="1" wp14:anchorId="1CE9719E" wp14:editId="1590ED75">
              <wp:simplePos x="0" y="0"/>
              <wp:positionH relativeFrom="column">
                <wp:posOffset>5768340</wp:posOffset>
              </wp:positionH>
              <wp:positionV relativeFrom="paragraph">
                <wp:posOffset>-401320</wp:posOffset>
              </wp:positionV>
              <wp:extent cx="666115" cy="314960"/>
              <wp:effectExtent l="0" t="0" r="0" b="0"/>
              <wp:wrapNone/>
              <wp:docPr id="4" name="Cuadro de texto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66115" cy="3149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7243D7" w14:textId="77777777" w:rsidR="00D501F6" w:rsidRDefault="004B2CAD">
                          <w:pPr>
                            <w:pStyle w:val="FrameContents"/>
                            <w:jc w:val="right"/>
                            <w:rPr>
                              <w:i/>
                              <w:color w:val="FFFFFF" w:themeColor="background1"/>
                              <w:sz w:val="32"/>
                            </w:rPr>
                          </w:pPr>
                          <w:r>
                            <w:rPr>
                              <w:i/>
                              <w:color w:val="FFFFFF" w:themeColor="background1"/>
                              <w:sz w:val="32"/>
                            </w:rPr>
                            <w:fldChar w:fldCharType="begin"/>
                          </w:r>
                          <w:r w:rsidR="00005A7C">
                            <w:rPr>
                              <w:i/>
                              <w:color w:val="FFFFFF"/>
                              <w:sz w:val="32"/>
                            </w:rPr>
                            <w:instrText>PAGE</w:instrText>
                          </w:r>
                          <w:r>
                            <w:rPr>
                              <w:i/>
                              <w:color w:val="FFFFFF"/>
                              <w:sz w:val="32"/>
                            </w:rPr>
                            <w:fldChar w:fldCharType="separate"/>
                          </w:r>
                          <w:r w:rsidR="001442E4">
                            <w:rPr>
                              <w:i/>
                              <w:noProof/>
                              <w:color w:val="FFFFFF"/>
                              <w:sz w:val="32"/>
                            </w:rPr>
                            <w:t>15</w:t>
                          </w:r>
                          <w:r>
                            <w:rPr>
                              <w:i/>
                              <w:color w:val="FFFFFF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lIns="91440" tIns="45720" rIns="91440" bIns="45720" anchor="t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E9719E" id="_x0000_t202" coordsize="21600,21600" o:spt="202" path="m,l,21600r21600,l21600,xe">
              <v:stroke joinstyle="miter"/>
              <v:path gradientshapeok="t" o:connecttype="rect"/>
            </v:shapetype>
            <v:shape id="Cuadro de texto 23" o:spid="_x0000_s1036" type="#_x0000_t202" style="position:absolute;left:0;text-align:left;margin-left:454.2pt;margin-top:-31.6pt;width:52.45pt;height:24.8pt;z-index:-5033164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" filled="f" stroked="f">
              <v:textbox>
                <w:txbxContent>
                  <w:p w14:paraId="117243D7" w14:textId="77777777" w:rsidR="00D501F6" w:rsidRDefault="004B2CAD">
                    <w:pPr>
                      <w:pStyle w:val="FrameContents"/>
                      <w:jc w:val="right"/>
                      <w:rPr>
                        <w:i/>
                        <w:color w:val="FFFFFF" w:themeColor="background1"/>
                        <w:sz w:val="32"/>
                      </w:rPr>
                    </w:pPr>
                    <w:r>
                      <w:rPr>
                        <w:i/>
                        <w:color w:val="FFFFFF" w:themeColor="background1"/>
                        <w:sz w:val="32"/>
                      </w:rPr>
                      <w:fldChar w:fldCharType="begin"/>
                    </w:r>
                    <w:r w:rsidR="00005A7C">
                      <w:rPr>
                        <w:i/>
                        <w:color w:val="FFFFFF"/>
                        <w:sz w:val="32"/>
                      </w:rPr>
                      <w:instrText>PAGE</w:instrText>
                    </w:r>
                    <w:r>
                      <w:rPr>
                        <w:i/>
                        <w:color w:val="FFFFFF"/>
                        <w:sz w:val="32"/>
                      </w:rPr>
                      <w:fldChar w:fldCharType="separate"/>
                    </w:r>
                    <w:r w:rsidR="001442E4">
                      <w:rPr>
                        <w:i/>
                        <w:noProof/>
                        <w:color w:val="FFFFFF"/>
                        <w:sz w:val="32"/>
                      </w:rPr>
                      <w:t>15</w:t>
                    </w:r>
                    <w:r>
                      <w:rPr>
                        <w:i/>
                        <w:color w:val="FFFFFF"/>
                        <w:sz w:val="3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10645B" w14:textId="77777777" w:rsidR="005C6130" w:rsidRDefault="005C6130">
      <w:pPr>
        <w:spacing w:after="0" w:line="240" w:lineRule="auto"/>
      </w:pPr>
      <w:r>
        <w:separator/>
      </w:r>
    </w:p>
  </w:footnote>
  <w:footnote w:type="continuationSeparator" w:id="0">
    <w:p w14:paraId="41783BBE" w14:textId="77777777" w:rsidR="005C6130" w:rsidRDefault="005C61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Sombreadoclaro-nfasis3"/>
      <w:tblW w:w="8645" w:type="dxa"/>
      <w:tblLook w:val="04A0" w:firstRow="1" w:lastRow="0" w:firstColumn="1" w:lastColumn="0" w:noHBand="0" w:noVBand="1"/>
    </w:tblPr>
    <w:tblGrid>
      <w:gridCol w:w="8645"/>
    </w:tblGrid>
    <w:tr w:rsidR="00D501F6" w14:paraId="0FED74E1" w14:textId="77777777" w:rsidTr="00D501F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</w:tcPr>
        <w:p w14:paraId="61AEF4AD" w14:textId="5B404F29" w:rsidR="00D501F6" w:rsidRDefault="00101F57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>
            <w:rPr>
              <w:noProof/>
              <w:color w:val="7F7F7F" w:themeColor="text1" w:themeTint="80"/>
            </w:rPr>
            <mc:AlternateContent>
              <mc:Choice Requires="wps">
                <w:drawing>
                  <wp:anchor distT="0" distB="0" distL="114300" distR="114300" simplePos="0" relativeHeight="9" behindDoc="1" locked="0" layoutInCell="1" allowOverlap="1" wp14:anchorId="31278871" wp14:editId="14C16B5B">
                    <wp:simplePos x="0" y="0"/>
                    <wp:positionH relativeFrom="column">
                      <wp:posOffset>6063615</wp:posOffset>
                    </wp:positionH>
                    <wp:positionV relativeFrom="paragraph">
                      <wp:posOffset>-462280</wp:posOffset>
                    </wp:positionV>
                    <wp:extent cx="457200" cy="10728325"/>
                    <wp:effectExtent l="0" t="0" r="0" b="0"/>
                    <wp:wrapNone/>
                    <wp:docPr id="18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457200" cy="10728325"/>
                            </a:xfrm>
                            <a:prstGeom prst="rect">
                              <a:avLst/>
                            </a:prstGeom>
                            <a:solidFill>
                              <a:srgbClr val="46464A"/>
                            </a:solidFill>
                            <a:ln>
                              <a:noFill/>
                            </a:ln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404762E" id="Rectangle 6" o:spid="_x0000_s1026" style="position:absolute;margin-left:477.45pt;margin-top:-36.4pt;width:36pt;height:844.75pt;z-index:-5033164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49weyY&#10;AQAAIwMAAA4AAAAAAAAAAAAAAAAALgIAAGRycy9lMm9Eb2MueG1sUEsBAi0AFAAGAAgAAAAhADhu&#10;eZ3jAAAADQEAAA8AAAAAAAAAAAAAAAAA8gMAAGRycy9kb3ducmV2LnhtbFBLBQYAAAAABAAEAPMA&#10;AAACBQAAAAA=&#10;" fillcolor="#46464a" stroked="f"/>
                </w:pict>
              </mc:Fallback>
            </mc:AlternateContent>
          </w:r>
          <w:r>
            <w:rPr>
              <w:noProof/>
              <w:color w:val="7F7F7F" w:themeColor="text1" w:themeTint="80"/>
            </w:rPr>
            <mc:AlternateContent>
              <mc:Choice Requires="wps">
                <w:drawing>
                  <wp:anchor distT="0" distB="0" distL="114300" distR="114300" simplePos="0" relativeHeight="25" behindDoc="1" locked="0" layoutInCell="1" allowOverlap="1" wp14:anchorId="54AA1B62" wp14:editId="13290A0C">
                    <wp:simplePos x="0" y="0"/>
                    <wp:positionH relativeFrom="column">
                      <wp:posOffset>-641350</wp:posOffset>
                    </wp:positionH>
                    <wp:positionV relativeFrom="paragraph">
                      <wp:posOffset>-462280</wp:posOffset>
                    </wp:positionV>
                    <wp:extent cx="7528560" cy="1270"/>
                    <wp:effectExtent l="0" t="0" r="15240" b="17780"/>
                    <wp:wrapNone/>
                    <wp:docPr id="6" name="Straight Connector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/>
                          </wps:cNvCnPr>
                          <wps:spPr>
                            <a:xfrm>
                              <a:off x="0" y="0"/>
                              <a:ext cx="7528560" cy="127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46464A"/>
                              </a:solidFill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/>
                          </wps:style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44168E30" id="Straight Connector 7" o:spid="_x0000_s1026" style="position:absolute;z-index:-5033164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BU&#10;3llV2AEAAAkEAAAOAAAAAAAAAAAAAAAAAC4CAABkcnMvZTJvRG9jLnhtbFBLAQItABQABgAIAAAA&#10;IQCfHOXe4AAAAA0BAAAPAAAAAAAAAAAAAAAAADIEAABkcnMvZG93bnJldi54bWxQSwUGAAAAAAQA&#10;BADzAAAAPwUAAAAA&#10;" strokecolor="#46464a">
                    <o:lock v:ext="edit" shapetype="f"/>
                  </v:line>
                </w:pict>
              </mc:Fallback>
            </mc:AlternateContent>
          </w:r>
        </w:p>
      </w:tc>
    </w:tr>
  </w:tbl>
  <w:p w14:paraId="23A9A206" w14:textId="77777777"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463AA"/>
    <w:multiLevelType w:val="hybridMultilevel"/>
    <w:tmpl w:val="580EA3AE"/>
    <w:lvl w:ilvl="0" w:tplc="4412F33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47408"/>
    <w:multiLevelType w:val="hybridMultilevel"/>
    <w:tmpl w:val="4E0C93C2"/>
    <w:lvl w:ilvl="0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0485705"/>
    <w:multiLevelType w:val="hybridMultilevel"/>
    <w:tmpl w:val="7D92AED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A61BA"/>
    <w:multiLevelType w:val="hybridMultilevel"/>
    <w:tmpl w:val="B3623D70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1B204577"/>
    <w:multiLevelType w:val="hybridMultilevel"/>
    <w:tmpl w:val="753E5C88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684B69"/>
    <w:multiLevelType w:val="hybridMultilevel"/>
    <w:tmpl w:val="82509FB4"/>
    <w:lvl w:ilvl="0" w:tplc="67C6852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24D112C6"/>
    <w:multiLevelType w:val="hybridMultilevel"/>
    <w:tmpl w:val="8C5E687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5B379AA"/>
    <w:multiLevelType w:val="hybridMultilevel"/>
    <w:tmpl w:val="8CBA58F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BD02F7"/>
    <w:multiLevelType w:val="hybridMultilevel"/>
    <w:tmpl w:val="CC92A172"/>
    <w:lvl w:ilvl="0" w:tplc="67C6852E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5106A60"/>
    <w:multiLevelType w:val="hybridMultilevel"/>
    <w:tmpl w:val="C3BA54D4"/>
    <w:lvl w:ilvl="0" w:tplc="E93EAC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6725A0"/>
    <w:multiLevelType w:val="hybridMultilevel"/>
    <w:tmpl w:val="660658BA"/>
    <w:lvl w:ilvl="0" w:tplc="BE4E5F5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" w15:restartNumberingAfterBreak="0">
    <w:nsid w:val="61E8523B"/>
    <w:multiLevelType w:val="hybridMultilevel"/>
    <w:tmpl w:val="15EE8FB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B133E9"/>
    <w:multiLevelType w:val="hybridMultilevel"/>
    <w:tmpl w:val="A306C65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78502B6"/>
    <w:multiLevelType w:val="hybridMultilevel"/>
    <w:tmpl w:val="7FD0B6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BFD7C4A"/>
    <w:multiLevelType w:val="hybridMultilevel"/>
    <w:tmpl w:val="2F30922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9"/>
  </w:num>
  <w:num w:numId="3">
    <w:abstractNumId w:val="6"/>
  </w:num>
  <w:num w:numId="4">
    <w:abstractNumId w:val="3"/>
  </w:num>
  <w:num w:numId="5">
    <w:abstractNumId w:val="0"/>
  </w:num>
  <w:num w:numId="6">
    <w:abstractNumId w:val="14"/>
  </w:num>
  <w:num w:numId="7">
    <w:abstractNumId w:val="11"/>
  </w:num>
  <w:num w:numId="8">
    <w:abstractNumId w:val="16"/>
  </w:num>
  <w:num w:numId="9">
    <w:abstractNumId w:val="1"/>
  </w:num>
  <w:num w:numId="10">
    <w:abstractNumId w:val="13"/>
  </w:num>
  <w:num w:numId="11">
    <w:abstractNumId w:val="18"/>
  </w:num>
  <w:num w:numId="12">
    <w:abstractNumId w:val="10"/>
  </w:num>
  <w:num w:numId="13">
    <w:abstractNumId w:val="17"/>
  </w:num>
  <w:num w:numId="14">
    <w:abstractNumId w:val="8"/>
  </w:num>
  <w:num w:numId="15">
    <w:abstractNumId w:val="5"/>
  </w:num>
  <w:num w:numId="16">
    <w:abstractNumId w:val="7"/>
  </w:num>
  <w:num w:numId="17">
    <w:abstractNumId w:val="12"/>
  </w:num>
  <w:num w:numId="18">
    <w:abstractNumId w:val="19"/>
  </w:num>
  <w:num w:numId="19">
    <w:abstractNumId w:val="2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defaultTabStop w:val="708"/>
  <w:autoHyphenation/>
  <w:hyphenationZone w:val="425"/>
  <w:characterSpacingControl w:val="doNotCompress"/>
  <w:hdrShapeDefaults>
    <o:shapedefaults v:ext="edit" spidmax="2050">
      <o:colormru v:ext="edit" colors="#cceda5,#6cf,#51857b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E57"/>
    <w:rsid w:val="00000059"/>
    <w:rsid w:val="00005A7C"/>
    <w:rsid w:val="00010D21"/>
    <w:rsid w:val="00011364"/>
    <w:rsid w:val="00052CC3"/>
    <w:rsid w:val="0007107F"/>
    <w:rsid w:val="00101F57"/>
    <w:rsid w:val="0012203B"/>
    <w:rsid w:val="00126AC1"/>
    <w:rsid w:val="001442E4"/>
    <w:rsid w:val="00153F2F"/>
    <w:rsid w:val="001B1336"/>
    <w:rsid w:val="001C5134"/>
    <w:rsid w:val="001D03B4"/>
    <w:rsid w:val="00201E57"/>
    <w:rsid w:val="002578F6"/>
    <w:rsid w:val="00294115"/>
    <w:rsid w:val="002B2CBE"/>
    <w:rsid w:val="002D2606"/>
    <w:rsid w:val="002E5006"/>
    <w:rsid w:val="0030172C"/>
    <w:rsid w:val="00392263"/>
    <w:rsid w:val="00420FF4"/>
    <w:rsid w:val="00495C6D"/>
    <w:rsid w:val="004B2CAD"/>
    <w:rsid w:val="00507C13"/>
    <w:rsid w:val="00543014"/>
    <w:rsid w:val="005A0E64"/>
    <w:rsid w:val="005C6130"/>
    <w:rsid w:val="006507C3"/>
    <w:rsid w:val="0065414C"/>
    <w:rsid w:val="00682A29"/>
    <w:rsid w:val="00694A52"/>
    <w:rsid w:val="006A55D2"/>
    <w:rsid w:val="006C2FE3"/>
    <w:rsid w:val="00721F1D"/>
    <w:rsid w:val="0078640F"/>
    <w:rsid w:val="007C0942"/>
    <w:rsid w:val="0082009F"/>
    <w:rsid w:val="00860140"/>
    <w:rsid w:val="008625D8"/>
    <w:rsid w:val="00877989"/>
    <w:rsid w:val="00884939"/>
    <w:rsid w:val="00894D1E"/>
    <w:rsid w:val="008C65F8"/>
    <w:rsid w:val="008E7BD2"/>
    <w:rsid w:val="00912C5F"/>
    <w:rsid w:val="0091610F"/>
    <w:rsid w:val="00923CD5"/>
    <w:rsid w:val="00954755"/>
    <w:rsid w:val="0096151C"/>
    <w:rsid w:val="00973947"/>
    <w:rsid w:val="00987A06"/>
    <w:rsid w:val="00994FC8"/>
    <w:rsid w:val="009A315D"/>
    <w:rsid w:val="009A55D7"/>
    <w:rsid w:val="009E2926"/>
    <w:rsid w:val="009E5808"/>
    <w:rsid w:val="009F626A"/>
    <w:rsid w:val="00A023FA"/>
    <w:rsid w:val="00A13E17"/>
    <w:rsid w:val="00A37EB7"/>
    <w:rsid w:val="00A52A3D"/>
    <w:rsid w:val="00A80040"/>
    <w:rsid w:val="00AB4A70"/>
    <w:rsid w:val="00AB5EC1"/>
    <w:rsid w:val="00B9300D"/>
    <w:rsid w:val="00BB14EB"/>
    <w:rsid w:val="00BC13AA"/>
    <w:rsid w:val="00BC16BE"/>
    <w:rsid w:val="00C12CEF"/>
    <w:rsid w:val="00C346FA"/>
    <w:rsid w:val="00C41FE4"/>
    <w:rsid w:val="00C7167A"/>
    <w:rsid w:val="00C73D32"/>
    <w:rsid w:val="00C90D56"/>
    <w:rsid w:val="00CE1183"/>
    <w:rsid w:val="00D144C1"/>
    <w:rsid w:val="00D205CF"/>
    <w:rsid w:val="00D27420"/>
    <w:rsid w:val="00D501F6"/>
    <w:rsid w:val="00D62992"/>
    <w:rsid w:val="00DB31D5"/>
    <w:rsid w:val="00DF08B3"/>
    <w:rsid w:val="00E03146"/>
    <w:rsid w:val="00E7697E"/>
    <w:rsid w:val="00EC39FF"/>
    <w:rsid w:val="00EE5164"/>
    <w:rsid w:val="00EF0484"/>
    <w:rsid w:val="00F17271"/>
    <w:rsid w:val="00F17CAA"/>
    <w:rsid w:val="00F40F36"/>
    <w:rsid w:val="00F73EF3"/>
    <w:rsid w:val="00F74941"/>
    <w:rsid w:val="00F80A2F"/>
    <w:rsid w:val="00F93C57"/>
    <w:rsid w:val="00FA1B7A"/>
    <w:rsid w:val="00FB008F"/>
    <w:rsid w:val="00F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cceda5,#6cf,#51857b"/>
    </o:shapedefaults>
    <o:shapelayout v:ext="edit">
      <o:idmap v:ext="edit" data="2"/>
    </o:shapelayout>
  </w:shapeDefaults>
  <w:decimalSymbol w:val=","/>
  <w:listSeparator w:val=";"/>
  <w14:docId w14:val="509EA949"/>
  <w15:docId w15:val="{7A2F0BE5-C528-45E8-AA4C-231F1BEBB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Descripcin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Borders>
        <w:top w:val="single" w:sz="8" w:space="0" w:color="BEAE98" w:themeColor="accent3"/>
        <w:bottom w:val="single" w:sz="8" w:space="0" w:color="BEAE9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1"/>
    <w:qFormat/>
    <w:rsid w:val="00F40F36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40F36"/>
    <w:rPr>
      <w:rFonts w:asciiTheme="majorHAnsi" w:eastAsiaTheme="majorEastAsia" w:hAnsiTheme="majorHAnsi" w:cstheme="majorBidi"/>
      <w:i/>
      <w:iCs/>
      <w:color w:val="6F6F74" w:themeColor="accent1"/>
      <w:spacing w:val="15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DF08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3C4F4C-E204-4E78-96D8-ECFAABA10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831</TotalTime>
  <Pages>14</Pages>
  <Words>552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3587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Nuria Liaño</cp:lastModifiedBy>
  <cp:revision>16</cp:revision>
  <dcterms:created xsi:type="dcterms:W3CDTF">2021-10-02T09:23:00Z</dcterms:created>
  <dcterms:modified xsi:type="dcterms:W3CDTF">2021-10-12T12:07:00Z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